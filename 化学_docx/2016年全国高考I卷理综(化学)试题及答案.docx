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541.bin" ContentType="application/vnd.openxmlformats-officedocument.oleObject"/>
  <Override PartName="/word/embeddings/oleObject540.bin" ContentType="application/vnd.openxmlformats-officedocument.oleObject"/>
  <Override PartName="/word/embeddings/oleObject535.bin" ContentType="application/vnd.openxmlformats-officedocument.oleObject"/>
  <Override PartName="/word/embeddings/oleObject497.bin" ContentType="application/vnd.openxmlformats-officedocument.oleObject"/>
  <Override PartName="/word/embeddings/oleObject534.bin" ContentType="application/vnd.openxmlformats-officedocument.oleObject"/>
  <Override PartName="/word/embeddings/oleObject496.bin" ContentType="application/vnd.openxmlformats-officedocument.oleObject"/>
  <Override PartName="/word/embeddings/oleObject533.bin" ContentType="application/vnd.openxmlformats-officedocument.oleObject"/>
  <Override PartName="/word/embeddings/oleObject495.bin" ContentType="application/vnd.openxmlformats-officedocument.oleObject"/>
  <Override PartName="/word/embeddings/oleObject532.bin" ContentType="application/vnd.openxmlformats-officedocument.oleObject"/>
  <Override PartName="/word/embeddings/oleObject494.bin" ContentType="application/vnd.openxmlformats-officedocument.oleObject"/>
  <Override PartName="/word/embeddings/oleObject531.bin" ContentType="application/vnd.openxmlformats-officedocument.oleObject"/>
  <Override PartName="/word/embeddings/oleObject493.bin" ContentType="application/vnd.openxmlformats-officedocument.oleObject"/>
  <Override PartName="/word/embeddings/oleObject530.bin" ContentType="application/vnd.openxmlformats-officedocument.oleObject"/>
  <Override PartName="/word/embeddings/oleObject492.bin" ContentType="application/vnd.openxmlformats-officedocument.oleObject"/>
  <Override PartName="/word/embeddings/oleObject491.bin" ContentType="application/vnd.openxmlformats-officedocument.oleObject"/>
  <Override PartName="/word/embeddings/oleObject490.bin" ContentType="application/vnd.openxmlformats-officedocument.oleObject"/>
  <Override PartName="/word/embeddings/oleObject525.bin" ContentType="application/vnd.openxmlformats-officedocument.oleObject"/>
  <Override PartName="/word/embeddings/oleObject487.bin" ContentType="application/vnd.openxmlformats-officedocument.oleObject"/>
  <Override PartName="/word/embeddings/oleObject524.bin" ContentType="application/vnd.openxmlformats-officedocument.oleObject"/>
  <Override PartName="/word/embeddings/oleObject72.bin" ContentType="application/vnd.openxmlformats-officedocument.oleObject"/>
  <Override PartName="/word/embeddings/oleObject70.bin" ContentType="application/vnd.openxmlformats-officedocument.oleObject"/>
  <Override PartName="/word/embeddings/oleObject384.bin" ContentType="application/vnd.openxmlformats-officedocument.oleObject"/>
  <Override PartName="/word/embeddings/oleObject299.bin" ContentType="application/vnd.openxmlformats-officedocument.oleObject"/>
  <Override PartName="/word/embeddings/oleObject383.bin" ContentType="application/vnd.openxmlformats-officedocument.oleObject"/>
  <Override PartName="/word/embeddings/oleObject549.bin" ContentType="application/vnd.openxmlformats-officedocument.oleObject"/>
  <Override PartName="/word/embeddings/oleObject42.bin" ContentType="application/vnd.openxmlformats-officedocument.oleObject"/>
  <Override PartName="/word/embeddings/oleObject2.bin" ContentType="application/vnd.openxmlformats-officedocument.oleObject"/>
  <Override PartName="/word/embeddings/oleObject266.bin" ContentType="application/vnd.openxmlformats-officedocument.oleObject"/>
  <Override PartName="/word/embeddings/oleObject129.bin" ContentType="application/vnd.openxmlformats-officedocument.oleObject"/>
  <Override PartName="/word/embeddings/oleObject304.bin" ContentType="application/vnd.openxmlformats-officedocument.oleObject"/>
  <Override PartName="/word/embeddings/oleObject298.bin" ContentType="application/vnd.openxmlformats-officedocument.oleObject"/>
  <Override PartName="/word/embeddings/oleObject170.bin" ContentType="application/vnd.openxmlformats-officedocument.oleObject"/>
  <Override PartName="/word/embeddings/oleObject265.bin" ContentType="application/vnd.openxmlformats-officedocument.oleObject"/>
  <Override PartName="/word/embeddings/oleObject128.bin" ContentType="application/vnd.openxmlformats-officedocument.oleObject"/>
  <Override PartName="/word/embeddings/oleObject303.bin" ContentType="application/vnd.openxmlformats-officedocument.oleObject"/>
  <Override PartName="/word/embeddings/oleObject381.bin" ContentType="application/vnd.openxmlformats-officedocument.oleObject"/>
  <Override PartName="/word/embeddings/oleObject40.bin" ContentType="application/vnd.openxmlformats-officedocument.oleObject"/>
  <Override PartName="/word/embeddings/oleObject547.bin" ContentType="application/vnd.openxmlformats-officedocument.oleObject"/>
  <Override PartName="/word/embeddings/oleObject65.bin" ContentType="application/vnd.openxmlformats-officedocument.oleObject"/>
  <Override PartName="/word/embeddings/oleObject125.bin" ContentType="application/vnd.openxmlformats-officedocument.oleObject"/>
  <Override PartName="/word/embeddings/oleObject262.bin" ContentType="application/vnd.openxmlformats-officedocument.oleObject"/>
  <Override PartName="/word/embeddings/oleObject428.bin" ContentType="application/vnd.openxmlformats-officedocument.oleObject"/>
  <Override PartName="/word/embeddings/oleObject193.bin" ContentType="application/vnd.openxmlformats-officedocument.oleObject"/>
  <Override PartName="/word/embeddings/oleObject359.bin" ContentType="application/vnd.openxmlformats-officedocument.oleObject"/>
  <Override PartName="/word/embeddings/oleObject385.bin" ContentType="application/vnd.openxmlformats-officedocument.oleObject"/>
  <Override PartName="/word/embeddings/oleObject64.bin" ContentType="application/vnd.openxmlformats-officedocument.oleObject"/>
  <Override PartName="/word/embeddings/oleObject261.bin" ContentType="application/vnd.openxmlformats-officedocument.oleObject"/>
  <Override PartName="/word/embeddings/oleObject427.bin" ContentType="application/vnd.openxmlformats-officedocument.oleObject"/>
  <Override PartName="/word/embeddings/oleObject192.bin" ContentType="application/vnd.openxmlformats-officedocument.oleObject"/>
  <Override PartName="/word/embeddings/oleObject358.bin" ContentType="application/vnd.openxmlformats-officedocument.oleObject"/>
  <Override PartName="/word/embeddings/oleObject94.bin" ContentType="application/vnd.openxmlformats-officedocument.oleObject"/>
  <Override PartName="/word/embeddings/oleObject26.bin" ContentType="application/vnd.openxmlformats-officedocument.oleObject"/>
  <Override PartName="/word/embeddings/oleObject367.bin" ContentType="application/vnd.openxmlformats-officedocument.oleObject"/>
  <Override PartName="/word/embeddings/oleObject457.bin" ContentType="application/vnd.openxmlformats-officedocument.oleObject"/>
  <Override PartName="/word/embeddings/oleObject291.bin" ContentType="application/vnd.openxmlformats-officedocument.oleObject"/>
  <Override PartName="/word/embeddings/oleObject505.bin" ContentType="application/vnd.openxmlformats-officedocument.oleObject"/>
  <Override PartName="/word/embeddings/oleObject467.bin" ContentType="application/vnd.openxmlformats-officedocument.oleObject"/>
  <Override PartName="/word/embeddings/oleObject456.bin" ContentType="application/vnd.openxmlformats-officedocument.oleObject"/>
  <Override PartName="/word/embeddings/oleObject338.bin" ContentType="application/vnd.openxmlformats-officedocument.oleObject"/>
  <Override PartName="/word/embeddings/oleObject153.bin" ContentType="application/vnd.openxmlformats-officedocument.oleObject"/>
  <Override PartName="/word/embeddings/oleObject290.bin" ContentType="application/vnd.openxmlformats-officedocument.oleObject"/>
  <Override PartName="/word/embeddings/oleObject504.bin" ContentType="application/vnd.openxmlformats-officedocument.oleObject"/>
  <Override PartName="/word/embeddings/oleObject466.bin" ContentType="application/vnd.openxmlformats-officedocument.oleObject"/>
  <Override PartName="/word/embeddings/oleObject172.bin" ContentType="application/vnd.openxmlformats-officedocument.oleObject"/>
  <Override PartName="/word/embeddings/oleObject201.bin" ContentType="application/vnd.openxmlformats-officedocument.oleObject"/>
  <Override PartName="/word/embeddings/oleObject230.bin" ContentType="application/vnd.openxmlformats-officedocument.oleObject"/>
  <Override PartName="/word/embeddings/oleObject269.bin" ContentType="application/vnd.openxmlformats-officedocument.oleObject"/>
  <Override PartName="/word/embeddings/oleObject455.bin" ContentType="application/vnd.openxmlformats-officedocument.oleObject"/>
  <Override PartName="/word/embeddings/oleObject337.bin" ContentType="application/vnd.openxmlformats-officedocument.oleObject"/>
  <Override PartName="/word/embeddings/oleObject152.bin" ContentType="application/vnd.openxmlformats-officedocument.oleObject"/>
  <Override PartName="/word/embeddings/oleObject71.bin" ContentType="application/vnd.openxmlformats-officedocument.oleObject"/>
  <Override PartName="/word/embeddings/oleObject324.bin" ContentType="application/vnd.openxmlformats-officedocument.oleObject"/>
  <Override PartName="/word/embeddings/oleObject149.bin" ContentType="application/vnd.openxmlformats-officedocument.oleObject"/>
  <Override PartName="/word/embeddings/oleObject286.bin" ContentType="application/vnd.openxmlformats-officedocument.oleObject"/>
  <Override PartName="/word/embeddings/oleObject268.bin" ContentType="application/vnd.openxmlformats-officedocument.oleObject"/>
  <Override PartName="/word/embeddings/oleObject44.bin" ContentType="application/vnd.openxmlformats-officedocument.oleObject"/>
  <Override PartName="/word/embeddings/oleObject4.bin" ContentType="application/vnd.openxmlformats-officedocument.oleObject"/>
  <Override PartName="/word/embeddings/oleObject454.bin" ContentType="application/vnd.openxmlformats-officedocument.oleObject"/>
  <Override PartName="/word/embeddings/oleObject336.bin" ContentType="application/vnd.openxmlformats-officedocument.oleObject"/>
  <Override PartName="/word/embeddings/oleObject151.bin" ContentType="application/vnd.openxmlformats-officedocument.oleObject"/>
  <Override PartName="/word/embeddings/oleObject529.bin" ContentType="application/vnd.openxmlformats-officedocument.oleObject"/>
  <Override PartName="/word/embeddings/oleObject22.bin" ContentType="application/vnd.openxmlformats-officedocument.oleObject"/>
  <Override PartName="/word/embeddings/oleObject363.bin" ContentType="application/vnd.openxmlformats-officedocument.oleObject"/>
  <Override PartName="/word/embeddings/oleObject43.bin" ContentType="application/vnd.openxmlformats-officedocument.oleObject"/>
  <Override PartName="/word/embeddings/oleObject3.bin" ContentType="application/vnd.openxmlformats-officedocument.oleObject"/>
  <Override PartName="/word/embeddings/oleObject267.bin" ContentType="application/vnd.openxmlformats-officedocument.oleObject"/>
  <Override PartName="/word/embeddings/oleObject90.bin" ContentType="application/vnd.openxmlformats-officedocument.oleObject"/>
  <Override PartName="/word/embeddings/oleObject453.bin" ContentType="application/vnd.openxmlformats-officedocument.oleObject"/>
  <Override PartName="/word/embeddings/oleObject399.bin" ContentType="application/vnd.openxmlformats-officedocument.oleObject"/>
  <Override PartName="/word/embeddings/oleObject223.bin" ContentType="application/vnd.openxmlformats-officedocument.oleObject"/>
  <Override PartName="/word/embeddings/oleObject250.bin" ContentType="application/vnd.openxmlformats-officedocument.oleObject"/>
  <Override PartName="/word/embeddings/oleObject113.bin" ContentType="application/vnd.openxmlformats-officedocument.oleObject"/>
  <Override PartName="/word/embeddings/oleObject196.bin" ContentType="application/vnd.openxmlformats-officedocument.oleObject"/>
  <Override PartName="/word/embeddings/oleObject416.bin" ContentType="application/vnd.openxmlformats-officedocument.oleObject"/>
  <Override PartName="/word/embeddings/oleObject15.bin" ContentType="application/vnd.openxmlformats-officedocument.oleObject"/>
  <Override PartName="/word/embeddings/oleObject224.bin" ContentType="application/vnd.openxmlformats-officedocument.oleObject"/>
  <Override PartName="/word/embeddings/oleObject251.bin" ContentType="application/vnd.openxmlformats-officedocument.oleObject"/>
  <Override PartName="/word/embeddings/oleObject114.bin" ContentType="application/vnd.openxmlformats-officedocument.oleObject"/>
  <Override PartName="/word/embeddings/oleObject38.bin" ContentType="application/vnd.openxmlformats-officedocument.oleObject"/>
  <Override PartName="/word/embeddings/oleObject379.bin" ContentType="application/vnd.openxmlformats-officedocument.oleObject"/>
  <Override PartName="/word/embeddings/oleObject166.bin" ContentType="application/vnd.openxmlformats-officedocument.oleObject"/>
  <Override PartName="/word/embeddings/oleObject197.bin" ContentType="application/vnd.openxmlformats-officedocument.oleObject"/>
  <Override PartName="/word/embeddings/oleObject91.bin" ContentType="application/vnd.openxmlformats-officedocument.oleObject"/>
  <Override PartName="/word/embeddings/oleObject23.bin" ContentType="application/vnd.openxmlformats-officedocument.oleObject"/>
  <Override PartName="/word/embeddings/oleObject364.bin" ContentType="application/vnd.openxmlformats-officedocument.oleObject"/>
  <Override PartName="/word/embeddings/oleObject537.bin" ContentType="application/vnd.openxmlformats-officedocument.oleObject"/>
  <Override PartName="/word/embeddings/oleObject371.bin" ContentType="application/vnd.openxmlformats-officedocument.oleObject"/>
  <Override PartName="/word/embeddings/oleObject499.bin" ContentType="application/vnd.openxmlformats-officedocument.oleObject"/>
  <Override PartName="/word/embeddings/oleObject30.bin" ContentType="application/vnd.openxmlformats-officedocument.oleObject"/>
  <Override PartName="/word/embeddings/oleObject39.bin" ContentType="application/vnd.openxmlformats-officedocument.oleObject"/>
  <Override PartName="/word/embeddings/oleObject167.bin" ContentType="application/vnd.openxmlformats-officedocument.oleObject"/>
  <Override PartName="/word/embeddings/oleObject92.bin" ContentType="application/vnd.openxmlformats-officedocument.oleObject"/>
  <Override PartName="/word/embeddings/oleObject24.bin" ContentType="application/vnd.openxmlformats-officedocument.oleObject"/>
  <Override PartName="/word/embeddings/oleObject365.bin" ContentType="application/vnd.openxmlformats-officedocument.oleObject"/>
  <Override PartName="/word/embeddings/oleObject538.bin" ContentType="application/vnd.openxmlformats-officedocument.oleObject"/>
  <Override PartName="/word/embeddings/oleObject372.bin" ContentType="application/vnd.openxmlformats-officedocument.oleObject"/>
  <Override PartName="/word/embeddings/oleObject31.bin" ContentType="application/vnd.openxmlformats-officedocument.oleObject"/>
  <Override PartName="/word/embeddings/oleObject395.bin" ContentType="application/vnd.openxmlformats-officedocument.oleObject"/>
  <Override PartName="/word/embeddings/oleObject54.bin" ContentType="application/vnd.openxmlformats-officedocument.oleObject"/>
  <Override PartName="/word/embeddings/oleObject163.bin" ContentType="application/vnd.openxmlformats-officedocument.oleObject"/>
  <Override PartName="/word/embeddings/oleObject348.bin" ContentType="application/vnd.openxmlformats-officedocument.oleObject"/>
  <Override PartName="/word/embeddings/oleObject182.bin" ContentType="application/vnd.openxmlformats-officedocument.oleObject"/>
  <Override PartName="/word/embeddings/oleObject382.bin" ContentType="application/vnd.openxmlformats-officedocument.oleObject"/>
  <Override PartName="/word/embeddings/oleObject1.bin" ContentType="application/vnd.openxmlformats-officedocument.oleObject"/>
  <Override PartName="/word/embeddings/oleObject41.bin" ContentType="application/vnd.openxmlformats-officedocument.oleObject"/>
  <Override PartName="/word/embeddings/oleObject548.bin" ContentType="application/vnd.openxmlformats-officedocument.oleObject"/>
  <Override PartName="/word/embeddings/oleObject314.bin" ContentType="application/vnd.openxmlformats-officedocument.oleObject"/>
  <Override PartName="/word/embeddings/oleObject139.bin" ContentType="application/vnd.openxmlformats-officedocument.oleObject"/>
  <Override PartName="/word/embeddings/oleObject276.bin" ContentType="application/vnd.openxmlformats-officedocument.oleObject"/>
  <Override PartName="/word/embeddings/oleObject36.bin" ContentType="application/vnd.openxmlformats-officedocument.oleObject"/>
  <Override PartName="/word/embeddings/oleObject377.bin" ContentType="application/vnd.openxmlformats-officedocument.oleObject"/>
  <Override PartName="/word/embeddings/oleObject164.bin" ContentType="application/vnd.openxmlformats-officedocument.oleObject"/>
  <Override PartName="/word/embeddings/oleObject396.bin" ContentType="application/vnd.openxmlformats-officedocument.oleObject"/>
  <Override PartName="/word/embeddings/oleObject55.bin" ContentType="application/vnd.openxmlformats-officedocument.oleObject"/>
  <Override PartName="/word/embeddings/oleObject349.bin" ContentType="application/vnd.openxmlformats-officedocument.oleObject"/>
  <Override PartName="/word/embeddings/oleObject183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38.bin" ContentType="application/vnd.openxmlformats-officedocument.oleObject"/>
  <Override PartName="/word/embeddings/oleObject501.bin" ContentType="application/vnd.openxmlformats-officedocument.oleObject"/>
  <Override PartName="/word/embeddings/oleObject463.bin" ContentType="application/vnd.openxmlformats-officedocument.oleObject"/>
  <Override PartName="/word/embeddings/oleObject209.bin" ContentType="application/vnd.openxmlformats-officedocument.oleObject"/>
  <Override PartName="/word/embeddings/oleObject239.bin" ContentType="application/vnd.openxmlformats-officedocument.oleObject"/>
  <Override PartName="/word/embeddings/oleObject502.bin" ContentType="application/vnd.openxmlformats-officedocument.oleObject"/>
  <Override PartName="/word/embeddings/oleObject464.bin" ContentType="application/vnd.openxmlformats-officedocument.oleObject"/>
  <Override PartName="/word/embeddings/oleObject503.bin" ContentType="application/vnd.openxmlformats-officedocument.oleObject"/>
  <Override PartName="/word/embeddings/oleObject465.bin" ContentType="application/vnd.openxmlformats-officedocument.oleObject"/>
  <Override PartName="/word/embeddings/oleObject171.bin" ContentType="application/vnd.openxmlformats-officedocument.oleObject"/>
  <Override PartName="/word/embeddings/oleObject200.bin" ContentType="application/vnd.openxmlformats-officedocument.oleObject"/>
  <Override PartName="/word/embeddings/oleObject433.bin" ContentType="application/vnd.openxmlformats-officedocument.oleObject"/>
  <Override PartName="/word/embeddings/oleObject240.bin" ContentType="application/vnd.openxmlformats-officedocument.oleObject"/>
  <Override PartName="/word/embeddings/oleObject103.bin" ContentType="application/vnd.openxmlformats-officedocument.oleObject"/>
  <Override PartName="/word/embeddings/oleObject406.bin" ContentType="application/vnd.openxmlformats-officedocument.oleObject"/>
  <Override PartName="/word/embeddings/oleObject106.bin" ContentType="application/vnd.openxmlformats-officedocument.oleObject"/>
  <Override PartName="/word/embeddings/oleObject243.bin" ContentType="application/vnd.openxmlformats-officedocument.oleObject"/>
  <Override PartName="/word/embeddings/oleObject409.bin" ContentType="application/vnd.openxmlformats-officedocument.oleObject"/>
  <Override PartName="/word/embeddings/oleObject434.bin" ContentType="application/vnd.openxmlformats-officedocument.oleObject"/>
  <Override PartName="/word/embeddings/oleObject241.bin" ContentType="application/vnd.openxmlformats-officedocument.oleObject"/>
  <Override PartName="/word/embeddings/oleObject104.bin" ContentType="application/vnd.openxmlformats-officedocument.oleObject"/>
  <Override PartName="/word/embeddings/oleObject407.bin" ContentType="application/vnd.openxmlformats-officedocument.oleObject"/>
  <Override PartName="/word/embeddings/oleObject107.bin" ContentType="application/vnd.openxmlformats-officedocument.oleObject"/>
  <Override PartName="/word/embeddings/oleObject244.bin" ContentType="application/vnd.openxmlformats-officedocument.oleObject"/>
  <Override PartName="/word/embeddings/oleObject435.bin" ContentType="application/vnd.openxmlformats-officedocument.oleObject"/>
  <Override PartName="/word/embeddings/oleObject242.bin" ContentType="application/vnd.openxmlformats-officedocument.oleObject"/>
  <Override PartName="/word/embeddings/oleObject105.bin" ContentType="application/vnd.openxmlformats-officedocument.oleObject"/>
  <Override PartName="/word/embeddings/oleObject408.bin" ContentType="application/vnd.openxmlformats-officedocument.oleObject"/>
  <Override PartName="/word/embeddings/oleObject108.bin" ContentType="application/vnd.openxmlformats-officedocument.oleObject"/>
  <Override PartName="/word/embeddings/oleObject245.bin" ContentType="application/vnd.openxmlformats-officedocument.oleObject"/>
  <Override PartName="/word/embeddings/oleObject436.bin" ContentType="application/vnd.openxmlformats-officedocument.oleObject"/>
  <Override PartName="/word/embeddings/oleObject270.bin" ContentType="application/vnd.openxmlformats-officedocument.oleObject"/>
  <Override PartName="/word/embeddings/oleObject109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57.bin" ContentType="application/vnd.openxmlformats-officedocument.oleObject"/>
  <Override PartName="/word/embeddings/oleObject249.bin" ContentType="application/vnd.openxmlformats-officedocument.oleObject"/>
  <Override PartName="/word/embeddings/oleObject542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100.bin" ContentType="application/vnd.openxmlformats-officedocument.oleObject"/>
  <Override PartName="/word/embeddings/oleObject403.bin" ContentType="application/vnd.openxmlformats-officedocument.oleObject"/>
  <Override PartName="/word/embeddings/oleObject554.bin" ContentType="application/vnd.openxmlformats-officedocument.oleObject"/>
  <Override PartName="/word/embeddings/oleObject101.bin" ContentType="application/vnd.openxmlformats-officedocument.oleObject"/>
  <Override PartName="/word/embeddings/oleObject404.bin" ContentType="application/vnd.openxmlformats-officedocument.oleObject"/>
  <Override PartName="/word/embeddings/oleObject555.bin" ContentType="application/vnd.openxmlformats-officedocument.oleObject"/>
  <Override PartName="/word/embeddings/oleObject102.bin" ContentType="application/vnd.openxmlformats-officedocument.oleObject"/>
  <Override PartName="/word/embeddings/oleObject405.bin" ContentType="application/vnd.openxmlformats-officedocument.oleObject"/>
  <Override PartName="/word/embeddings/oleObject556.bin" ContentType="application/vnd.openxmlformats-officedocument.oleObject"/>
  <Override PartName="/word/embeddings/oleObject390.bin" ContentType="application/vnd.openxmlformats-officedocument.oleObject"/>
  <Override PartName="/word/embeddings/oleObject557.bin" ContentType="application/vnd.openxmlformats-officedocument.oleObject"/>
  <Override PartName="/word/embeddings/oleObject50.bin" ContentType="application/vnd.openxmlformats-officedocument.oleObject"/>
  <Override PartName="/word/embeddings/oleObject391.bin" ContentType="application/vnd.openxmlformats-officedocument.oleObject"/>
  <Override PartName="/word/embeddings/oleObject558.bin" ContentType="application/vnd.openxmlformats-officedocument.oleObject"/>
  <Override PartName="/word/embeddings/oleObject51.bin" ContentType="application/vnd.openxmlformats-officedocument.oleObject"/>
  <Override PartName="/word/embeddings/oleObject392.bin" ContentType="application/vnd.openxmlformats-officedocument.oleObject"/>
  <Override PartName="/word/embeddings/oleObject366.bin" ContentType="application/vnd.openxmlformats-officedocument.oleObject"/>
  <Override PartName="/word/embeddings/oleObject25.bin" ContentType="application/vnd.openxmlformats-officedocument.oleObject"/>
  <Override PartName="/word/embeddings/oleObject559.bin" ContentType="application/vnd.openxmlformats-officedocument.oleObject"/>
  <Override PartName="/word/embeddings/oleObject52.bin" ContentType="application/vnd.openxmlformats-officedocument.oleObject"/>
  <Override PartName="/word/embeddings/oleObject393.bin" ContentType="application/vnd.openxmlformats-officedocument.oleObject"/>
  <Override PartName="/word/embeddings/oleObject220.bin" ContentType="application/vnd.openxmlformats-officedocument.oleObject"/>
  <Override PartName="/word/embeddings/oleObject373.bin" ContentType="application/vnd.openxmlformats-officedocument.oleObject"/>
  <Override PartName="/word/embeddings/oleObject32.bin" ContentType="application/vnd.openxmlformats-officedocument.oleObject"/>
  <Override PartName="/word/embeddings/oleObject539.bin" ContentType="application/vnd.openxmlformats-officedocument.oleObject"/>
  <Override PartName="/word/embeddings/oleObject545.bin" ContentType="application/vnd.openxmlformats-officedocument.oleObject"/>
  <Override PartName="/word/embeddings/oleObject374.bin" ContentType="application/vnd.openxmlformats-officedocument.oleObject"/>
  <Override PartName="/word/embeddings/oleObject33.bin" ContentType="application/vnd.openxmlformats-officedocument.oleObject"/>
  <Override PartName="/word/embeddings/oleObject544.bin" ContentType="application/vnd.openxmlformats-officedocument.oleObject"/>
  <Override PartName="/word/embeddings/oleObject543.bin" ContentType="application/vnd.openxmlformats-officedocument.oleObject"/>
  <Override PartName="/word/embeddings/oleObject256.bin" ContentType="application/vnd.openxmlformats-officedocument.oleObject"/>
  <Override PartName="/word/embeddings/oleObject119.bin" ContentType="application/vnd.openxmlformats-officedocument.oleObject"/>
  <Override PartName="/word/embeddings/oleObject255.bin" ContentType="application/vnd.openxmlformats-officedocument.oleObject"/>
  <Override PartName="/word/embeddings/oleObject118.bin" ContentType="application/vnd.openxmlformats-officedocument.oleObject"/>
  <Override PartName="/word/embeddings/oleObject254.bin" ContentType="application/vnd.openxmlformats-officedocument.oleObject"/>
  <Override PartName="/word/embeddings/oleObject117.bin" ContentType="application/vnd.openxmlformats-officedocument.oleObject"/>
  <Override PartName="/word/embeddings/oleObject187.bin" ContentType="application/vnd.openxmlformats-officedocument.oleObject"/>
  <Override PartName="/word/embeddings/oleObject253.bin" ContentType="application/vnd.openxmlformats-officedocument.oleObject"/>
  <Override PartName="/word/embeddings/oleObject116.bin" ContentType="application/vnd.openxmlformats-officedocument.oleObject"/>
  <Override PartName="/word/embeddings/oleObject210.bin" ContentType="application/vnd.openxmlformats-officedocument.oleObject"/>
  <Override PartName="/word/embeddings/oleObject186.bin" ContentType="application/vnd.openxmlformats-officedocument.oleObject"/>
  <Override PartName="/word/embeddings/oleObject375.bin" ContentType="application/vnd.openxmlformats-officedocument.oleObject"/>
  <Override PartName="/word/embeddings/oleObject34.bin" ContentType="application/vnd.openxmlformats-officedocument.oleObject"/>
  <Override PartName="/word/embeddings/oleObject252.bin" ContentType="application/vnd.openxmlformats-officedocument.oleObject"/>
  <Override PartName="/word/embeddings/oleObject115.bin" ContentType="application/vnd.openxmlformats-officedocument.oleObject"/>
  <Override PartName="/word/embeddings/oleObject235.bin" ContentType="application/vnd.openxmlformats-officedocument.oleObject"/>
  <Override PartName="/word/embeddings/oleObject165.bin" ContentType="application/vnd.openxmlformats-officedocument.oleObject"/>
  <Override PartName="/word/embeddings/oleObject37.bin" ContentType="application/vnd.openxmlformats-officedocument.oleObject"/>
  <Override PartName="/word/embeddings/oleObject378.bin" ContentType="application/vnd.openxmlformats-officedocument.oleObject"/>
  <Override PartName="/word/embeddings/oleObject234.bin" ContentType="application/vnd.openxmlformats-officedocument.oleObject"/>
  <Override PartName="/word/embeddings/oleObject233.bin" ContentType="application/vnd.openxmlformats-officedocument.oleObject"/>
  <Override PartName="/word/embeddings/oleObject35.bin" ContentType="application/vnd.openxmlformats-officedocument.oleObject"/>
  <Override PartName="/word/embeddings/oleObject376.bin" ContentType="application/vnd.openxmlformats-officedocument.oleObject"/>
  <Override PartName="/word/embeddings/oleObject232.bin" ContentType="application/vnd.openxmlformats-officedocument.oleObject"/>
  <Override PartName="/word/embeddings/oleObject231.bin" ContentType="application/vnd.openxmlformats-officedocument.oleObject"/>
  <Override PartName="/word/embeddings/oleObject560.bin" ContentType="application/vnd.openxmlformats-officedocument.oleObject"/>
  <Override PartName="/word/embeddings/oleObject229.bin" ContentType="application/vnd.openxmlformats-officedocument.oleObject"/>
  <Override PartName="/word/embeddings/oleObject550.bin" ContentType="application/vnd.openxmlformats-officedocument.oleObject"/>
  <Override PartName="/word/embeddings/oleObject219.bin" ContentType="application/vnd.openxmlformats-officedocument.oleObject"/>
  <Override PartName="/word/embeddings/oleObject417.bin" ContentType="application/vnd.openxmlformats-officedocument.oleObject"/>
  <Override PartName="/word/embeddings/oleObject16.bin" ContentType="application/vnd.openxmlformats-officedocument.oleObject"/>
  <Override PartName="/word/embeddings/oleObject225.bin" ContentType="application/vnd.openxmlformats-officedocument.oleObject"/>
  <Override PartName="/word/embeddings/oleObject218.bin" ContentType="application/vnd.openxmlformats-officedocument.oleObject"/>
  <Override PartName="/word/embeddings/oleObject217.bin" ContentType="application/vnd.openxmlformats-officedocument.oleObject"/>
  <Override PartName="/word/embeddings/oleObject216.bin" ContentType="application/vnd.openxmlformats-officedocument.oleObject"/>
  <Override PartName="/word/embeddings/oleObject215.bin" ContentType="application/vnd.openxmlformats-officedocument.oleObject"/>
  <Override PartName="/word/embeddings/oleObject214.bin" ContentType="application/vnd.openxmlformats-officedocument.oleObject"/>
  <Override PartName="/word/embeddings/oleObject213.bin" ContentType="application/vnd.openxmlformats-officedocument.oleObject"/>
  <Override PartName="/word/embeddings/oleObject212.bin" ContentType="application/vnd.openxmlformats-officedocument.oleObject"/>
  <Override PartName="/word/embeddings/oleObject211.bin" ContentType="application/vnd.openxmlformats-officedocument.oleObject"/>
  <Override PartName="/word/embeddings/oleObject206.bin" ContentType="application/vnd.openxmlformats-officedocument.oleObject"/>
  <Override PartName="/word/embeddings/oleObject205.bin" ContentType="application/vnd.openxmlformats-officedocument.oleObject"/>
  <Override PartName="/word/embeddings/oleObject204.bin" ContentType="application/vnd.openxmlformats-officedocument.oleObject"/>
  <Override PartName="/word/embeddings/oleObject199.bin" ContentType="application/vnd.openxmlformats-officedocument.oleObject"/>
  <Override PartName="/word/embeddings/oleObject398.bin" ContentType="application/vnd.openxmlformats-officedocument.oleObject"/>
  <Override PartName="/word/embeddings/oleObject198.bin" ContentType="application/vnd.openxmlformats-officedocument.oleObject"/>
  <Override PartName="/word/embeddings/oleObject397.bin" ContentType="application/vnd.openxmlformats-officedocument.oleObject"/>
  <Override PartName="/word/embeddings/oleObject56.bin" ContentType="application/vnd.openxmlformats-officedocument.oleObject"/>
  <Override PartName="/word/embeddings/oleObject189.bin" ContentType="application/vnd.openxmlformats-officedocument.oleObject"/>
  <Override PartName="/word/embeddings/oleObject188.bin" ContentType="application/vnd.openxmlformats-officedocument.oleObject"/>
  <Override PartName="/word/embeddings/oleObject179.bin" ContentType="application/vnd.openxmlformats-officedocument.oleObject"/>
  <Override PartName="/word/embeddings/oleObject178.bin" ContentType="application/vnd.openxmlformats-officedocument.oleObject"/>
  <Override PartName="/word/embeddings/oleObject169.bin" ContentType="application/vnd.openxmlformats-officedocument.oleObject"/>
  <Override PartName="/word/embeddings/oleObject168.bin" ContentType="application/vnd.openxmlformats-officedocument.oleObject"/>
  <Override PartName="/word/embeddings/oleObject19.bin" ContentType="application/vnd.openxmlformats-officedocument.oleObject"/>
  <Override PartName="/word/embeddings/oleObject228.bin" ContentType="application/vnd.openxmlformats-officedocument.oleObject"/>
  <Override PartName="/word/embeddings/oleObject227.bin" ContentType="application/vnd.openxmlformats-officedocument.oleObject"/>
  <Override PartName="/word/embeddings/oleObject419.bin" ContentType="application/vnd.openxmlformats-officedocument.oleObject"/>
  <Override PartName="/word/embeddings/oleObject18.bin" ContentType="application/vnd.openxmlformats-officedocument.oleObject"/>
  <Override PartName="/word/embeddings/oleObject418.bin" ContentType="application/vnd.openxmlformats-officedocument.oleObject"/>
  <Override PartName="/word/embeddings/oleObject17.bin" ContentType="application/vnd.openxmlformats-officedocument.oleObject"/>
  <Override PartName="/word/embeddings/oleObject226.bin" ContentType="application/vnd.openxmlformats-officedocument.oleObject"/>
  <Override PartName="/word/embeddings/oleObject203.bin" ContentType="application/vnd.openxmlformats-officedocument.oleObject"/>
  <Override PartName="/word/embeddings/oleObject546.bin" ContentType="application/vnd.openxmlformats-officedocument.oleObject"/>
  <Override PartName="/word/embeddings/oleObject380.bin" ContentType="application/vnd.openxmlformats-officedocument.oleObject"/>
  <Override PartName="/word/embeddings/oleObject93.bin" ContentType="application/vnd.openxmlformats-officedocument.oleObject"/>
  <Override PartName="/word/embeddings/oleObject222.bin" ContentType="application/vnd.openxmlformats-officedocument.oleObject"/>
  <Override PartName="/word/embeddings/oleObject185.bin" ContentType="application/vnd.openxmlformats-officedocument.oleObject"/>
  <Override PartName="/word/embeddings/oleObject221.bin" ContentType="application/vnd.openxmlformats-officedocument.oleObject"/>
  <Override PartName="/word/embeddings/oleObject124.bin" ContentType="application/vnd.openxmlformats-officedocument.oleObject"/>
  <Override PartName="/word/embeddings/oleObject309.bin" ContentType="application/vnd.openxmlformats-officedocument.oleObject"/>
  <Override PartName="/word/embeddings/oleObject184.bin" ContentType="application/vnd.openxmlformats-officedocument.oleObject"/>
  <Override PartName="/word/embeddings/oleObject73.bin" ContentType="application/vnd.openxmlformats-officedocument.oleObject"/>
  <Override PartName="/word/embeddings/oleObject271.bin" ContentType="application/vnd.openxmlformats-officedocument.oleObject"/>
  <Override PartName="/word/embeddings/oleObject437.bin" ContentType="application/vnd.openxmlformats-officedocument.oleObject"/>
  <Override PartName="/word/embeddings/oleObject74.bin" ContentType="application/vnd.openxmlformats-officedocument.oleObject"/>
  <Override PartName="/word/embeddings/oleObject135.bin" ContentType="application/vnd.openxmlformats-officedocument.oleObject"/>
  <Override PartName="/word/embeddings/oleObject272.bin" ContentType="application/vnd.openxmlformats-officedocument.oleObject"/>
  <Override PartName="/word/embeddings/oleObject57.bin" ContentType="application/vnd.openxmlformats-officedocument.oleObject"/>
  <Override PartName="/word/embeddings/oleObject310.bin" ContentType="application/vnd.openxmlformats-officedocument.oleObject"/>
  <Override PartName="/word/embeddings/oleObject438.bin" ContentType="application/vnd.openxmlformats-officedocument.oleObject"/>
  <Override PartName="/word/embeddings/oleObject75.bin" ContentType="application/vnd.openxmlformats-officedocument.oleObject"/>
  <Override PartName="/word/embeddings/oleObject110.bin" ContentType="application/vnd.openxmlformats-officedocument.oleObject"/>
  <Override PartName="/word/embeddings/oleObject413.bin" ContentType="application/vnd.openxmlformats-officedocument.oleObject"/>
  <Override PartName="/word/embeddings/oleObject12.bin" ContentType="application/vnd.openxmlformats-officedocument.oleObject"/>
  <Override PartName="/word/embeddings/oleObject136.bin" ContentType="application/vnd.openxmlformats-officedocument.oleObject"/>
  <Override PartName="/word/embeddings/oleObject273.bin" ContentType="application/vnd.openxmlformats-officedocument.oleObject"/>
  <Override PartName="/word/embeddings/oleObject58.bin" ContentType="application/vnd.openxmlformats-officedocument.oleObject"/>
  <Override PartName="/word/embeddings/oleObject311.bin" ContentType="application/vnd.openxmlformats-officedocument.oleObject"/>
  <Override PartName="/word/embeddings/oleObject439.bin" ContentType="application/vnd.openxmlformats-officedocument.oleObject"/>
  <Override PartName="/word/embeddings/oleObject76.bin" ContentType="application/vnd.openxmlformats-officedocument.oleObject"/>
  <Override PartName="/word/embeddings/oleObject111.bin" ContentType="application/vnd.openxmlformats-officedocument.oleObject"/>
  <Override PartName="/word/embeddings/oleObject414.bin" ContentType="application/vnd.openxmlformats-officedocument.oleObject"/>
  <Override PartName="/word/embeddings/oleObject13.bin" ContentType="application/vnd.openxmlformats-officedocument.oleObject"/>
  <Override PartName="/word/embeddings/oleObject137.bin" ContentType="application/vnd.openxmlformats-officedocument.oleObject"/>
  <Override PartName="/word/embeddings/oleObject274.bin" ContentType="application/vnd.openxmlformats-officedocument.oleObject"/>
  <Override PartName="/word/embeddings/oleObject312.bin" ContentType="application/vnd.openxmlformats-officedocument.oleObject"/>
  <Override PartName="/word/embeddings/oleObject59.bin" ContentType="application/vnd.openxmlformats-officedocument.oleObject"/>
  <Override PartName="/word/embeddings/oleObject180.bin" ContentType="application/vnd.openxmlformats-officedocument.oleObject"/>
  <Override PartName="/word/embeddings/oleObject161.bin" ContentType="application/vnd.openxmlformats-officedocument.oleObject"/>
  <Override PartName="/word/embeddings/oleObject346.bin" ContentType="application/vnd.openxmlformats-officedocument.oleObject"/>
  <Override PartName="/word/embeddings/oleObject112.bin" ContentType="application/vnd.openxmlformats-officedocument.oleObject"/>
  <Override PartName="/word/embeddings/oleObject415.bin" ContentType="application/vnd.openxmlformats-officedocument.oleObject"/>
  <Override PartName="/word/embeddings/oleObject14.bin" ContentType="application/vnd.openxmlformats-officedocument.oleObject"/>
  <Override PartName="/word/embeddings/oleObject138.bin" ContentType="application/vnd.openxmlformats-officedocument.oleObject"/>
  <Override PartName="/word/embeddings/oleObject275.bin" ContentType="application/vnd.openxmlformats-officedocument.oleObject"/>
  <Override PartName="/word/embeddings/oleObject313.bin" ContentType="application/vnd.openxmlformats-officedocument.oleObject"/>
  <Override PartName="/word/embeddings/oleObject181.bin" ContentType="application/vnd.openxmlformats-officedocument.oleObject"/>
  <Override PartName="/word/embeddings/oleObject162.bin" ContentType="application/vnd.openxmlformats-officedocument.oleObject"/>
  <Override PartName="/word/embeddings/oleObject347.bin" ContentType="application/vnd.openxmlformats-officedocument.oleObject"/>
  <Override PartName="/word/embeddings/oleObject53.bin" ContentType="application/vnd.openxmlformats-officedocument.oleObject"/>
  <Override PartName="/word/embeddings/oleObject394.bin" ContentType="application/vnd.openxmlformats-officedocument.oleObject"/>
  <Override PartName="/word/embeddings/oleObject443.bin" ContentType="application/vnd.openxmlformats-officedocument.oleObject"/>
  <Override PartName="/word/embeddings/oleObject80.bin" ContentType="application/vnd.openxmlformats-officedocument.oleObject"/>
  <Override PartName="/word/embeddings/oleObject444.bin" ContentType="application/vnd.openxmlformats-officedocument.oleObject"/>
  <Override PartName="/word/embeddings/oleObject81.bin" ContentType="application/vnd.openxmlformats-officedocument.oleObject"/>
  <Override PartName="/word/embeddings/oleObject445.bin" ContentType="application/vnd.openxmlformats-officedocument.oleObject"/>
  <Override PartName="/word/embeddings/oleObject82.bin" ContentType="application/vnd.openxmlformats-officedocument.oleObject"/>
  <Override PartName="/word/embeddings/oleObject280.bin" ContentType="application/vnd.openxmlformats-officedocument.oleObject"/>
  <Override PartName="/word/embeddings/oleObject446.bin" ContentType="application/vnd.openxmlformats-officedocument.oleObject"/>
  <Override PartName="/word/embeddings/oleObject83.bin" ContentType="application/vnd.openxmlformats-officedocument.oleObject"/>
  <Override PartName="/word/embeddings/oleObject281.bin" ContentType="application/vnd.openxmlformats-officedocument.oleObject"/>
  <Override PartName="/word/embeddings/oleObject447.bin" ContentType="application/vnd.openxmlformats-officedocument.oleObject"/>
  <Override PartName="/word/embeddings/oleObject84.bin" ContentType="application/vnd.openxmlformats-officedocument.oleObject"/>
  <Override PartName="/word/embeddings/oleObject145.bin" ContentType="application/vnd.openxmlformats-officedocument.oleObject"/>
  <Override PartName="/word/embeddings/oleObject282.bin" ContentType="application/vnd.openxmlformats-officedocument.oleObject"/>
  <Override PartName="/word/embeddings/oleObject448.bin" ContentType="application/vnd.openxmlformats-officedocument.oleObject"/>
  <Override PartName="/word/embeddings/oleObject85.bin" ContentType="application/vnd.openxmlformats-officedocument.oleObject"/>
  <Override PartName="/word/embeddings/oleObject60.bin" ContentType="application/vnd.openxmlformats-officedocument.oleObject"/>
  <Override PartName="/word/embeddings/oleObject305.bin" ContentType="application/vnd.openxmlformats-officedocument.oleObject"/>
  <Override PartName="/word/embeddings/oleObject120.bin" ContentType="application/vnd.openxmlformats-officedocument.oleObject"/>
  <Override PartName="/word/embeddings/oleObject423.bin" ContentType="application/vnd.openxmlformats-officedocument.oleObject"/>
  <Override PartName="/word/embeddings/oleObject146.bin" ContentType="application/vnd.openxmlformats-officedocument.oleObject"/>
  <Override PartName="/word/embeddings/oleObject283.bin" ContentType="application/vnd.openxmlformats-officedocument.oleObject"/>
  <Override PartName="/word/embeddings/oleObject449.bin" ContentType="application/vnd.openxmlformats-officedocument.oleObject"/>
  <Override PartName="/word/embeddings/oleObject321.bin" ContentType="application/vnd.openxmlformats-officedocument.oleObject"/>
  <Override PartName="/word/embeddings/oleObject68.bin" ContentType="application/vnd.openxmlformats-officedocument.oleObject"/>
  <Override PartName="/word/embeddings/oleObject86.bin" ContentType="application/vnd.openxmlformats-officedocument.oleObject"/>
  <Override PartName="/word/embeddings/oleObject61.bin" ContentType="application/vnd.openxmlformats-officedocument.oleObject"/>
  <Override PartName="/word/embeddings/oleObject306.bin" ContentType="application/vnd.openxmlformats-officedocument.oleObject"/>
  <Override PartName="/word/embeddings/oleObject121.bin" ContentType="application/vnd.openxmlformats-officedocument.oleObject"/>
  <Override PartName="/word/embeddings/oleObject424.bin" ContentType="application/vnd.openxmlformats-officedocument.oleObject"/>
  <Override PartName="/word/embeddings/oleObject147.bin" ContentType="application/vnd.openxmlformats-officedocument.oleObject"/>
  <Override PartName="/word/embeddings/oleObject284.bin" ContentType="application/vnd.openxmlformats-officedocument.oleObject"/>
  <Override PartName="/word/embeddings/oleObject322.bin" ContentType="application/vnd.openxmlformats-officedocument.oleObject"/>
  <Override PartName="/word/embeddings/oleObject69.bin" ContentType="application/vnd.openxmlformats-officedocument.oleObject"/>
  <Override PartName="/word/embeddings/oleObject190.bin" ContentType="application/vnd.openxmlformats-officedocument.oleObject"/>
  <Override PartName="/word/embeddings/oleObject356.bin" ContentType="application/vnd.openxmlformats-officedocument.oleObject"/>
  <Override PartName="/word/embeddings/oleObject62.bin" ContentType="application/vnd.openxmlformats-officedocument.oleObject"/>
  <Override PartName="/word/embeddings/oleObject307.bin" ContentType="application/vnd.openxmlformats-officedocument.oleObject"/>
  <Override PartName="/word/embeddings/oleObject122.bin" ContentType="application/vnd.openxmlformats-officedocument.oleObject"/>
  <Override PartName="/word/embeddings/oleObject425.bin" ContentType="application/vnd.openxmlformats-officedocument.oleObject"/>
  <Override PartName="/word/embeddings/oleObject148.bin" ContentType="application/vnd.openxmlformats-officedocument.oleObject"/>
  <Override PartName="/word/embeddings/oleObject285.bin" ContentType="application/vnd.openxmlformats-officedocument.oleObject"/>
  <Override PartName="/word/embeddings/oleObject323.bin" ContentType="application/vnd.openxmlformats-officedocument.oleObject"/>
  <Override PartName="/word/embeddings/oleObject191.bin" ContentType="application/vnd.openxmlformats-officedocument.oleObject"/>
  <Override PartName="/word/embeddings/oleObject357.bin" ContentType="application/vnd.openxmlformats-officedocument.oleObject"/>
  <Override PartName="/word/embeddings/oleObject63.bin" ContentType="application/vnd.openxmlformats-officedocument.oleObject"/>
  <Override PartName="/word/embeddings/oleObject308.bin" ContentType="application/vnd.openxmlformats-officedocument.oleObject"/>
  <Override PartName="/word/embeddings/oleObject123.bin" ContentType="application/vnd.openxmlformats-officedocument.oleObject"/>
  <Override PartName="/word/embeddings/oleObject260.bin" ContentType="application/vnd.openxmlformats-officedocument.oleObject"/>
  <Override PartName="/word/embeddings/oleObject426.bin" ContentType="application/vnd.openxmlformats-officedocument.oleObject"/>
  <Override PartName="/word/embeddings/oleObject155.bin" ContentType="application/vnd.openxmlformats-officedocument.oleObject"/>
  <Override PartName="/word/embeddings/oleObject458.bin" ContentType="application/vnd.openxmlformats-officedocument.oleObject"/>
  <Override PartName="/word/embeddings/oleObject330.bin" ContentType="application/vnd.openxmlformats-officedocument.oleObject"/>
  <Override PartName="/word/embeddings/oleObject77.bin" ContentType="application/vnd.openxmlformats-officedocument.oleObject"/>
  <Override PartName="/word/embeddings/oleObject27.bin" ContentType="application/vnd.openxmlformats-officedocument.oleObject"/>
  <Override PartName="/word/embeddings/oleObject368.bin" ContentType="application/vnd.openxmlformats-officedocument.oleObject"/>
  <Override PartName="/word/embeddings/oleObject95.bin" ContentType="application/vnd.openxmlformats-officedocument.oleObject"/>
  <Override PartName="/word/embeddings/oleObject156.bin" ContentType="application/vnd.openxmlformats-officedocument.oleObject"/>
  <Override PartName="/word/embeddings/oleObject459.bin" ContentType="application/vnd.openxmlformats-officedocument.oleObject"/>
  <Override PartName="/word/embeddings/oleObject331.bin" ContentType="application/vnd.openxmlformats-officedocument.oleObject"/>
  <Override PartName="/word/embeddings/oleObject78.bin" ContentType="application/vnd.openxmlformats-officedocument.oleObject"/>
  <Override PartName="/word/embeddings/oleObject28.bin" ContentType="application/vnd.openxmlformats-officedocument.oleObject"/>
  <Override PartName="/word/embeddings/oleObject369.bin" ContentType="application/vnd.openxmlformats-officedocument.oleObject"/>
  <Override PartName="/word/embeddings/oleObject96.bin" ContentType="application/vnd.openxmlformats-officedocument.oleObject"/>
  <Override PartName="/word/embeddings/oleObject157.bin" ContentType="application/vnd.openxmlformats-officedocument.oleObject"/>
  <Override PartName="/word/embeddings/oleObject332.bin" ContentType="application/vnd.openxmlformats-officedocument.oleObject"/>
  <Override PartName="/word/embeddings/oleObject79.bin" ContentType="application/vnd.openxmlformats-officedocument.oleObject"/>
  <Override PartName="/word/embeddings/oleObject29.bin" ContentType="application/vnd.openxmlformats-officedocument.oleObject"/>
  <Override PartName="/word/embeddings/oleObject158.bin" ContentType="application/vnd.openxmlformats-officedocument.oleObject"/>
  <Override PartName="/word/embeddings/oleObject333.bin" ContentType="application/vnd.openxmlformats-officedocument.oleObject"/>
  <Override PartName="/word/embeddings/oleObject159.bin" ContentType="application/vnd.openxmlformats-officedocument.oleObject"/>
  <Override PartName="/word/embeddings/oleObject296.bin" ContentType="application/vnd.openxmlformats-officedocument.oleObject"/>
  <Override PartName="/word/embeddings/oleObject334.bin" ContentType="application/vnd.openxmlformats-officedocument.oleObject"/>
  <Override PartName="/word/embeddings/oleObject202.bin" ContentType="application/vnd.openxmlformats-officedocument.oleObject"/>
  <Override PartName="/word/embeddings/oleObject173.bin" ContentType="application/vnd.openxmlformats-officedocument.oleObject"/>
  <Override PartName="/word/embeddings/oleObject154.bin" ContentType="application/vnd.openxmlformats-officedocument.oleObject"/>
  <Override PartName="/word/embeddings/oleObject339.bin" ContentType="application/vnd.openxmlformats-officedocument.oleObject"/>
  <Override PartName="/word/embeddings/oleObject5.bin" ContentType="application/vnd.openxmlformats-officedocument.oleObject"/>
  <Override PartName="/word/embeddings/oleObject45.bin" ContentType="application/vnd.openxmlformats-officedocument.oleObject"/>
  <Override PartName="/word/embeddings/oleObject386.bin" ContentType="application/vnd.openxmlformats-officedocument.oleObject"/>
  <Override PartName="/word/embeddings/oleObject174.bin" ContentType="application/vnd.openxmlformats-officedocument.oleObject"/>
  <Override PartName="/word/embeddings/oleObject6.bin" ContentType="application/vnd.openxmlformats-officedocument.oleObject"/>
  <Override PartName="/word/embeddings/oleObject46.bin" ContentType="application/vnd.openxmlformats-officedocument.oleObject"/>
  <Override PartName="/word/embeddings/oleObject387.bin" ContentType="application/vnd.openxmlformats-officedocument.oleObject"/>
  <Override PartName="/word/embeddings/oleObject175.bin" ContentType="application/vnd.openxmlformats-officedocument.oleObject"/>
  <Override PartName="/word/embeddings/oleObject300.bin" ContentType="application/vnd.openxmlformats-officedocument.oleObject"/>
  <Override PartName="/word/embeddings/oleObject7.bin" ContentType="application/vnd.openxmlformats-officedocument.oleObject"/>
  <Override PartName="/word/embeddings/oleObject47.bin" ContentType="application/vnd.openxmlformats-officedocument.oleObject"/>
  <Override PartName="/word/embeddings/oleObject388.bin" ContentType="application/vnd.openxmlformats-officedocument.oleObject"/>
  <Override PartName="/word/embeddings/oleObject176.bin" ContentType="application/vnd.openxmlformats-officedocument.oleObject"/>
  <Override PartName="/word/embeddings/oleObject389.bin" ContentType="application/vnd.openxmlformats-officedocument.oleObject"/>
  <Override PartName="/word/embeddings/oleObject177.bin" ContentType="application/vnd.openxmlformats-officedocument.oleObject"/>
  <Override PartName="/word/embeddings/oleObject194.bin" ContentType="application/vnd.openxmlformats-officedocument.oleObject"/>
  <Override PartName="/word/embeddings/oleObject66.bin" ContentType="application/vnd.openxmlformats-officedocument.oleObject"/>
  <Override PartName="/word/embeddings/oleObject126.bin" ContentType="application/vnd.openxmlformats-officedocument.oleObject"/>
  <Override PartName="/word/embeddings/oleObject263.bin" ContentType="application/vnd.openxmlformats-officedocument.oleObject"/>
  <Override PartName="/word/embeddings/oleObject429.bin" ContentType="application/vnd.openxmlformats-officedocument.oleObject"/>
  <Override PartName="/word/embeddings/oleObject48.bin" ContentType="application/vnd.openxmlformats-officedocument.oleObject"/>
  <Override PartName="/word/embeddings/oleObject301.bin" ContentType="application/vnd.openxmlformats-officedocument.oleObject"/>
  <Override PartName="/word/embeddings/oleObject8.bin" ContentType="application/vnd.openxmlformats-officedocument.oleObject"/>
  <Override PartName="/word/embeddings/oleObject195.bin" ContentType="application/vnd.openxmlformats-officedocument.oleObject"/>
  <Override PartName="/word/embeddings/oleObject320.bin" ContentType="application/vnd.openxmlformats-officedocument.oleObject"/>
  <Override PartName="/word/embeddings/oleObject67.bin" ContentType="application/vnd.openxmlformats-officedocument.oleObject"/>
  <Override PartName="/word/embeddings/oleObject127.bin" ContentType="application/vnd.openxmlformats-officedocument.oleObject"/>
  <Override PartName="/word/embeddings/oleObject264.bin" ContentType="application/vnd.openxmlformats-officedocument.oleObject"/>
  <Override PartName="/word/embeddings/oleObject302.bin" ContentType="application/vnd.openxmlformats-officedocument.oleObject"/>
  <Override PartName="/word/embeddings/oleObject9.bin" ContentType="application/vnd.openxmlformats-officedocument.oleObject"/>
  <Override PartName="/word/embeddings/oleObject49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77.bin" ContentType="application/vnd.openxmlformats-officedocument.oleObject"/>
  <Override PartName="/word/embeddings/oleObject130.bin" ContentType="application/vnd.openxmlformats-officedocument.oleObject"/>
  <Override PartName="/word/embeddings/oleObject315.bin" ContentType="application/vnd.openxmlformats-officedocument.oleObject"/>
  <Override PartName="/word/embeddings/oleObject278.bin" ContentType="application/vnd.openxmlformats-officedocument.oleObject"/>
  <Override PartName="/word/embeddings/oleObject131.bin" ContentType="application/vnd.openxmlformats-officedocument.oleObject"/>
  <Override PartName="/word/embeddings/oleObject316.bin" ContentType="application/vnd.openxmlformats-officedocument.oleObject"/>
  <Override PartName="/word/embeddings/oleObject279.bin" ContentType="application/vnd.openxmlformats-officedocument.oleObject"/>
  <Override PartName="/word/embeddings/oleObject132.bin" ContentType="application/vnd.openxmlformats-officedocument.oleObject"/>
  <Override PartName="/word/embeddings/oleObject317.bin" ContentType="application/vnd.openxmlformats-officedocument.oleObject"/>
  <Override PartName="/word/embeddings/oleObject287.bin" ContentType="application/vnd.openxmlformats-officedocument.oleObject"/>
  <Override PartName="/word/embeddings/oleObject140.bin" ContentType="application/vnd.openxmlformats-officedocument.oleObject"/>
  <Override PartName="/word/embeddings/oleObject325.bin" ContentType="application/vnd.openxmlformats-officedocument.oleObject"/>
  <Override PartName="/word/embeddings/oleObject288.bin" ContentType="application/vnd.openxmlformats-officedocument.oleObject"/>
  <Override PartName="/word/embeddings/oleObject141.bin" ContentType="application/vnd.openxmlformats-officedocument.oleObject"/>
  <Override PartName="/word/embeddings/oleObject326.bin" ContentType="application/vnd.openxmlformats-officedocument.oleObject"/>
  <Override PartName="/word/embeddings/oleObject289.bin" ContentType="application/vnd.openxmlformats-officedocument.oleObject"/>
  <Override PartName="/word/embeddings/oleObject142.bin" ContentType="application/vnd.openxmlformats-officedocument.oleObject"/>
  <Override PartName="/word/embeddings/oleObject327.bin" ContentType="application/vnd.openxmlformats-officedocument.oleObject"/>
  <Override PartName="/word/embeddings/oleObject297.bin" ContentType="application/vnd.openxmlformats-officedocument.oleObject"/>
  <Override PartName="/word/embeddings/oleObject150.bin" ContentType="application/vnd.openxmlformats-officedocument.oleObject"/>
  <Override PartName="/word/embeddings/oleObject335.bin" ContentType="application/vnd.openxmlformats-officedocument.oleObject"/>
  <Override PartName="/word/embeddings/oleObject133.bin" ContentType="application/vnd.openxmlformats-officedocument.oleObject"/>
  <Override PartName="/word/embeddings/oleObject318.bin" ContentType="application/vnd.openxmlformats-officedocument.oleObject"/>
  <Override PartName="/word/embeddings/oleObject134.bin" ContentType="application/vnd.openxmlformats-officedocument.oleObject"/>
  <Override PartName="/word/embeddings/oleObject319.bin" ContentType="application/vnd.openxmlformats-officedocument.oleObject"/>
  <Override PartName="/word/embeddings/oleObject143.bin" ContentType="application/vnd.openxmlformats-officedocument.oleObject"/>
  <Override PartName="/word/embeddings/oleObject328.bin" ContentType="application/vnd.openxmlformats-officedocument.oleObject"/>
  <Override PartName="/word/embeddings/oleObject144.bin" ContentType="application/vnd.openxmlformats-officedocument.oleObject"/>
  <Override PartName="/word/embeddings/oleObject329.bin" ContentType="application/vnd.openxmlformats-officedocument.oleObject"/>
  <Override PartName="/word/embeddings/oleObject87.bin" ContentType="application/vnd.openxmlformats-officedocument.oleObject"/>
  <Override PartName="/word/embeddings/oleObject340.bin" ContentType="application/vnd.openxmlformats-officedocument.oleObject"/>
  <Override PartName="/word/embeddings/oleObject468.bin" ContentType="application/vnd.openxmlformats-officedocument.oleObject"/>
  <Override PartName="/word/embeddings/oleObject292.bin" ContentType="application/vnd.openxmlformats-officedocument.oleObject"/>
  <Override PartName="/word/embeddings/oleObject506.bin" ContentType="application/vnd.openxmlformats-officedocument.oleObject"/>
  <Override PartName="/word/embeddings/oleObject88.bin" ContentType="application/vnd.openxmlformats-officedocument.oleObject"/>
  <Override PartName="/word/embeddings/oleObject341.bin" ContentType="application/vnd.openxmlformats-officedocument.oleObject"/>
  <Override PartName="/word/embeddings/oleObject469.bin" ContentType="application/vnd.openxmlformats-officedocument.oleObject"/>
  <Override PartName="/word/embeddings/oleObject293.bin" ContentType="application/vnd.openxmlformats-officedocument.oleObject"/>
  <Override PartName="/word/embeddings/oleObject507.bin" ContentType="application/vnd.openxmlformats-officedocument.oleObject"/>
  <Override PartName="/word/embeddings/oleObject89.bin" ContentType="application/vnd.openxmlformats-officedocument.oleObject"/>
  <Override PartName="/word/embeddings/oleObject342.bin" ContentType="application/vnd.openxmlformats-officedocument.oleObject"/>
  <Override PartName="/word/embeddings/oleObject294.bin" ContentType="application/vnd.openxmlformats-officedocument.oleObject"/>
  <Override PartName="/word/embeddings/oleObject508.bin" ContentType="application/vnd.openxmlformats-officedocument.oleObject"/>
  <Override PartName="/word/embeddings/oleObject343.bin" ContentType="application/vnd.openxmlformats-officedocument.oleObject"/>
  <Override PartName="/word/embeddings/oleObject295.bin" ContentType="application/vnd.openxmlformats-officedocument.oleObject"/>
  <Override PartName="/word/embeddings/oleObject509.bin" ContentType="application/vnd.openxmlformats-officedocument.oleObject"/>
  <Override PartName="/word/embeddings/oleObject344.bin" ContentType="application/vnd.openxmlformats-officedocument.oleObject"/>
  <Override PartName="/word/embeddings/oleObject160.bin" ContentType="application/vnd.openxmlformats-officedocument.oleObject"/>
  <Override PartName="/word/embeddings/oleObject345.bin" ContentType="application/vnd.openxmlformats-officedocument.oleObject"/>
  <Override PartName="/word/embeddings/oleObject97.bin" ContentType="application/vnd.openxmlformats-officedocument.oleObject"/>
  <Override PartName="/word/embeddings/oleObject350.bin" ContentType="application/vnd.openxmlformats-officedocument.oleObject"/>
  <Override PartName="/word/embeddings/oleObject478.bin" ContentType="application/vnd.openxmlformats-officedocument.oleObject"/>
  <Override PartName="/word/embeddings/oleObject516.bin" ContentType="application/vnd.openxmlformats-officedocument.oleObject"/>
  <Override PartName="/word/embeddings/oleObject98.bin" ContentType="application/vnd.openxmlformats-officedocument.oleObject"/>
  <Override PartName="/word/embeddings/oleObject351.bin" ContentType="application/vnd.openxmlformats-officedocument.oleObject"/>
  <Override PartName="/word/embeddings/oleObject479.bin" ContentType="application/vnd.openxmlformats-officedocument.oleObject"/>
  <Override PartName="/word/embeddings/oleObject517.bin" ContentType="application/vnd.openxmlformats-officedocument.oleObject"/>
  <Override PartName="/word/embeddings/oleObject99.bin" ContentType="application/vnd.openxmlformats-officedocument.oleObject"/>
  <Override PartName="/word/embeddings/oleObject352.bin" ContentType="application/vnd.openxmlformats-officedocument.oleObject"/>
  <Override PartName="/word/embeddings/oleObject518.bin" ContentType="application/vnd.openxmlformats-officedocument.oleObject"/>
  <Override PartName="/word/embeddings/oleObject353.bin" ContentType="application/vnd.openxmlformats-officedocument.oleObject"/>
  <Override PartName="/word/embeddings/oleObject519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60.bin" ContentType="application/vnd.openxmlformats-officedocument.oleObject"/>
  <Override PartName="/word/embeddings/oleObject488.bin" ContentType="application/vnd.openxmlformats-officedocument.oleObject"/>
  <Override PartName="/word/embeddings/oleObject526.bin" ContentType="application/vnd.openxmlformats-officedocument.oleObject"/>
  <Override PartName="/word/embeddings/oleObject361.bin" ContentType="application/vnd.openxmlformats-officedocument.oleObject"/>
  <Override PartName="/word/embeddings/oleObject489.bin" ContentType="application/vnd.openxmlformats-officedocument.oleObject"/>
  <Override PartName="/word/embeddings/oleObject527.bin" ContentType="application/vnd.openxmlformats-officedocument.oleObject"/>
  <Override PartName="/word/embeddings/oleObject362.bin" ContentType="application/vnd.openxmlformats-officedocument.oleObject"/>
  <Override PartName="/word/embeddings/oleObject528.bin" ContentType="application/vnd.openxmlformats-officedocument.oleObject"/>
  <Override PartName="/word/embeddings/oleObject370.bin" ContentType="application/vnd.openxmlformats-officedocument.oleObject"/>
  <Override PartName="/word/embeddings/oleObject498.bin" ContentType="application/vnd.openxmlformats-officedocument.oleObject"/>
  <Override PartName="/word/embeddings/oleObject536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10.bin" ContentType="application/vnd.openxmlformats-officedocument.oleObject"/>
  <Override PartName="/word/embeddings/oleObject10.bin" ContentType="application/vnd.openxmlformats-officedocument.oleObject"/>
  <Override PartName="/word/embeddings/oleObject411.bin" ContentType="application/vnd.openxmlformats-officedocument.oleObject"/>
  <Override PartName="/word/embeddings/oleObject11.bin" ContentType="application/vnd.openxmlformats-officedocument.oleObject"/>
  <Override PartName="/word/embeddings/oleObject412.bin" ContentType="application/vnd.openxmlformats-officedocument.oleObject"/>
  <Override PartName="/word/embeddings/oleObject420.bin" ContentType="application/vnd.openxmlformats-officedocument.oleObject"/>
  <Override PartName="/word/embeddings/oleObject20.bin" ContentType="application/vnd.openxmlformats-officedocument.oleObject"/>
  <Override PartName="/word/embeddings/oleObject421.bin" ContentType="application/vnd.openxmlformats-officedocument.oleObject"/>
  <Override PartName="/word/embeddings/oleObject21.bin" ContentType="application/vnd.openxmlformats-officedocument.oleObject"/>
  <Override PartName="/word/embeddings/oleObject422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500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510.bin" ContentType="application/vnd.openxmlformats-officedocument.oleObject"/>
  <Override PartName="/word/embeddings/oleObject473.bin" ContentType="application/vnd.openxmlformats-officedocument.oleObject"/>
  <Override PartName="/word/embeddings/oleObject511.bin" ContentType="application/vnd.openxmlformats-officedocument.oleObject"/>
  <Override PartName="/word/embeddings/oleObject474.bin" ContentType="application/vnd.openxmlformats-officedocument.oleObject"/>
  <Override PartName="/word/embeddings/oleObject512.bin" ContentType="application/vnd.openxmlformats-officedocument.oleObject"/>
  <Override PartName="/word/embeddings/oleObject475.bin" ContentType="application/vnd.openxmlformats-officedocument.oleObject"/>
  <Override PartName="/word/embeddings/oleObject513.bin" ContentType="application/vnd.openxmlformats-officedocument.oleObject"/>
  <Override PartName="/word/embeddings/oleObject476.bin" ContentType="application/vnd.openxmlformats-officedocument.oleObject"/>
  <Override PartName="/word/embeddings/oleObject514.bin" ContentType="application/vnd.openxmlformats-officedocument.oleObject"/>
  <Override PartName="/word/embeddings/oleObject477.bin" ContentType="application/vnd.openxmlformats-officedocument.oleObject"/>
  <Override PartName="/word/embeddings/oleObject515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520.bin" ContentType="application/vnd.openxmlformats-officedocument.oleObject"/>
  <Override PartName="/word/embeddings/oleObject483.bin" ContentType="application/vnd.openxmlformats-officedocument.oleObject"/>
  <Override PartName="/word/embeddings/oleObject521.bin" ContentType="application/vnd.openxmlformats-officedocument.oleObject"/>
  <Override PartName="/word/embeddings/oleObject484.bin" ContentType="application/vnd.openxmlformats-officedocument.oleObject"/>
  <Override PartName="/word/embeddings/oleObject522.bin" ContentType="application/vnd.openxmlformats-officedocument.oleObject"/>
  <Override PartName="/word/embeddings/oleObject485.bin" ContentType="application/vnd.openxmlformats-officedocument.oleObject"/>
  <Override PartName="/word/embeddings/oleObject523.bin" ContentType="application/vnd.openxmlformats-officedocument.oleObject"/>
  <Override PartName="/word/embeddings/oleObject486.bin" ContentType="application/vnd.openxmlformats-officedocument.oleObject"/>
  <Override PartName="/word/media/image532.wmf" ContentType="image/x-wmf"/>
  <Override PartName="/word/media/image531.wmf" ContentType="image/x-wmf"/>
  <Override PartName="/word/media/image530.wmf" ContentType="image/x-wmf"/>
  <Override PartName="/word/media/image522.wmf" ContentType="image/x-wmf"/>
  <Override PartName="/word/media/image521.wmf" ContentType="image/x-wmf"/>
  <Override PartName="/word/media/image520.wmf" ContentType="image/x-wmf"/>
  <Override PartName="/word/media/image512.wmf" ContentType="image/x-wmf"/>
  <Override PartName="/word/media/image511.wmf" ContentType="image/x-wmf"/>
  <Override PartName="/word/media/image510.wmf" ContentType="image/x-wmf"/>
  <Override PartName="/word/media/image502.wmf" ContentType="image/x-wmf"/>
  <Override PartName="/word/media/image501.wmf" ContentType="image/x-wmf"/>
  <Override PartName="/word/media/image500.wmf" ContentType="image/x-wmf"/>
  <Override PartName="/word/media/image415.wmf" ContentType="image/x-wmf"/>
  <Override PartName="/word/media/image386.wmf" ContentType="image/x-wmf"/>
  <Override PartName="/word/media/image414.wmf" ContentType="image/x-wmf"/>
  <Override PartName="/word/media/image385.wmf" ContentType="image/x-wmf"/>
  <Override PartName="/word/media/image413.wmf" ContentType="image/x-wmf"/>
  <Override PartName="/word/media/image384.wmf" ContentType="image/x-wmf"/>
  <Override PartName="/word/media/image412.wmf" ContentType="image/x-wmf"/>
  <Override PartName="/word/media/image383.wmf" ContentType="image/x-wmf"/>
  <Override PartName="/word/media/image411.wmf" ContentType="image/x-wmf"/>
  <Override PartName="/word/media/image382.wmf" ContentType="image/x-wmf"/>
  <Override PartName="/word/media/image410.wmf" ContentType="image/x-wmf"/>
  <Override PartName="/word/media/image381.wmf" ContentType="image/x-wmf"/>
  <Override PartName="/word/media/image405.wmf" ContentType="image/x-wmf"/>
  <Override PartName="/word/media/image541.wmf" ContentType="image/x-wmf"/>
  <Override PartName="/word/media/image404.wmf" ContentType="image/x-wmf"/>
  <Override PartName="/word/media/image540.wmf" ContentType="image/x-wmf"/>
  <Override PartName="/word/media/image403.wmf" ContentType="image/x-wmf"/>
  <Override PartName="/word/media/image402.wmf" ContentType="image/x-wmf"/>
  <Override PartName="/word/media/image155.wmf" ContentType="image/x-wmf"/>
  <Override PartName="/word/media/image105.wmf" ContentType="image/x-wmf"/>
  <Override PartName="/word/media/image360.wmf" ContentType="image/x-wmf"/>
  <Override PartName="/word/media/image34.wmf" ContentType="image/x-wmf"/>
  <Override PartName="/word/media/image480.wmf" ContentType="image/x-wmf"/>
  <Override PartName="/word/media/image343.wmf" ContentType="image/x-wmf"/>
  <Override PartName="/word/media/image17.wmf" ContentType="image/x-wmf"/>
  <Override PartName="/word/media/image200.wmf" ContentType="image/x-wmf"/>
  <Override PartName="/word/media/image503.wmf" ContentType="image/x-wmf"/>
  <Override PartName="/word/media/image157.wmf" ContentType="image/x-wmf"/>
  <Override PartName="/word/media/image35.wmf" ContentType="image/x-wmf"/>
  <Override PartName="/word/media/image361.wmf" ContentType="image/x-wmf"/>
  <Override PartName="/word/media/image107.wmf" ContentType="image/x-wmf"/>
  <Override PartName="/word/media/image175.wmf" ContentType="image/x-wmf"/>
  <Override PartName="/word/media/image373.wmf" ContentType="image/x-wmf"/>
  <Override PartName="/word/media/image504.wmf" ContentType="image/x-wmf"/>
  <Override PartName="/word/media/image201.wmf" ContentType="image/x-wmf"/>
  <Override PartName="/word/media/image18.wmf" ContentType="image/x-wmf"/>
  <Override PartName="/word/media/image481.wmf" ContentType="image/x-wmf"/>
  <Override PartName="/word/media/image344.wmf" ContentType="image/x-wmf"/>
  <Override PartName="/word/media/image86.wmf" ContentType="image/x-wmf"/>
  <Override PartName="/word/media/image454.wmf" ContentType="image/x-wmf"/>
  <Override PartName="/word/media/image279.wmf" ContentType="image/x-wmf"/>
  <Override PartName="/word/media/image151.wmf" ContentType="image/x-wmf"/>
  <Override PartName="/word/media/image317.wmf" ContentType="image/x-wmf"/>
  <Override PartName="/word/media/image36.wmf" ContentType="image/x-wmf"/>
  <Override PartName="/word/media/image362.wmf" ContentType="image/x-wmf"/>
  <Override PartName="/word/media/image108.wmf" ContentType="image/x-wmf"/>
  <Override PartName="/word/media/image176.wmf" ContentType="image/x-wmf"/>
  <Override PartName="/word/media/image534.wmf" ContentType="image/x-wmf"/>
  <Override PartName="/word/media/image363.wmf" ContentType="image/x-wmf"/>
  <Override PartName="/word/media/image37.wmf" ContentType="image/x-wmf"/>
  <Override PartName="/word/media/image220.wmf" ContentType="image/x-wmf"/>
  <Override PartName="/word/media/image523.wmf" ContentType="image/x-wmf"/>
  <Override PartName="/word/media/image316.wmf" ContentType="image/x-wmf"/>
  <Override PartName="/word/media/image278.wmf" ContentType="image/x-wmf"/>
  <Override PartName="/word/media/image150.wmf" ContentType="image/x-wmf"/>
  <Override PartName="/word/media/image109.wmf" ContentType="image/x-wmf"/>
  <Override PartName="/word/media/image453.wmf" ContentType="image/x-wmf"/>
  <Override PartName="/word/media/image85.wmf" ContentType="image/x-wmf"/>
  <Override PartName="/word/media/image177.wmf" ContentType="image/x-wmf"/>
  <Override PartName="/word/media/image375.wmf" ContentType="image/x-wmf"/>
  <Override PartName="/word/media/image49.wmf" ContentType="image/x-wmf"/>
  <Override PartName="/word/media/image232.wmf" ContentType="image/x-wmf"/>
  <Override PartName="/word/media/image535.wmf" ContentType="image/x-wmf"/>
  <Override PartName="/word/media/image364.wmf" ContentType="image/x-wmf"/>
  <Override PartName="/word/media/image38.wmf" ContentType="image/x-wmf"/>
  <Override PartName="/word/media/image221.wmf" ContentType="image/x-wmf"/>
  <Override PartName="/word/media/image524.wmf" ContentType="image/x-wmf"/>
  <Override PartName="/word/media/image319.wmf" ContentType="image/x-wmf"/>
  <Override PartName="/word/media/image153.wmf" ContentType="image/x-wmf"/>
  <Override PartName="/word/media/image1.wmf" ContentType="image/x-wmf"/>
  <Override PartName="/word/media/image365.wmf" ContentType="image/x-wmf"/>
  <Override PartName="/word/media/image39.wmf" ContentType="image/x-wmf"/>
  <Override PartName="/word/media/image222.wmf" ContentType="image/x-wmf"/>
  <Override PartName="/word/media/image525.wmf" ContentType="image/x-wmf"/>
  <Override PartName="/word/media/image127.wmf" ContentType="image/x-wmf"/>
  <Override PartName="/word/media/image195.wmf" ContentType="image/x-wmf"/>
  <Override PartName="/word/media/image498.wmf" ContentType="image/x-wmf"/>
  <Override PartName="/word/media/image370.wmf" ContentType="image/x-wmf"/>
  <Override PartName="/word/media/image21.jpeg" ContentType="image/jpeg"/>
  <Override PartName="/word/media/image44.wmf" ContentType="image/x-wmf"/>
  <Override PartName="/word/media/image245.wmf" ContentType="image/x-wmf"/>
  <Override PartName="/word/media/image548.wmf" ContentType="image/x-wmf"/>
  <Override PartName="/word/media/image246.wmf" ContentType="image/x-wmf"/>
  <Override PartName="/word/media/image549.wmf" ContentType="image/x-wmf"/>
  <Override PartName="/word/media/image247.wmf" ContentType="image/x-wmf"/>
  <Override PartName="/word/media/image47.wmf" ContentType="image/x-wmf"/>
  <Override PartName="/word/media/image230.wmf" ContentType="image/x-wmf"/>
  <Override PartName="/word/media/image533.wmf" ContentType="image/x-wmf"/>
  <Override PartName="/word/media/image120.wmf" ContentType="image/x-wmf"/>
  <Override PartName="/word/media/image248.wmf" ContentType="image/x-wmf"/>
  <Override PartName="/word/media/image196.wmf" ContentType="image/x-wmf"/>
  <Override PartName="/word/media/image499.wmf" ContentType="image/x-wmf"/>
  <Override PartName="/word/media/image129.wmf" ContentType="image/x-wmf"/>
  <Override PartName="/word/media/image197.wmf" ContentType="image/x-wmf"/>
  <Override PartName="/word/media/image46.wmf" ContentType="image/x-wmf"/>
  <Override PartName="/word/media/image372.wmf" ContentType="image/x-wmf"/>
  <Override PartName="/word/media/image395.wmf" ContentType="image/x-wmf"/>
  <Override PartName="/word/media/image258.wmf" ContentType="image/x-wmf"/>
  <Override PartName="/word/media/image124.png" ContentType="image/png"/>
  <Override PartName="/word/media/image130.wmf" ContentType="image/x-wmf"/>
  <Override PartName="/word/media/image434.wmf" ContentType="image/x-wmf"/>
  <Override PartName="/word/media/image396.wmf" ContentType="image/x-wmf"/>
  <Override PartName="/word/media/image259.wmf" ContentType="image/x-wmf"/>
  <Override PartName="/word/media/image131.wmf" ContentType="image/x-wmf"/>
  <Override PartName="/word/media/image231.wmf" ContentType="image/x-wmf"/>
  <Override PartName="/word/media/image48.wmf" ContentType="image/x-wmf"/>
  <Override PartName="/word/media/image374.wmf" ContentType="image/x-wmf"/>
  <Override PartName="/word/media/image397.wmf" ContentType="image/x-wmf"/>
  <Override PartName="/word/media/image132.wmf" ContentType="image/x-wmf"/>
  <Override PartName="/word/media/image399.wmf" ContentType="image/x-wmf"/>
  <Override PartName="/word/media/image134.wmf" ContentType="image/x-wmf"/>
  <Override PartName="/word/media/image556.wmf" ContentType="image/x-wmf"/>
  <Override PartName="/word/media/image419.wmf" ContentType="image/x-wmf"/>
  <Override PartName="/word/media/image390.wmf" ContentType="image/x-wmf"/>
  <Override PartName="/word/media/image515.wmf" ContentType="image/x-wmf"/>
  <Override PartName="/word/media/image557.wmf" ContentType="image/x-wmf"/>
  <Override PartName="/word/media/image391.wmf" ContentType="image/x-wmf"/>
  <Override PartName="/word/media/image137.wmf" ContentType="image/x-wmf"/>
  <Override PartName="/word/media/image306.wmf" ContentType="image/x-wmf"/>
  <Override PartName="/word/media/image268.wmf" ContentType="image/x-wmf"/>
  <Override PartName="/word/media/image140.wmf" ContentType="image/x-wmf"/>
  <Override PartName="/word/media/image307.wmf" ContentType="image/x-wmf"/>
  <Override PartName="/word/media/image269.wmf" ContentType="image/x-wmf"/>
  <Override PartName="/word/media/image141.wmf" ContentType="image/x-wmf"/>
  <Override PartName="/word/media/image142.wmf" ContentType="image/x-wmf"/>
  <Override PartName="/word/media/image308.wmf" ContentType="image/x-wmf"/>
  <Override PartName="/word/media/image309.wmf" ContentType="image/x-wmf"/>
  <Override PartName="/word/media/image143.wmf" ContentType="image/x-wmf"/>
  <Override PartName="/word/media/image144.wmf" ContentType="image/x-wmf"/>
  <Override PartName="/word/media/image145.wmf" ContentType="image/x-wmf"/>
  <Override PartName="/word/media/image146.wmf" ContentType="image/x-wmf"/>
  <Override PartName="/word/media/image147.wmf" ContentType="image/x-wmf"/>
  <Override PartName="/word/media/image318.wmf" ContentType="image/x-wmf"/>
  <Override PartName="/word/media/image152.wmf" ContentType="image/x-wmf"/>
  <Override PartName="/word/media/image288.wmf" ContentType="image/x-wmf"/>
  <Override PartName="/word/media/image160.wmf" ContentType="image/x-wmf"/>
  <Override PartName="/word/media/image537.wmf" ContentType="image/x-wmf"/>
  <Override PartName="/word/media/image234.wmf" ContentType="image/x-wmf"/>
  <Override PartName="/word/media/image538.wmf" ContentType="image/x-wmf"/>
  <Override PartName="/word/media/image235.wmf" ContentType="image/x-wmf"/>
  <Override PartName="/word/media/image237.wmf" ContentType="image/x-wmf"/>
  <Override PartName="/word/media/image569.wmf" ContentType="image/x-wmf"/>
  <Override PartName="/word/media/image266.wmf" ContentType="image/x-wmf"/>
  <Override PartName="/word/media/image304.wmf" ContentType="image/x-wmf"/>
  <Override PartName="/word/media/image207.wmf" ContentType="image/x-wmf"/>
  <Override PartName="/word/media/image208.wmf" ContentType="image/x-wmf"/>
  <Override PartName="/word/media/image560.wmf" ContentType="image/x-wmf"/>
  <Override PartName="/word/media/image249.wmf" ContentType="image/x-wmf"/>
  <Override PartName="/word/media/image121.wmf" ContentType="image/x-wmf"/>
  <Override PartName="/word/media/image558.wmf" ContentType="image/x-wmf"/>
  <Override PartName="/word/media/image255.wmf" ContentType="image/x-wmf"/>
  <Override PartName="/word/media/image392.wmf" ContentType="image/x-wmf"/>
  <Override PartName="/word/media/image149.wmf" ContentType="image/x-wmf"/>
  <Override PartName="/word/media/image561.wmf" ContentType="image/x-wmf"/>
  <Override PartName="/word/media/image559.wmf" ContentType="image/x-wmf"/>
  <Override PartName="/word/media/image256.wmf" ContentType="image/x-wmf"/>
  <Override PartName="/word/media/image393.wmf" ContentType="image/x-wmf"/>
  <Override PartName="/word/media/image562.wmf" ContentType="image/x-wmf"/>
  <Override PartName="/word/media/image563.wmf" ContentType="image/x-wmf"/>
  <Override PartName="/word/media/image564.wmf" ContentType="image/x-wmf"/>
  <Override PartName="/word/media/image115.png" ContentType="image/png"/>
  <Override PartName="/word/media/image91.jpeg" ContentType="image/jpeg"/>
  <Override PartName="/word/media/image565.wmf" ContentType="image/x-wmf"/>
  <Override PartName="/word/media/image300.wmf" ContentType="image/x-wmf"/>
  <Override PartName="/word/media/image203.wmf" ContentType="image/x-wmf"/>
  <Override PartName="/word/media/image506.wmf" ContentType="image/x-wmf"/>
  <Override PartName="/word/media/image257.wmf" ContentType="image/x-wmf"/>
  <Override PartName="/word/media/image394.wmf" ContentType="image/x-wmf"/>
  <Override PartName="/word/media/image566.wmf" ContentType="image/x-wmf"/>
  <Override PartName="/word/media/image448.wmf" ContentType="image/x-wmf"/>
  <Override PartName="/word/media/image263.wmf" ContentType="image/x-wmf"/>
  <Override PartName="/word/media/image301.wmf" ContentType="image/x-wmf"/>
  <Override PartName="/word/media/image204.wmf" ContentType="image/x-wmf"/>
  <Override PartName="/word/media/image507.wmf" ContentType="image/x-wmf"/>
  <Override PartName="/word/media/image420.wmf" ContentType="image/x-wmf"/>
  <Override PartName="/word/media/image52.wmf" ContentType="image/x-wmf"/>
  <Override PartName="/word/media/image526.wmf" ContentType="image/x-wmf"/>
  <Override PartName="/word/media/image223.wmf" ContentType="image/x-wmf"/>
  <Override PartName="/word/media/image567.wmf" ContentType="image/x-wmf"/>
  <Override PartName="/word/media/image449.wmf" ContentType="image/x-wmf"/>
  <Override PartName="/word/media/image264.wmf" ContentType="image/x-wmf"/>
  <Override PartName="/word/media/image302.wmf" ContentType="image/x-wmf"/>
  <Override PartName="/word/media/image100.wmf" ContentType="image/x-wmf"/>
  <Override PartName="/word/media/image228.wmf" ContentType="image/x-wmf"/>
  <Override PartName="/word/media/image205.wmf" ContentType="image/x-wmf"/>
  <Override PartName="/word/media/image421.wmf" ContentType="image/x-wmf"/>
  <Override PartName="/word/media/image53.wmf" ContentType="image/x-wmf"/>
  <Override PartName="/word/media/image527.wmf" ContentType="image/x-wmf"/>
  <Override PartName="/word/media/image224.wmf" ContentType="image/x-wmf"/>
  <Override PartName="/word/media/image568.wmf" ContentType="image/x-wmf"/>
  <Override PartName="/word/media/image265.wmf" ContentType="image/x-wmf"/>
  <Override PartName="/word/media/image303.wmf" ContentType="image/x-wmf"/>
  <Override PartName="/word/media/image514.wmf" ContentType="image/x-wmf"/>
  <Override PartName="/word/media/image101.wmf" ContentType="image/x-wmf"/>
  <Override PartName="/word/media/image229.wmf" ContentType="image/x-wmf"/>
  <Override PartName="/word/media/image206.wmf" ContentType="image/x-wmf"/>
  <Override PartName="/word/media/image50.wmf" ContentType="image/x-wmf"/>
  <Override PartName="/word/media/image158.wmf" ContentType="image/x-wmf"/>
  <Override PartName="/word/media/image570.wmf" ContentType="image/x-wmf"/>
  <Override PartName="/word/media/image380.wmf" ContentType="image/x-wmf"/>
  <Override PartName="/word/media/image409.wmf" ContentType="image/x-wmf"/>
  <Override PartName="/word/media/image71.png" ContentType="image/png"/>
  <Override PartName="/word/media/image546.wmf" ContentType="image/x-wmf"/>
  <Override PartName="/word/media/image505.wmf" ContentType="image/x-wmf"/>
  <Override PartName="/word/media/image422.wmf" ContentType="image/x-wmf"/>
  <Override PartName="/word/media/image54.wmf" ContentType="image/x-wmf"/>
  <Override PartName="/word/media/image528.wmf" ContentType="image/x-wmf"/>
  <Override PartName="/word/media/image225.wmf" ContentType="image/x-wmf"/>
  <Override PartName="/word/media/image156.wmf" ContentType="image/x-wmf"/>
  <Override PartName="/word/media/image349.wmf" ContentType="image/x-wmf"/>
  <Override PartName="/word/media/image486.wmf" ContentType="image/x-wmf"/>
  <Override PartName="/word/media/image183.wmf" ContentType="image/x-wmf"/>
  <Override PartName="/word/media/image509.png" ContentType="image/png"/>
  <Override PartName="/word/media/image254.wmf" ContentType="image/x-wmf"/>
  <Override PartName="/word/media/image439.wmf" ContentType="image/x-wmf"/>
  <Override PartName="/word/media/image136.wmf" ContentType="image/x-wmf"/>
  <Override PartName="/word/media/image13.wmf" ContentType="image/x-wmf"/>
  <Override PartName="/word/media/image555.wmf" ContentType="image/x-wmf"/>
  <Override PartName="/word/media/image253.wmf" ContentType="image/x-wmf"/>
  <Override PartName="/word/media/image508.png" ContentType="image/png"/>
  <Override PartName="/word/media/image438.wmf" ContentType="image/x-wmf"/>
  <Override PartName="/word/media/image135.wmf" ContentType="image/x-wmf"/>
  <Override PartName="/word/media/image554.wmf" ContentType="image/x-wmf"/>
  <Override PartName="/word/media/image226.wmf" ContentType="image/x-wmf"/>
  <Override PartName="/word/media/image529.wmf" ContentType="image/x-wmf"/>
  <Override PartName="/word/media/image553.wmf" ContentType="image/x-wmf"/>
  <Override PartName="/word/media/image111.wmf" ContentType="image/x-wmf"/>
  <Override PartName="/word/media/image239.wmf" ContentType="image/x-wmf"/>
  <Override PartName="/word/media/image216.wmf" ContentType="image/x-wmf"/>
  <Override PartName="/word/media/image519.wmf" ContentType="image/x-wmf"/>
  <Override PartName="/word/media/image552.wmf" ContentType="image/x-wmf"/>
  <Override PartName="/word/media/image110.wmf" ContentType="image/x-wmf"/>
  <Override PartName="/word/media/image238.wmf" ContentType="image/x-wmf"/>
  <Override PartName="/word/media/image551.wmf" ContentType="image/x-wmf"/>
  <Override PartName="/word/media/image329.wmf" ContentType="image/x-wmf"/>
  <Override PartName="/word/media/image163.wmf" ContentType="image/x-wmf"/>
  <Override PartName="/word/media/image550.wmf" ContentType="image/x-wmf"/>
  <Override PartName="/word/media/image328.wmf" ContentType="image/x-wmf"/>
  <Override PartName="/word/media/image162.wmf" ContentType="image/x-wmf"/>
  <Override PartName="/word/media/image547.wmf" ContentType="image/x-wmf"/>
  <Override PartName="/word/media/image236.wmf" ContentType="image/x-wmf"/>
  <Override PartName="/word/media/image432.png" ContentType="image/png"/>
  <Override PartName="/word/media/image539.wmf" ContentType="image/x-wmf"/>
  <Override PartName="/word/media/image545.wmf" ContentType="image/x-wmf"/>
  <Override PartName="/word/media/image408.wmf" ContentType="image/x-wmf"/>
  <Override PartName="/word/media/image544.wmf" ContentType="image/x-wmf"/>
  <Override PartName="/word/media/image407.wmf" ContentType="image/x-wmf"/>
  <Override PartName="/word/media/image495.wmf" ContentType="image/x-wmf"/>
  <Override PartName="/word/media/image192.wmf" ContentType="image/x-wmf"/>
  <Override PartName="/word/media/image358.wmf" ContentType="image/x-wmf"/>
  <Override PartName="/word/media/image199.wmf" ContentType="image/x-wmf"/>
  <Override PartName="/word/media/image543.wmf" ContentType="image/x-wmf"/>
  <Override PartName="/word/media/image406.wmf" ContentType="image/x-wmf"/>
  <Override PartName="/word/media/image233.wmf" ContentType="image/x-wmf"/>
  <Override PartName="/word/media/image536.wmf" ContentType="image/x-wmf"/>
  <Override PartName="/word/media/image215.wmf" ContentType="image/x-wmf"/>
  <Override PartName="/word/media/image518.wmf" ContentType="image/x-wmf"/>
  <Override PartName="/word/media/image209.wmf" ContentType="image/x-wmf"/>
  <Override PartName="/word/media/image542.wmf" ContentType="image/x-wmf"/>
  <Override PartName="/word/media/image81.wmf" ContentType="image/x-wmf"/>
  <Override PartName="/word/media/image189.wmf" ContentType="image/x-wmf"/>
  <Override PartName="/word/media/image227.wmf" ContentType="image/x-wmf"/>
  <Override PartName="/word/media/image423.wmf" ContentType="image/x-wmf"/>
  <Override PartName="/word/media/image55.wmf" ContentType="image/x-wmf"/>
  <Override PartName="/word/media/image179.wmf" ContentType="image/x-wmf"/>
  <Override PartName="/word/media/image167.wmf" ContentType="image/x-wmf"/>
  <Override PartName="/word/media/image219.wmf" ContentType="image/x-wmf"/>
  <Override PartName="/word/media/image218.wmf" ContentType="image/x-wmf"/>
  <Override PartName="/word/media/image217.wmf" ContentType="image/x-wmf"/>
  <Override PartName="/word/media/image214.wmf" ContentType="image/x-wmf"/>
  <Override PartName="/word/media/image517.wmf" ContentType="image/x-wmf"/>
  <Override PartName="/word/media/image43.wmf" ContentType="image/x-wmf"/>
  <Override PartName="/word/media/image213.wmf" ContentType="image/x-wmf"/>
  <Override PartName="/word/media/image516.wmf" ContentType="image/x-wmf"/>
  <Override PartName="/word/media/image42.wmf" ContentType="image/x-wmf"/>
  <Override PartName="/word/media/image148.wmf" ContentType="image/x-wmf"/>
  <Override PartName="/word/media/image40.wmf" ContentType="image/x-wmf"/>
  <Override PartName="/word/media/image513.wmf" ContentType="image/x-wmf"/>
  <Override PartName="/word/media/image33.wmf" ContentType="image/x-wmf"/>
  <Override PartName="/word/media/image138.wmf" ContentType="image/x-wmf"/>
  <Override PartName="/word/media/image30.wmf" ContentType="image/x-wmf"/>
  <Override PartName="/word/media/image51.wmf" ContentType="image/x-wmf"/>
  <Override PartName="/word/media/image159.wmf" ContentType="image/x-wmf"/>
  <Override PartName="/word/media/image571.wmf" ContentType="image/x-wmf"/>
  <Override PartName="/word/media/image166.wmf" ContentType="image/x-wmf"/>
  <Override PartName="/word/media/image165.wmf" ContentType="image/x-wmf"/>
  <Override PartName="/word/media/image164.wmf" ContentType="image/x-wmf"/>
  <Override PartName="/word/media/image161.wmf" ContentType="image/x-wmf"/>
  <Override PartName="/word/media/image289.wmf" ContentType="image/x-wmf"/>
  <Override PartName="/word/media/image327.wmf" ContentType="image/x-wmf"/>
  <Override PartName="/word/media/image15.wmf" ContentType="image/x-wmf"/>
  <Override PartName="/word/media/image341.wmf" ContentType="image/x-wmf"/>
  <Override PartName="/word/media/image12.wmf" ContentType="image/x-wmf"/>
  <Override PartName="/word/media/image188.wmf" ContentType="image/x-wmf"/>
  <Override PartName="/word/media/image80.wmf" ContentType="image/x-wmf"/>
  <Override PartName="/word/media/image104.wmf" ContentType="image/x-wmf"/>
  <Override PartName="/word/media/image10.wmf" ContentType="image/x-wmf"/>
  <Override PartName="/word/media/image118.wmf" ContentType="image/x-wmf"/>
  <Override PartName="/word/media/image26.wmf" ContentType="image/x-wmf"/>
  <Override PartName="/word/media/image352.wmf" ContentType="image/x-wmf"/>
  <Override PartName="/word/media/image117.wmf" ContentType="image/x-wmf"/>
  <Override PartName="/word/media/image25.wmf" ContentType="image/x-wmf"/>
  <Override PartName="/word/media/image351.wmf" ContentType="image/x-wmf"/>
  <Override PartName="/word/media/image326.wmf" ContentType="image/x-wmf"/>
  <Override PartName="/word/media/image9.wmf" ContentType="image/x-wmf"/>
  <Override PartName="/word/media/image139.wmf" ContentType="image/x-wmf"/>
  <Override PartName="/word/media/image31.wmf" ContentType="image/x-wmf"/>
  <Override PartName="/word/media/image116.wmf" ContentType="image/x-wmf"/>
  <Override PartName="/word/media/image24.wmf" ContentType="image/x-wmf"/>
  <Override PartName="/word/media/image350.wmf" ContentType="image/x-wmf"/>
  <Override PartName="/word/media/image106.wmf" ContentType="image/x-wmf"/>
  <Override PartName="/word/media/image14.wmf" ContentType="image/x-wmf"/>
  <Override PartName="/word/media/image340.wmf" ContentType="image/x-wmf"/>
  <Override PartName="/word/media/image154.wmf" ContentType="image/x-wmf"/>
  <Override PartName="/word/media/image2.wmf" ContentType="image/x-wmf"/>
  <Override PartName="/word/media/image16.wmf" ContentType="image/x-wmf"/>
  <Override PartName="/word/media/image342.wmf" ContentType="image/x-wmf"/>
  <Override PartName="/word/media/image102.wmf" ContentType="image/x-wmf"/>
  <Override PartName="/word/media/image23.wmf" ContentType="image/x-wmf"/>
  <Override PartName="/word/media/image133.wmf" ContentType="image/x-wmf"/>
  <Override PartName="/word/media/image398.wmf" ContentType="image/x-wmf"/>
  <Override PartName="/word/media/image66.png" ContentType="image/png"/>
  <Override PartName="/word/media/image440.wmf" ContentType="image/x-wmf"/>
  <Override PartName="/word/media/image72.wmf" ContentType="image/x-wmf"/>
  <Override PartName="/word/media/image424.wmf" ContentType="image/x-wmf"/>
  <Override PartName="/word/media/image56.wmf" ContentType="image/x-wmf"/>
  <Override PartName="/word/media/image45.jpeg" ContentType="image/jpeg"/>
  <Override PartName="/word/media/image178.wmf" ContentType="image/x-wmf"/>
  <Override PartName="/word/media/image70.wmf" ContentType="image/x-wmf"/>
  <Override PartName="/word/media/image128.wmf" ContentType="image/x-wmf"/>
  <Override PartName="/word/media/image20.wmf" ContentType="image/x-wmf"/>
  <Override PartName="/word/media/image185.wmf" ContentType="image/x-wmf"/>
  <Override PartName="/word/media/image488.wmf" ContentType="image/x-wmf"/>
  <Override PartName="/word/media/image32.wmf" ContentType="image/x-wmf"/>
  <Override PartName="/word/media/image198.wmf" ContentType="image/x-wmf"/>
  <Override PartName="/word/media/image90.wmf" ContentType="image/x-wmf"/>
  <Override PartName="/word/media/image114.wmf" ContentType="image/x-wmf"/>
  <Override PartName="/word/media/image22.wmf" ContentType="image/x-wmf"/>
  <Override PartName="/word/media/image187.wmf" ContentType="image/x-wmf"/>
  <Override PartName="/word/media/image11.wmf" ContentType="image/x-wmf"/>
  <Override PartName="/word/media/image119.wmf" ContentType="image/x-wmf"/>
  <Override PartName="/word/media/image463.wmf" ContentType="image/x-wmf"/>
  <Override PartName="/word/media/image95.wmf" ContentType="image/x-wmf"/>
  <Override PartName="/word/media/image168.wmf" ContentType="image/x-wmf"/>
  <Override PartName="/word/media/image60.wmf" ContentType="image/x-wmf"/>
  <Override PartName="/word/media/image169.wmf" ContentType="image/x-wmf"/>
  <Override PartName="/word/media/image61.wmf" ContentType="image/x-wmf"/>
  <Override PartName="/word/media/image430.wmf" ContentType="image/x-wmf"/>
  <Override PartName="/word/media/image62.wmf" ContentType="image/x-wmf"/>
  <Override PartName="/word/media/image431.wmf" ContentType="image/x-wmf"/>
  <Override PartName="/word/media/image63.wmf" ContentType="image/x-wmf"/>
  <Override PartName="/word/media/image64.wmf" ContentType="image/x-wmf"/>
  <Override PartName="/word/media/image433.wmf" ContentType="image/x-wmf"/>
  <Override PartName="/word/media/image65.wmf" ContentType="image/x-wmf"/>
  <Override PartName="/word/media/image435.wmf" ContentType="image/x-wmf"/>
  <Override PartName="/word/media/image250.wmf" ContentType="image/x-wmf"/>
  <Override PartName="/word/media/image67.wmf" ContentType="image/x-wmf"/>
  <Override PartName="/word/media/image251.wmf" ContentType="image/x-wmf"/>
  <Override PartName="/word/media/image436.wmf" ContentType="image/x-wmf"/>
  <Override PartName="/word/media/image68.wmf" ContentType="image/x-wmf"/>
  <Override PartName="/word/media/image193.wmf" ContentType="image/x-wmf"/>
  <Override PartName="/word/media/image359.wmf" ContentType="image/x-wmf"/>
  <Override PartName="/word/media/image496.wmf" ContentType="image/x-wmf"/>
  <Override PartName="/word/media/image125.wmf" ContentType="image/x-wmf"/>
  <Override PartName="/word/media/image243.wmf" ContentType="image/x-wmf"/>
  <Override PartName="/word/media/image428.wmf" ContentType="image/x-wmf"/>
  <Override PartName="/word/media/image443.wmf" ContentType="image/x-wmf"/>
  <Override PartName="/word/media/image75.wmf" ContentType="image/x-wmf"/>
  <Override PartName="/word/media/image444.wmf" ContentType="image/x-wmf"/>
  <Override PartName="/word/media/image76.wmf" ContentType="image/x-wmf"/>
  <Override PartName="/word/media/image202.wmf" ContentType="image/x-wmf"/>
  <Override PartName="/word/media/image19.wmf" ContentType="image/x-wmf"/>
  <Override PartName="/word/media/image345.wmf" ContentType="image/x-wmf"/>
  <Override PartName="/word/media/image482.wmf" ContentType="image/x-wmf"/>
  <Override PartName="/word/media/image446.wmf" ContentType="image/x-wmf"/>
  <Override PartName="/word/media/image261.wmf" ContentType="image/x-wmf"/>
  <Override PartName="/word/media/image78.wmf" ContentType="image/x-wmf"/>
  <Override PartName="/word/media/image210.wmf" ContentType="image/x-wmf"/>
  <Override PartName="/word/media/image27.wmf" ContentType="image/x-wmf"/>
  <Override PartName="/word/media/image353.wmf" ContentType="image/x-wmf"/>
  <Override PartName="/word/media/image490.wmf" ContentType="image/x-wmf"/>
  <Override PartName="/word/media/image437.wmf" ContentType="image/x-wmf"/>
  <Override PartName="/word/media/image252.wmf" ContentType="image/x-wmf"/>
  <Override PartName="/word/media/image69.wmf" ContentType="image/x-wmf"/>
  <Override PartName="/word/media/image211.wmf" ContentType="image/x-wmf"/>
  <Override PartName="/word/media/image28.wmf" ContentType="image/x-wmf"/>
  <Override PartName="/word/media/image354.wmf" ContentType="image/x-wmf"/>
  <Override PartName="/word/media/image491.wmf" ContentType="image/x-wmf"/>
  <Override PartName="/word/media/image464.wmf" ContentType="image/x-wmf"/>
  <Override PartName="/word/media/image96.wmf" ContentType="image/x-wmf"/>
  <Override PartName="/word/media/image212.wmf" ContentType="image/x-wmf"/>
  <Override PartName="/word/media/image29.wmf" ContentType="image/x-wmf"/>
  <Override PartName="/word/media/image355.wmf" ContentType="image/x-wmf"/>
  <Override PartName="/word/media/image492.wmf" ContentType="image/x-wmf"/>
  <Override PartName="/word/media/image170.wmf" ContentType="image/x-wmf"/>
  <Override PartName="/word/media/image298.wmf" ContentType="image/x-wmf"/>
  <Override PartName="/word/media/image336.wmf" ContentType="image/x-wmf"/>
  <Override PartName="/word/media/image473.wmf" ContentType="image/x-wmf"/>
  <Override PartName="/word/media/image171.wmf" ContentType="image/x-wmf"/>
  <Override PartName="/word/media/image299.wmf" ContentType="image/x-wmf"/>
  <Override PartName="/word/media/image337.wmf" ContentType="image/x-wmf"/>
  <Override PartName="/word/media/image474.wmf" ContentType="image/x-wmf"/>
  <Override PartName="/word/media/image103.wmf" ContentType="image/x-wmf"/>
  <Override PartName="/word/media/image172.wmf" ContentType="image/x-wmf"/>
  <Override PartName="/word/media/image338.wmf" ContentType="image/x-wmf"/>
  <Override PartName="/word/media/image173.wmf" ContentType="image/x-wmf"/>
  <Override PartName="/word/media/image339.wmf" ContentType="image/x-wmf"/>
  <Override PartName="/word/media/image174.wmf" ContentType="image/x-wmf"/>
  <Override PartName="/word/media/image180.wmf" ContentType="image/x-wmf"/>
  <Override PartName="/word/media/image346.wmf" ContentType="image/x-wmf"/>
  <Override PartName="/word/media/image483.wmf" ContentType="image/x-wmf"/>
  <Override PartName="/word/media/image112.wmf" ContentType="image/x-wmf"/>
  <Override PartName="/word/media/image181.wmf" ContentType="image/x-wmf"/>
  <Override PartName="/word/media/image347.wmf" ContentType="image/x-wmf"/>
  <Override PartName="/word/media/image484.wmf" ContentType="image/x-wmf"/>
  <Override PartName="/word/media/image113.wmf" ContentType="image/x-wmf"/>
  <Override PartName="/word/media/image182.wmf" ContentType="image/x-wmf"/>
  <Override PartName="/word/media/image348.wmf" ContentType="image/x-wmf"/>
  <Override PartName="/word/media/image485.wmf" ContentType="image/x-wmf"/>
  <Override PartName="/word/media/image184.wmf" ContentType="image/x-wmf"/>
  <Override PartName="/word/media/image487.wmf" ContentType="image/x-wmf"/>
  <Override PartName="/word/media/image186.wmf" ContentType="image/x-wmf"/>
  <Override PartName="/word/media/image489.wmf" ContentType="image/x-wmf"/>
  <Override PartName="/word/media/image190.wmf" ContentType="image/x-wmf"/>
  <Override PartName="/word/media/image356.wmf" ContentType="image/x-wmf"/>
  <Override PartName="/word/media/image493.wmf" ContentType="image/x-wmf"/>
  <Override PartName="/word/media/image122.wmf" ContentType="image/x-wmf"/>
  <Override PartName="/word/media/image416.wmf" ContentType="image/x-wmf"/>
  <Override PartName="/word/media/image387.wmf" ContentType="image/x-wmf"/>
  <Override PartName="/word/media/image240.wmf" ContentType="image/x-wmf"/>
  <Override PartName="/word/media/image425.wmf" ContentType="image/x-wmf"/>
  <Override PartName="/word/media/image57.wmf" ContentType="image/x-wmf"/>
  <Override PartName="/word/media/image191.wmf" ContentType="image/x-wmf"/>
  <Override PartName="/word/media/image357.wmf" ContentType="image/x-wmf"/>
  <Override PartName="/word/media/image494.wmf" ContentType="image/x-wmf"/>
  <Override PartName="/word/media/image123.wmf" ContentType="image/x-wmf"/>
  <Override PartName="/word/media/image417.wmf" ContentType="image/x-wmf"/>
  <Override PartName="/word/media/image388.wmf" ContentType="image/x-wmf"/>
  <Override PartName="/word/media/image241.wmf" ContentType="image/x-wmf"/>
  <Override PartName="/word/media/image426.wmf" ContentType="image/x-wmf"/>
  <Override PartName="/word/media/image58.wmf" ContentType="image/x-wmf"/>
  <Override PartName="/word/media/image194.wmf" ContentType="image/x-wmf"/>
  <Override PartName="/word/media/image497.wmf" ContentType="image/x-wmf"/>
  <Override PartName="/word/media/image126.wmf" ContentType="image/x-wmf"/>
  <Override PartName="/word/media/image244.wmf" ContentType="image/x-wmf"/>
  <Override PartName="/word/media/image429.wmf" ContentType="image/x-wmf"/>
  <Override PartName="/word/media/image445.wmf" ContentType="image/x-wmf"/>
  <Override PartName="/word/media/image260.wmf" ContentType="image/x-wmf"/>
  <Override PartName="/word/media/image77.wmf" ContentType="image/x-wmf"/>
  <Override PartName="/word/media/image447.wmf" ContentType="image/x-wmf"/>
  <Override PartName="/word/media/image262.wmf" ContentType="image/x-wmf"/>
  <Override PartName="/word/media/image79.wmf" ContentType="image/x-wmf"/>
  <Override PartName="/word/media/image441.wmf" ContentType="image/x-wmf"/>
  <Override PartName="/word/media/image73.wmf" ContentType="image/x-wmf"/>
  <Override PartName="/word/media/image267.wmf" ContentType="image/x-wmf"/>
  <Override PartName="/word/media/image305.wmf" ContentType="image/x-wmf"/>
  <Override PartName="/word/media/image442.wmf" ContentType="image/x-wmf"/>
  <Override PartName="/word/media/image74.wmf" ContentType="image/x-wmf"/>
  <Override PartName="/word/media/image455.wmf" ContentType="image/x-wmf"/>
  <Override PartName="/word/media/image87.wmf" ContentType="image/x-wmf"/>
  <Override PartName="/word/media/image270.wmf" ContentType="image/x-wmf"/>
  <Override PartName="/word/media/image456.wmf" ContentType="image/x-wmf"/>
  <Override PartName="/word/media/image88.wmf" ContentType="image/x-wmf"/>
  <Override PartName="/word/media/image271.wmf" ContentType="image/x-wmf"/>
  <Override PartName="/word/media/image457.wmf" ContentType="image/x-wmf"/>
  <Override PartName="/word/media/image89.wmf" ContentType="image/x-wmf"/>
  <Override PartName="/word/media/image272.wmf" ContentType="image/x-wmf"/>
  <Override PartName="/word/media/image310.wmf" ContentType="image/x-wmf"/>
  <Override PartName="/word/media/image458.wmf" ContentType="image/x-wmf"/>
  <Override PartName="/word/media/image273.wmf" ContentType="image/x-wmf"/>
  <Override PartName="/word/media/image311.wmf" ContentType="image/x-wmf"/>
  <Override PartName="/word/media/image459.wmf" ContentType="image/x-wmf"/>
  <Override PartName="/word/media/image274.wmf" ContentType="image/x-wmf"/>
  <Override PartName="/word/media/image312.wmf" ContentType="image/x-wmf"/>
  <Override PartName="/word/media/image275.wmf" ContentType="image/x-wmf"/>
  <Override PartName="/word/media/image313.wmf" ContentType="image/x-wmf"/>
  <Override PartName="/word/media/image82.wmf" ContentType="image/x-wmf"/>
  <Override PartName="/word/media/image450.wmf" ContentType="image/x-wmf"/>
  <Override PartName="/word/media/image276.wmf" ContentType="image/x-wmf"/>
  <Override PartName="/word/media/image314.wmf" ContentType="image/x-wmf"/>
  <Override PartName="/word/media/image83.wmf" ContentType="image/x-wmf"/>
  <Override PartName="/word/media/image451.wmf" ContentType="image/x-wmf"/>
  <Override PartName="/word/media/image277.wmf" ContentType="image/x-wmf"/>
  <Override PartName="/word/media/image315.wmf" ContentType="image/x-wmf"/>
  <Override PartName="/word/media/image84.wmf" ContentType="image/x-wmf"/>
  <Override PartName="/word/media/image452.wmf" ContentType="image/x-wmf"/>
  <Override PartName="/word/media/image465.wmf" ContentType="image/x-wmf"/>
  <Override PartName="/word/media/image97.wmf" ContentType="image/x-wmf"/>
  <Override PartName="/word/media/image280.wmf" ContentType="image/x-wmf"/>
  <Override PartName="/word/media/image466.wmf" ContentType="image/x-wmf"/>
  <Override PartName="/word/media/image98.wmf" ContentType="image/x-wmf"/>
  <Override PartName="/word/media/image281.wmf" ContentType="image/x-wmf"/>
  <Override PartName="/word/media/image467.wmf" ContentType="image/x-wmf"/>
  <Override PartName="/word/media/image99.wmf" ContentType="image/x-wmf"/>
  <Override PartName="/word/media/image282.wmf" ContentType="image/x-wmf"/>
  <Override PartName="/word/media/image320.wmf" ContentType="image/x-wmf"/>
  <Override PartName="/word/media/image3.wmf" ContentType="image/x-wmf"/>
  <Override PartName="/word/media/image468.wmf" ContentType="image/x-wmf"/>
  <Override PartName="/word/media/image283.wmf" ContentType="image/x-wmf"/>
  <Override PartName="/word/media/image321.wmf" ContentType="image/x-wmf"/>
  <Override PartName="/word/media/image4.wmf" ContentType="image/x-wmf"/>
  <Override PartName="/word/media/image469.wmf" ContentType="image/x-wmf"/>
  <Override PartName="/word/media/image284.wmf" ContentType="image/x-wmf"/>
  <Override PartName="/word/media/image322.wmf" ContentType="image/x-wmf"/>
  <Override PartName="/word/media/image5.wmf" ContentType="image/x-wmf"/>
  <Override PartName="/word/media/image285.wmf" ContentType="image/x-wmf"/>
  <Override PartName="/word/media/image92.wmf" ContentType="image/x-wmf"/>
  <Override PartName="/word/media/image460.wmf" ContentType="image/x-wmf"/>
  <Override PartName="/word/media/image323.wmf" ContentType="image/x-wmf"/>
  <Override PartName="/word/media/image6.wmf" ContentType="image/x-wmf"/>
  <Override PartName="/word/media/image286.wmf" ContentType="image/x-wmf"/>
  <Override PartName="/word/media/image93.wmf" ContentType="image/x-wmf"/>
  <Override PartName="/word/media/image41.jpeg" ContentType="image/jpeg"/>
  <Override PartName="/word/media/image461.wmf" ContentType="image/x-wmf"/>
  <Override PartName="/word/media/image324.wmf" ContentType="image/x-wmf"/>
  <Override PartName="/word/media/image7.wmf" ContentType="image/x-wmf"/>
  <Override PartName="/word/media/image287.wmf" ContentType="image/x-wmf"/>
  <Override PartName="/word/media/image94.wmf" ContentType="image/x-wmf"/>
  <Override PartName="/word/media/image462.wmf" ContentType="image/x-wmf"/>
  <Override PartName="/word/media/image325.wmf" ContentType="image/x-wmf"/>
  <Override PartName="/word/media/image8.wmf" ContentType="image/x-wmf"/>
  <Override PartName="/word/media/image475.wmf" ContentType="image/x-wmf"/>
  <Override PartName="/word/media/image290.wmf" ContentType="image/x-wmf"/>
  <Override PartName="/word/media/image476.wmf" ContentType="image/x-wmf"/>
  <Override PartName="/word/media/image291.wmf" ContentType="image/x-wmf"/>
  <Override PartName="/word/media/image477.wmf" ContentType="image/x-wmf"/>
  <Override PartName="/word/media/image292.wmf" ContentType="image/x-wmf"/>
  <Override PartName="/word/media/image330.wmf" ContentType="image/x-wmf"/>
  <Override PartName="/word/media/image478.wmf" ContentType="image/x-wmf"/>
  <Override PartName="/word/media/image293.wmf" ContentType="image/x-wmf"/>
  <Override PartName="/word/media/image331.wmf" ContentType="image/x-wmf"/>
  <Override PartName="/word/media/image479.wmf" ContentType="image/x-wmf"/>
  <Override PartName="/word/media/image294.wmf" ContentType="image/x-wmf"/>
  <Override PartName="/word/media/image332.wmf" ContentType="image/x-wmf"/>
  <Override PartName="/word/media/image295.wmf" ContentType="image/x-wmf"/>
  <Override PartName="/word/media/image333.wmf" ContentType="image/x-wmf"/>
  <Override PartName="/word/media/image470.wmf" ContentType="image/x-wmf"/>
  <Override PartName="/word/media/image296.wmf" ContentType="image/x-wmf"/>
  <Override PartName="/word/media/image334.wmf" ContentType="image/x-wmf"/>
  <Override PartName="/word/media/image471.wmf" ContentType="image/x-wmf"/>
  <Override PartName="/word/media/image297.wmf" ContentType="image/x-wmf"/>
  <Override PartName="/word/media/image335.wmf" ContentType="image/x-wmf"/>
  <Override PartName="/word/media/image472.wmf" ContentType="image/x-wmf"/>
  <Override PartName="/word/media/image366.wmf" ContentType="image/x-wmf"/>
  <Override PartName="/word/media/image367.wmf" ContentType="image/x-wmf"/>
  <Override PartName="/word/media/image368.wmf" ContentType="image/x-wmf"/>
  <Override PartName="/word/media/image369.wmf" ContentType="image/x-wmf"/>
  <Override PartName="/word/media/image371.wmf" ContentType="image/x-wmf"/>
  <Override PartName="/word/media/image376.wmf" ContentType="image/x-wmf"/>
  <Override PartName="/word/media/image377.wmf" ContentType="image/x-wmf"/>
  <Override PartName="/word/media/image378.wmf" ContentType="image/x-wmf"/>
  <Override PartName="/word/media/image379.wmf" ContentType="image/x-wmf"/>
  <Override PartName="/word/media/image418.wmf" ContentType="image/x-wmf"/>
  <Override PartName="/word/media/image389.wmf" ContentType="image/x-wmf"/>
  <Override PartName="/word/media/image242.wmf" ContentType="image/x-wmf"/>
  <Override PartName="/word/media/image427.wmf" ContentType="image/x-wmf"/>
  <Override PartName="/word/media/image59.wmf" ContentType="image/x-wmf"/>
  <Override PartName="/word/media/image400.wmf" ContentType="image/x-wmf"/>
  <Override PartName="/word/media/image401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jc w:val="center"/>
        <w:rPr>
          <w:sz w:val="32"/>
        </w:rPr>
      </w:pPr>
      <w:r>
        <w:rPr>
          <w:sz w:val="32"/>
        </w:rPr>
        <w:t>2016</w:t>
      </w:r>
      <w:r>
        <w:rPr>
          <w:sz w:val="32"/>
        </w:rPr>
        <w:t>年全国统一考试（新课标</w:t>
      </w:r>
      <w:r>
        <w:rPr>
          <w:sz w:val="32"/>
        </w:rPr>
        <w:t>I</w:t>
      </w:r>
      <w:r>
        <w:rPr>
          <w:sz w:val="32"/>
        </w:rPr>
        <w:t>卷）</w:t>
      </w:r>
    </w:p>
    <w:p>
      <w:pPr>
        <w:pStyle w:val="Normal"/>
        <w:spacing w:lineRule="auto" w:line="276"/>
        <w:rPr>
          <w:rFonts w:ascii="黑体" w:hAnsi="黑体" w:eastAsia="黑体" w:cs="黑体"/>
          <w:sz w:val="20"/>
        </w:rPr>
      </w:pPr>
      <w:r>
        <w:rPr>
          <w:rFonts w:ascii="黑体" w:hAnsi="黑体" w:cs="黑体" w:eastAsia="黑体"/>
          <w:sz w:val="20"/>
        </w:rPr>
        <w:t>一</w:t>
      </w:r>
      <w:r>
        <w:rPr>
          <w:rFonts w:ascii="黑体" w:hAnsi="黑体" w:cs="黑体" w:eastAsia="黑体"/>
          <w:sz w:val="20"/>
        </w:rPr>
        <w:t>、</w:t>
      </w:r>
      <w:r>
        <w:rPr>
          <w:rFonts w:ascii="黑体" w:hAnsi="黑体" w:cs="黑体" w:eastAsia="黑体"/>
          <w:sz w:val="20"/>
        </w:rPr>
        <w:t>选择题</w:t>
      </w:r>
      <w:r>
        <w:rPr>
          <w:rFonts w:ascii="黑体" w:hAnsi="黑体" w:cs="黑体" w:eastAsia="黑体"/>
          <w:sz w:val="20"/>
        </w:rPr>
        <w:t>：</w:t>
      </w:r>
    </w:p>
    <w:p>
      <w:pPr>
        <w:pStyle w:val="Style16"/>
        <w:numPr>
          <w:ilvl w:val="0"/>
          <w:numId w:val="2"/>
        </w:numPr>
        <w:spacing w:lineRule="auto" w:line="276"/>
        <w:rPr>
          <w:sz w:val="22"/>
        </w:rPr>
      </w:pPr>
      <w:r>
        <w:rPr>
          <w:sz w:val="22"/>
        </w:rPr>
        <w:t>化学与生活密切相关。下列有关说法错误的是（</w:t>
      </w:r>
      <w:r>
        <w:rPr>
          <w:rFonts w:eastAsia="Times New Roman"/>
          <w:sz w:val="22"/>
        </w:rPr>
        <w:t xml:space="preserve">   </w:t>
      </w:r>
      <w:r>
        <w:rPr>
          <w:rFonts w:eastAsia="Times New Roman"/>
          <w:sz w:val="22"/>
        </w:rPr>
        <w:t xml:space="preserve">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用灼烧的方法可以区分蚕丝和人造纤维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食用油反复加热会产生稠环芳烃等有害物质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sz w:val="22"/>
        </w:rPr>
        <w:t>加热能杀死流感病毒是因为蛋白质受热变性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医用消毒酒精中乙醇的浓度为</w:t>
      </w:r>
      <w:r>
        <w:rPr>
          <w:sz w:val="22"/>
        </w:rPr>
        <w:t>95%</w: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rPr>
          <w:sz w:val="22"/>
        </w:rPr>
        <w:t>设</w:t>
      </w:r>
      <w:r>
        <w:rPr>
          <w:sz w:val="22"/>
        </w:rPr>
        <w:object w:dxaOrig="340" w:dyaOrig="319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17.1pt;height:15.95pt" filled="f" o:ole="">
            <v:imagedata r:id="rId3" o:title=""/>
          </v:shape>
          <o:OLEObject Type="Embed" ProgID="" ShapeID="ole_rId2" DrawAspect="Content" ObjectID="_625881819" r:id="rId2"/>
        </w:object>
      </w:r>
      <w:r>
        <w:rPr>
          <w:sz w:val="22"/>
        </w:rPr>
        <w:t>为阿伏加德罗常数值。下列有关叙述正确的是（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</w:t>
      </w:r>
      <w:r>
        <w:rPr>
          <w:sz w:val="22"/>
        </w:rPr>
        <w:t>.</w:t>
        <w:tab/>
      </w:r>
      <w:r>
        <w:rPr>
          <w:sz w:val="22"/>
        </w:rPr>
        <w:t>1</w:t>
      </w:r>
      <w:r>
        <w:rPr>
          <w:sz w:val="22"/>
        </w:rPr>
        <w:t>4</w:t>
      </w:r>
      <w:r>
        <w:rPr>
          <w:sz w:val="22"/>
        </w:rPr>
        <w:object w:dxaOrig="180" w:dyaOrig="239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8.85pt;height:11.8pt" filled="f" o:ole="">
            <v:imagedata r:id="rId5" o:title=""/>
          </v:shape>
          <o:OLEObject Type="Embed" ProgID="" ShapeID="ole_rId4" DrawAspect="Content" ObjectID="_1011599731" r:id="rId4"/>
        </w:object>
      </w:r>
      <w:r>
        <w:rPr>
          <w:sz w:val="22"/>
        </w:rPr>
        <w:t>乙烯和丙烯混合气体中的氢原子数为</w:t>
      </w:r>
      <w:r>
        <w:rPr>
          <w:sz w:val="22"/>
        </w:rPr>
        <w:object w:dxaOrig="439" w:dyaOrig="320"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21.8pt;height:15.95pt" filled="f" o:ole="">
            <v:imagedata r:id="rId7" o:title=""/>
          </v:shape>
          <o:OLEObject Type="Embed" ProgID="" ShapeID="ole_rId6" DrawAspect="Content" ObjectID="_1107665224" r:id="rId6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1</w:t>
      </w:r>
      <w:r>
        <w:rPr>
          <w:sz w:val="22"/>
        </w:rPr>
        <w:object w:dxaOrig="399" w:dyaOrig="260"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20pt;height:13pt" filled="f" o:ole="">
            <v:imagedata r:id="rId9" o:title=""/>
          </v:shape>
          <o:OLEObject Type="Embed" ProgID="" ShapeID="ole_rId8" DrawAspect="Content" ObjectID="_1534933822" r:id="rId8"/>
        </w:object>
      </w:r>
      <w:r>
        <w:rPr>
          <w:sz w:val="22"/>
        </w:rPr>
        <w:object w:dxaOrig="299" w:dyaOrig="320"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14.75pt;height:15.95pt" filled="f" o:ole="">
            <v:imagedata r:id="rId11" o:title=""/>
          </v:shape>
          <o:OLEObject Type="Embed" ProgID="" ShapeID="ole_rId10" DrawAspect="Content" ObjectID="_1207162456" r:id="rId10"/>
        </w:object>
      </w:r>
      <w:r>
        <w:rPr>
          <w:sz w:val="22"/>
        </w:rPr>
        <w:t>与</w:t>
      </w:r>
      <w:r>
        <w:rPr>
          <w:sz w:val="22"/>
        </w:rPr>
        <w:t>4</w:t>
      </w:r>
      <w:r>
        <w:rPr>
          <w:sz w:val="22"/>
        </w:rPr>
        <w:object w:dxaOrig="399" w:dyaOrig="260"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20pt;height:13pt" filled="f" o:ole="">
            <v:imagedata r:id="rId13" o:title=""/>
          </v:shape>
          <o:OLEObject Type="Embed" ProgID="" ShapeID="ole_rId12" DrawAspect="Content" ObjectID="_1602725402" r:id="rId12"/>
        </w:object>
      </w:r>
      <w:r>
        <w:rPr>
          <w:sz w:val="22"/>
        </w:rPr>
        <w:object w:dxaOrig="299" w:dyaOrig="320">
          <v:shapetype id="_x0000_tole_rId14" coordsize="21600,21600" o:spt="ole_rId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" type="_x0000_tole_rId14" style="width:14.75pt;height:15.95pt" filled="f" o:ole="">
            <v:imagedata r:id="rId15" o:title=""/>
          </v:shape>
          <o:OLEObject Type="Embed" ProgID="" ShapeID="ole_rId14" DrawAspect="Content" ObjectID="_2096183511" r:id="rId14"/>
        </w:object>
      </w:r>
      <w:r>
        <w:rPr>
          <w:sz w:val="22"/>
        </w:rPr>
        <w:t>反应生成的</w:t>
      </w:r>
      <w:r>
        <w:rPr>
          <w:sz w:val="22"/>
        </w:rPr>
        <w:object w:dxaOrig="460" w:dyaOrig="320">
          <v:shapetype id="_x0000_tole_rId16" coordsize="21600,21600" o:spt="ole_rId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" type="_x0000_tole_rId16" style="width:23.55pt;height:15.95pt" filled="f" o:ole="">
            <v:imagedata r:id="rId17" o:title=""/>
          </v:shape>
          <o:OLEObject Type="Embed" ProgID="" ShapeID="ole_rId16" DrawAspect="Content" ObjectID="_389462481" r:id="rId16"/>
        </w:object>
      </w:r>
      <w:r>
        <w:rPr>
          <w:sz w:val="22"/>
        </w:rPr>
        <w:t>分子数为</w:t>
      </w:r>
      <w:r>
        <w:rPr>
          <w:sz w:val="22"/>
        </w:rPr>
        <w:object w:dxaOrig="439" w:dyaOrig="320"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21.8pt;height:15.95pt" filled="f" o:ole="">
            <v:imagedata r:id="rId19" o:title=""/>
          </v:shape>
          <o:OLEObject Type="Embed" ProgID="" ShapeID="ole_rId18" DrawAspect="Content" ObjectID="_1861776389" r:id="rId18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sz w:val="22"/>
        </w:rPr>
        <w:t>1</w:t>
      </w:r>
      <w:r>
        <w:rPr>
          <w:sz w:val="22"/>
        </w:rPr>
        <w:object w:dxaOrig="399" w:dyaOrig="260">
          <v:shapetype id="_x0000_tole_rId20" coordsize="21600,21600" o:spt="ole_rId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" type="_x0000_tole_rId20" style="width:20pt;height:13pt" filled="f" o:ole="">
            <v:imagedata r:id="rId21" o:title=""/>
          </v:shape>
          <o:OLEObject Type="Embed" ProgID="" ShapeID="ole_rId20" DrawAspect="Content" ObjectID="_904349843" r:id="rId20"/>
        </w:object>
      </w:r>
      <w:r>
        <w:rPr>
          <w:sz w:val="22"/>
        </w:rPr>
        <w:object w:dxaOrig="279" w:dyaOrig="259">
          <v:shapetype id="_x0000_tole_rId22" coordsize="21600,21600" o:spt="ole_rId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" type="_x0000_tole_rId22" style="width:14.15pt;height:13pt" filled="f" o:ole="">
            <v:imagedata r:id="rId23" o:title=""/>
          </v:shape>
          <o:OLEObject Type="Embed" ProgID="" ShapeID="ole_rId22" DrawAspect="Content" ObjectID="_1646424968" r:id="rId22"/>
        </w:object>
      </w:r>
      <w:r>
        <w:rPr>
          <w:sz w:val="22"/>
        </w:rPr>
        <w:t>溶于过量硝酸，电子转移数为</w:t>
      </w:r>
      <w:r>
        <w:rPr>
          <w:sz w:val="22"/>
        </w:rPr>
        <w:object w:dxaOrig="439" w:dyaOrig="320"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21.8pt;height:15.95pt" filled="f" o:ole="">
            <v:imagedata r:id="rId25" o:title=""/>
          </v:shape>
          <o:OLEObject Type="Embed" ProgID="" ShapeID="ole_rId24" DrawAspect="Content" ObjectID="_201018086" r:id="rId24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标准状况下，</w:t>
      </w:r>
      <w:r>
        <w:rPr>
          <w:sz w:val="22"/>
        </w:rPr>
        <w:object w:dxaOrig="599" w:dyaOrig="260"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30.05pt;height:13pt" filled="f" o:ole="">
            <v:imagedata r:id="rId27" o:title=""/>
          </v:shape>
          <o:OLEObject Type="Embed" ProgID="" ShapeID="ole_rId26" DrawAspect="Content" ObjectID="_1934642258" r:id="rId26"/>
        </w:object>
      </w:r>
      <w:r>
        <w:rPr>
          <w:sz w:val="22"/>
        </w:rPr>
        <w:object w:dxaOrig="479" w:dyaOrig="319">
          <v:shapetype id="_x0000_tole_rId28" coordsize="21600,21600" o:spt="ole_rId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" type="_x0000_tole_rId28" style="width:23.6pt;height:15.95pt" filled="f" o:ole="">
            <v:imagedata r:id="rId29" o:title=""/>
          </v:shape>
          <o:OLEObject Type="Embed" ProgID="" ShapeID="ole_rId28" DrawAspect="Content" ObjectID="_590459792" r:id="rId28"/>
        </w:object>
      </w:r>
      <w:r>
        <w:rPr>
          <w:sz w:val="22"/>
        </w:rPr>
        <w:t>含有的共价键数为</w:t>
      </w:r>
      <w:r>
        <w:rPr>
          <w:sz w:val="22"/>
        </w:rPr>
        <w:object w:dxaOrig="599" w:dyaOrig="320">
          <v:shapetype id="_x0000_tole_rId30" coordsize="21600,21600" o:spt="ole_rId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" type="_x0000_tole_rId30" style="width:30.05pt;height:15.95pt" filled="f" o:ole="">
            <v:imagedata r:id="rId31" o:title=""/>
          </v:shape>
          <o:OLEObject Type="Embed" ProgID="" ShapeID="ole_rId30" DrawAspect="Content" ObjectID="_1841943591" r:id="rId30"/>
        </w:objec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rPr>
          <w:sz w:val="22"/>
        </w:rPr>
        <w:t>下列关于有机化合物的说法正确的是（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</w:t>
      </w:r>
      <w:r>
        <w:rPr>
          <w:sz w:val="22"/>
        </w:rPr>
        <w:t>.</w:t>
        <w:tab/>
      </w:r>
      <w:r>
        <w:rPr>
          <w:sz w:val="22"/>
        </w:rPr>
        <w:t>2-</w:t>
      </w:r>
      <w:r>
        <w:rPr>
          <w:sz w:val="22"/>
        </w:rPr>
        <w:t>甲基丁烷也称为异丁烷</w:t>
      </w: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由乙烯生成乙醇属于加成反应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color w:val="000000"/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color w:val="FF0000"/>
          <w:sz w:val="22"/>
        </w:rPr>
        <w:object w:dxaOrig="719" w:dyaOrig="320">
          <v:shapetype id="_x0000_tole_rId32" coordsize="21600,21600" o:spt="ole_rId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" type="_x0000_tole_rId32" style="width:35.95pt;height:15.95pt" filled="f" o:ole="">
            <v:imagedata r:id="rId33" o:title=""/>
          </v:shape>
          <o:OLEObject Type="Embed" ProgID="" ShapeID="ole_rId32" DrawAspect="Content" ObjectID="_994493030" r:id="rId32"/>
        </w:object>
      </w:r>
      <w:r>
        <w:rPr>
          <w:color w:val="000000"/>
          <w:sz w:val="22"/>
        </w:rPr>
        <w:t>有</w:t>
      </w:r>
      <w:r>
        <w:rPr>
          <w:color w:val="000000"/>
          <w:sz w:val="22"/>
        </w:rPr>
        <w:t>3</w:t>
      </w:r>
      <w:r>
        <w:rPr>
          <w:color w:val="000000"/>
          <w:sz w:val="22"/>
        </w:rPr>
        <w:t>种同分异构体</w:t>
      </w:r>
      <w:r>
        <w:rPr>
          <w:rFonts w:eastAsia="Times New Roman"/>
          <w:color w:val="000000"/>
          <w:sz w:val="22"/>
        </w:rPr>
        <w:t xml:space="preserve">           </w:t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油脂和蛋白质都属于高分子化合物</w: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rPr>
          <w:sz w:val="22"/>
        </w:rPr>
        <w:t>下列实验操作能达到实验目的的是（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用长颈漏斗分离出乙酸与乙醇反应的产物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用向上排空气法收集铜粉与稀硝酸反应产生的</w:t>
      </w:r>
      <w:r>
        <w:rPr>
          <w:sz w:val="22"/>
        </w:rPr>
        <w:object w:dxaOrig="379" w:dyaOrig="260">
          <v:shapetype id="_x0000_tole_rId34" coordsize="21600,21600" o:spt="ole_rId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" type="_x0000_tole_rId34" style="width:18.3pt;height:13pt" filled="f" o:ole="">
            <v:imagedata r:id="rId35" o:title=""/>
          </v:shape>
          <o:OLEObject Type="Embed" ProgID="" ShapeID="ole_rId34" DrawAspect="Content" ObjectID="_1250336275" r:id="rId34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sz w:val="22"/>
        </w:rPr>
        <w:t>配制氯化铁溶液时，将氯化铁溶解在较浓的盐酸中再加水稀释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将</w:t>
      </w:r>
      <w:r>
        <w:rPr>
          <w:sz w:val="22"/>
        </w:rPr>
        <w:object w:dxaOrig="340" w:dyaOrig="319">
          <v:shapetype id="_x0000_tole_rId36" coordsize="21600,21600" o:spt="ole_rId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" type="_x0000_tole_rId36" style="width:17.1pt;height:15.95pt" filled="f" o:ole="">
            <v:imagedata r:id="rId37" o:title=""/>
          </v:shape>
          <o:OLEObject Type="Embed" ProgID="" ShapeID="ole_rId36" DrawAspect="Content" ObjectID="_1780477063" r:id="rId36"/>
        </w:object>
      </w:r>
      <w:r>
        <w:rPr>
          <w:sz w:val="22"/>
        </w:rPr>
        <w:t>与</w:t>
      </w:r>
      <w:r>
        <w:rPr>
          <w:sz w:val="22"/>
        </w:rPr>
        <w:object w:dxaOrig="419" w:dyaOrig="260">
          <v:shapetype id="_x0000_tole_rId38" coordsize="21600,21600" o:spt="ole_rId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" type="_x0000_tole_rId38" style="width:21.25pt;height:13pt" filled="f" o:ole="">
            <v:imagedata r:id="rId39" o:title=""/>
          </v:shape>
          <o:OLEObject Type="Embed" ProgID="" ShapeID="ole_rId38" DrawAspect="Content" ObjectID="_222160246" r:id="rId38"/>
        </w:object>
      </w:r>
      <w:r>
        <w:rPr>
          <w:sz w:val="22"/>
        </w:rPr>
        <w:t>混合气体通过饱和食盐水可得到纯净的</w:t>
      </w:r>
      <w:r>
        <w:rPr>
          <w:sz w:val="22"/>
        </w:rPr>
        <w:object w:dxaOrig="340" w:dyaOrig="319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17.1pt;height:15.95pt" filled="f" o:ole="">
            <v:imagedata r:id="rId41" o:title=""/>
          </v:shape>
          <o:OLEObject Type="Embed" ProgID="" ShapeID="ole_rId40" DrawAspect="Content" ObjectID="_2085048015" r:id="rId40"/>
        </w:objec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drawing>
          <wp:anchor behindDoc="0" distT="0" distB="0" distL="114935" distR="114935" simplePos="0" locked="0" layoutInCell="0" allowOverlap="1" relativeHeight="503">
            <wp:simplePos x="0" y="0"/>
            <wp:positionH relativeFrom="column">
              <wp:posOffset>3108960</wp:posOffset>
            </wp:positionH>
            <wp:positionV relativeFrom="paragraph">
              <wp:posOffset>421640</wp:posOffset>
            </wp:positionV>
            <wp:extent cx="2079625" cy="1521460"/>
            <wp:effectExtent l="0" t="0" r="0" b="0"/>
            <wp:wrapNone/>
            <wp:docPr id="1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15" t="-24" r="-15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三室式电渗析法处理含</w:t>
      </w:r>
      <w:r>
        <w:rPr>
          <w:sz w:val="22"/>
        </w:rPr>
        <w:object w:dxaOrig="739" w:dyaOrig="320">
          <v:shapetype id="_x0000_tole_rId43" coordsize="21600,21600" o:spt="ole_rId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" type="_x0000_tole_rId43" style="width:36.55pt;height:15.95pt" filled="f" o:ole="">
            <v:imagedata r:id="rId44" o:title=""/>
          </v:shape>
          <o:OLEObject Type="Embed" ProgID="" ShapeID="ole_rId43" DrawAspect="Content" ObjectID="_2051418516" r:id="rId43"/>
        </w:object>
      </w:r>
      <w:r>
        <w:rPr>
          <w:sz w:val="22"/>
        </w:rPr>
        <w:t>废水的原理如图所示，采用惰性电极，</w:t>
      </w:r>
      <w:r>
        <w:rPr>
          <w:sz w:val="22"/>
        </w:rPr>
        <w:t>ab</w:t>
      </w:r>
      <w:r>
        <w:rPr>
          <w:sz w:val="22"/>
        </w:rPr>
        <w:t>、</w:t>
      </w:r>
      <w:r>
        <w:rPr>
          <w:sz w:val="22"/>
        </w:rPr>
        <w:t>cd</w:t>
      </w:r>
      <w:r>
        <w:rPr>
          <w:sz w:val="22"/>
        </w:rPr>
        <w:t>均为离子交换膜，在直流电场的作用下，两膜中间的</w:t>
      </w:r>
      <w:r>
        <w:rPr>
          <w:sz w:val="22"/>
        </w:rPr>
        <w:object w:dxaOrig="420" w:dyaOrig="299"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21.25pt;height:14.75pt" filled="f" o:ole="">
            <v:imagedata r:id="rId46" o:title=""/>
          </v:shape>
          <o:OLEObject Type="Embed" ProgID="" ShapeID="ole_rId45" DrawAspect="Content" ObjectID="_1169109342" r:id="rId45"/>
        </w:object>
      </w:r>
      <w:r>
        <w:rPr>
          <w:sz w:val="22"/>
        </w:rPr>
        <w:t>和</w:t>
      </w:r>
      <w:r>
        <w:rPr>
          <w:sz w:val="22"/>
        </w:rPr>
        <w:object w:dxaOrig="479" w:dyaOrig="340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23.6pt;height:17.1pt" filled="f" o:ole="">
            <v:imagedata r:id="rId48" o:title=""/>
          </v:shape>
          <o:OLEObject Type="Embed" ProgID="" ShapeID="ole_rId47" DrawAspect="Content" ObjectID="_857559796" r:id="rId47"/>
        </w:object>
      </w:r>
      <w:r>
        <w:rPr>
          <w:sz w:val="22"/>
        </w:rPr>
        <w:t>可通过离子交换膜，而两端隔室中离子被阻挡不能进入中间隔室。</w:t>
      </w:r>
    </w:p>
    <w:p>
      <w:pPr>
        <w:pStyle w:val="Normal"/>
        <w:spacing w:lineRule="auto" w:line="276"/>
        <w:jc w:val="center"/>
        <w:rPr>
          <w:sz w:val="20"/>
        </w:rPr>
      </w:pPr>
      <w:r>
        <w:rPr>
          <w:sz w:val="20"/>
        </w:rPr>
      </w:r>
    </w:p>
    <w:p>
      <w:pPr>
        <w:pStyle w:val="Style16"/>
        <w:numPr>
          <w:ilvl w:val="0"/>
          <w:numId w:val="0"/>
        </w:numPr>
        <w:spacing w:lineRule="auto" w:line="276"/>
        <w:ind w:left="315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下列叙述正确的是（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通电后中间隔室的</w:t>
      </w:r>
      <w:r>
        <w:rPr>
          <w:sz w:val="22"/>
        </w:rPr>
        <w:object w:dxaOrig="479" w:dyaOrig="340">
          <v:shapetype id="_x0000_tole_rId49" coordsize="21600,21600" o:spt="ole_rId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" type="_x0000_tole_rId49" style="width:23.6pt;height:17.1pt" filled="f" o:ole="">
            <v:imagedata r:id="rId50" o:title=""/>
          </v:shape>
          <o:OLEObject Type="Embed" ProgID="" ShapeID="ole_rId49" DrawAspect="Content" ObjectID="_709758798" r:id="rId49"/>
        </w:object>
      </w:r>
      <w:r>
        <w:rPr>
          <w:sz w:val="22"/>
        </w:rPr>
        <w:t>离子向正极迁移，正极区溶液</w:t>
      </w:r>
      <w:r>
        <w:rPr>
          <w:sz w:val="22"/>
        </w:rPr>
        <w:object w:dxaOrig="340" w:dyaOrig="299">
          <v:shapetype id="_x0000_tole_rId51" coordsize="21600,21600" o:spt="ole_rId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" type="_x0000_tole_rId51" style="width:17.1pt;height:14.75pt" filled="f" o:ole="">
            <v:imagedata r:id="rId52" o:title=""/>
          </v:shape>
          <o:OLEObject Type="Embed" ProgID="" ShapeID="ole_rId51" DrawAspect="Content" ObjectID="_678886220" r:id="rId51"/>
        </w:object>
      </w:r>
      <w:r>
        <w:rPr>
          <w:sz w:val="22"/>
        </w:rPr>
        <w:t>增大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B.</w:t>
        <w:tab/>
      </w:r>
      <w:r>
        <w:rPr>
          <w:sz w:val="22"/>
        </w:rPr>
        <w:t>该法在处理含</w:t>
      </w:r>
      <w:r>
        <w:rPr>
          <w:sz w:val="22"/>
        </w:rPr>
        <w:object w:dxaOrig="739" w:dyaOrig="320">
          <v:shapetype id="_x0000_tole_rId53" coordsize="21600,21600" o:spt="ole_rId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" type="_x0000_tole_rId53" style="width:36.55pt;height:15.95pt" filled="f" o:ole="">
            <v:imagedata r:id="rId54" o:title=""/>
          </v:shape>
          <o:OLEObject Type="Embed" ProgID="" ShapeID="ole_rId53" DrawAspect="Content" ObjectID="_536038828" r:id="rId53"/>
        </w:object>
      </w:r>
      <w:r>
        <w:rPr>
          <w:sz w:val="22"/>
        </w:rPr>
        <w:t>废水时可以得到</w:t>
      </w:r>
      <w:r>
        <w:rPr>
          <w:sz w:val="22"/>
        </w:rPr>
        <w:object w:dxaOrig="639" w:dyaOrig="260">
          <v:shapetype id="_x0000_tole_rId55" coordsize="21600,21600" o:spt="ole_rId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" type="_x0000_tole_rId55" style="width:32.45pt;height:13pt" filled="f" o:ole="">
            <v:imagedata r:id="rId56" o:title=""/>
          </v:shape>
          <o:OLEObject Type="Embed" ProgID="" ShapeID="ole_rId55" DrawAspect="Content" ObjectID="_1531611965" r:id="rId55"/>
        </w:object>
      </w:r>
      <w:r>
        <w:rPr>
          <w:sz w:val="22"/>
        </w:rPr>
        <w:t>和</w:t>
      </w:r>
      <w:r>
        <w:rPr>
          <w:sz w:val="22"/>
        </w:rPr>
        <w:object w:dxaOrig="639" w:dyaOrig="319">
          <v:shapetype id="_x0000_tole_rId57" coordsize="21600,21600" o:spt="ole_rId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" type="_x0000_tole_rId57" style="width:32.45pt;height:15.95pt" filled="f" o:ole="">
            <v:imagedata r:id="rId58" o:title=""/>
          </v:shape>
          <o:OLEObject Type="Embed" ProgID="" ShapeID="ole_rId57" DrawAspect="Content" ObjectID="_458024475" r:id="rId57"/>
        </w:object>
      </w:r>
      <w:r>
        <w:rPr>
          <w:sz w:val="22"/>
        </w:rPr>
        <w:t>产品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C.</w:t>
        <w:tab/>
      </w:r>
      <w:r>
        <w:rPr>
          <w:sz w:val="22"/>
        </w:rPr>
        <w:t>负极反应为</w:t>
      </w:r>
      <w:r>
        <w:rPr>
          <w:sz w:val="22"/>
        </w:rPr>
        <w:object w:dxaOrig="2259" w:dyaOrig="340">
          <v:shapetype id="_x0000_tole_rId59" coordsize="21600,21600" o:spt="ole_rId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" type="_x0000_tole_rId59" style="width:113.3pt;height:17.1pt" filled="f" o:ole="">
            <v:imagedata r:id="rId60" o:title=""/>
          </v:shape>
          <o:OLEObject Type="Embed" ProgID="" ShapeID="ole_rId59" DrawAspect="Content" ObjectID="_2008609722" r:id="rId59"/>
        </w:object>
      </w:r>
      <w:r>
        <w:rPr>
          <w:sz w:val="22"/>
        </w:rPr>
        <w:t>，负极区溶液</w:t>
      </w:r>
      <w:r>
        <w:rPr>
          <w:sz w:val="22"/>
        </w:rPr>
        <w:object w:dxaOrig="340" w:dyaOrig="299">
          <v:shapetype id="_x0000_tole_rId61" coordsize="21600,21600" o:spt="ole_rId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" type="_x0000_tole_rId61" style="width:17.1pt;height:14.75pt" filled="f" o:ole="">
            <v:imagedata r:id="rId62" o:title=""/>
          </v:shape>
          <o:OLEObject Type="Embed" ProgID="" ShapeID="ole_rId61" DrawAspect="Content" ObjectID="_832448641" r:id="rId61"/>
        </w:object>
      </w:r>
      <w:r>
        <w:rPr>
          <w:sz w:val="22"/>
        </w:rPr>
        <w:t>降低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D.</w:t>
        <w:tab/>
      </w:r>
      <w:r>
        <w:rPr>
          <w:sz w:val="22"/>
        </w:rPr>
        <w:t>当电路中通过</w:t>
      </w:r>
      <w:r>
        <w:rPr>
          <w:sz w:val="22"/>
        </w:rPr>
        <w:t>1</w:t>
      </w:r>
      <w:r>
        <w:rPr>
          <w:sz w:val="22"/>
        </w:rPr>
        <w:object w:dxaOrig="399" w:dyaOrig="260">
          <v:shapetype id="_x0000_tole_rId63" coordsize="21600,21600" o:spt="ole_rId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" type="_x0000_tole_rId63" style="width:20pt;height:13pt" filled="f" o:ole="">
            <v:imagedata r:id="rId64" o:title=""/>
          </v:shape>
          <o:OLEObject Type="Embed" ProgID="" ShapeID="ole_rId63" DrawAspect="Content" ObjectID="_1842455044" r:id="rId63"/>
        </w:object>
      </w:r>
      <w:r>
        <w:rPr>
          <w:sz w:val="22"/>
        </w:rPr>
        <w:t>电子的电量时，会有</w:t>
      </w:r>
      <w:r>
        <w:rPr>
          <w:sz w:val="22"/>
        </w:rPr>
        <w:object w:dxaOrig="339" w:dyaOrig="260">
          <v:shapetype id="_x0000_tole_rId65" coordsize="21600,21600" o:spt="ole_rId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" type="_x0000_tole_rId65" style="width:17.1pt;height:13pt" filled="f" o:ole="">
            <v:imagedata r:id="rId66" o:title=""/>
          </v:shape>
          <o:OLEObject Type="Embed" ProgID="" ShapeID="ole_rId65" DrawAspect="Content" ObjectID="_1639459017" r:id="rId65"/>
        </w:object>
      </w:r>
      <w:r>
        <w:rPr>
          <w:sz w:val="22"/>
        </w:rPr>
        <w:object w:dxaOrig="399" w:dyaOrig="260">
          <v:shapetype id="_x0000_tole_rId67" coordsize="21600,21600" o:spt="ole_rId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" type="_x0000_tole_rId67" style="width:20pt;height:13pt" filled="f" o:ole="">
            <v:imagedata r:id="rId68" o:title=""/>
          </v:shape>
          <o:OLEObject Type="Embed" ProgID="" ShapeID="ole_rId67" DrawAspect="Content" ObjectID="_1496033307" r:id="rId67"/>
        </w:object>
      </w:r>
      <w:r>
        <w:rPr>
          <w:sz w:val="22"/>
        </w:rPr>
        <w:t>的</w:t>
      </w:r>
      <w:r>
        <w:rPr>
          <w:sz w:val="22"/>
        </w:rPr>
        <w:object w:dxaOrig="299" w:dyaOrig="320">
          <v:shapetype id="_x0000_tole_rId69" coordsize="21600,21600" o:spt="ole_rId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" type="_x0000_tole_rId69" style="width:14.75pt;height:15.95pt" filled="f" o:ole="">
            <v:imagedata r:id="rId70" o:title=""/>
          </v:shape>
          <o:OLEObject Type="Embed" ProgID="" ShapeID="ole_rId69" DrawAspect="Content" ObjectID="_2069334350" r:id="rId69"/>
        </w:object>
      </w:r>
      <w:r>
        <w:rPr>
          <w:sz w:val="22"/>
        </w:rPr>
        <w:t>生成</w:t>
      </w:r>
    </w:p>
    <w:p>
      <w:pPr>
        <w:pStyle w:val="Style16"/>
        <w:numPr>
          <w:ilvl w:val="0"/>
          <w:numId w:val="2"/>
        </w:numPr>
        <w:spacing w:lineRule="auto" w:line="276"/>
        <w:ind w:left="389" w:hanging="389"/>
        <w:textAlignment w:val="center"/>
        <w:rPr>
          <w:sz w:val="22"/>
        </w:rPr>
      </w:pPr>
      <w:r>
        <w:rPr>
          <w:sz w:val="22"/>
        </w:rPr>
        <w:t>298</w:t>
      </w:r>
      <w:r>
        <w:rPr>
          <w:sz w:val="22"/>
        </w:rPr>
        <w:object w:dxaOrig="239" w:dyaOrig="239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11.8pt;height:11.8pt" filled="f" o:ole="">
            <v:imagedata r:id="rId72" o:title=""/>
          </v:shape>
          <o:OLEObject Type="Embed" ProgID="" ShapeID="ole_rId71" DrawAspect="Content" ObjectID="_100641852" r:id="rId71"/>
        </w:object>
      </w:r>
      <w:r>
        <w:rPr>
          <w:sz w:val="22"/>
        </w:rPr>
        <w:t>时，在</w:t>
      </w:r>
      <w:r>
        <w:rPr>
          <w:sz w:val="22"/>
        </w:rPr>
        <w:object w:dxaOrig="780" w:dyaOrig="299">
          <v:shapetype id="_x0000_tole_rId73" coordsize="21600,21600" o:spt="ole_rId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" type="_x0000_tole_rId73" style="width:38.95pt;height:14.75pt" filled="f" o:ole="">
            <v:imagedata r:id="rId74" o:title=""/>
          </v:shape>
          <o:OLEObject Type="Embed" ProgID="" ShapeID="ole_rId73" DrawAspect="Content" ObjectID="_1689548677" r:id="rId73"/>
        </w:object>
      </w:r>
      <w:r>
        <w:rPr>
          <w:sz w:val="22"/>
        </w:rPr>
        <w:object w:dxaOrig="1159" w:dyaOrig="340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57.8pt;height:16.45pt" filled="f" o:ole="">
            <v:imagedata r:id="rId76" o:title=""/>
          </v:shape>
          <o:OLEObject Type="Embed" ProgID="" ShapeID="ole_rId75" DrawAspect="Content" ObjectID="_149896384" r:id="rId75"/>
        </w:object>
      </w:r>
      <w:r>
        <w:rPr>
          <w:sz w:val="22"/>
        </w:rPr>
        <w:t>氨水中滴入</w:t>
      </w:r>
      <w:r>
        <w:rPr>
          <w:sz w:val="22"/>
        </w:rPr>
        <w:object w:dxaOrig="1159" w:dyaOrig="340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57.8pt;height:16.45pt" filled="f" o:ole="">
            <v:imagedata r:id="rId78" o:title=""/>
          </v:shape>
          <o:OLEObject Type="Embed" ProgID="" ShapeID="ole_rId77" DrawAspect="Content" ObjectID="_1136091313" r:id="rId77"/>
        </w:object>
      </w:r>
      <w:r>
        <w:rPr>
          <w:sz w:val="22"/>
        </w:rPr>
        <w:t>的盐酸。溶液的</w:t>
      </w:r>
      <w:r>
        <w:rPr>
          <w:sz w:val="22"/>
        </w:rPr>
        <w:t>pH</w:t>
      </w:r>
      <w:r>
        <w:rPr>
          <w:sz w:val="22"/>
        </w:rPr>
        <w:t>与所加盐酸的体积关系如图所示。已知</w:t>
      </w:r>
      <w:r>
        <w:rPr>
          <w:sz w:val="22"/>
        </w:rPr>
        <w:object w:dxaOrig="1159" w:dyaOrig="340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57.8pt;height:16.45pt" filled="f" o:ole="">
            <v:imagedata r:id="rId80" o:title=""/>
          </v:shape>
          <o:OLEObject Type="Embed" ProgID="" ShapeID="ole_rId79" DrawAspect="Content" ObjectID="_288027313" r:id="rId79"/>
        </w:object>
      </w:r>
      <w:r>
        <w:rPr>
          <w:sz w:val="22"/>
        </w:rPr>
        <w:t>氨水的电离度为</w:t>
      </w:r>
      <w:r>
        <w:rPr>
          <w:sz w:val="22"/>
        </w:rPr>
        <w:t>1.32%</w:t>
      </w:r>
      <w:r>
        <w:rPr>
          <w:sz w:val="22"/>
        </w:rPr>
        <w:t>，下列有关叙述正确的是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drawing>
          <wp:anchor behindDoc="0" distT="0" distB="0" distL="114935" distR="114935" simplePos="0" locked="0" layoutInCell="0" allowOverlap="1" relativeHeight="502">
            <wp:simplePos x="0" y="0"/>
            <wp:positionH relativeFrom="column">
              <wp:posOffset>3567430</wp:posOffset>
            </wp:positionH>
            <wp:positionV relativeFrom="paragraph">
              <wp:posOffset>-220980</wp:posOffset>
            </wp:positionV>
            <wp:extent cx="2217420" cy="1165860"/>
            <wp:effectExtent l="0" t="0" r="0" b="0"/>
            <wp:wrapNone/>
            <wp:docPr id="2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该滴定过程应该选择酚酞作为指示剂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B.</w:t>
        <w:tab/>
      </w:r>
      <w:r>
        <w:rPr>
          <w:sz w:val="22"/>
        </w:rPr>
        <w:t>M</w:t>
      </w:r>
      <w:r>
        <w:rPr>
          <w:sz w:val="22"/>
        </w:rPr>
        <w:t>点对应的盐酸体积为</w:t>
      </w:r>
      <w:r>
        <w:rPr>
          <w:sz w:val="22"/>
        </w:rPr>
        <w:object w:dxaOrig="759" w:dyaOrig="260">
          <v:shapetype id="_x0000_tole_rId82" coordsize="21600,21600" o:spt="ole_rId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" type="_x0000_tole_rId82" style="width:38.3pt;height:13pt" filled="f" o:ole="">
            <v:imagedata r:id="rId83" o:title=""/>
          </v:shape>
          <o:OLEObject Type="Embed" ProgID="" ShapeID="ole_rId82" DrawAspect="Content" ObjectID="_1401025355" r:id="rId82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C.</w:t>
        <w:tab/>
      </w:r>
      <w:r>
        <w:rPr>
          <w:sz w:val="22"/>
        </w:rPr>
        <w:t>M</w:t>
      </w:r>
      <w:r>
        <w:rPr>
          <w:sz w:val="22"/>
        </w:rPr>
        <w:t>点处的溶液中</w:t>
      </w:r>
      <w:r>
        <w:rPr>
          <w:sz w:val="22"/>
        </w:rPr>
        <w:object w:dxaOrig="3180" w:dyaOrig="400">
          <v:shapetype id="_x0000_tole_rId84" coordsize="21600,21600" o:spt="ole_rId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" type="_x0000_tole_rId84" style="width:158.65pt;height:20pt" filled="f" o:ole="">
            <v:imagedata r:id="rId85" o:title=""/>
          </v:shape>
          <o:OLEObject Type="Embed" ProgID="" ShapeID="ole_rId84" DrawAspect="Content" ObjectID="_971129787" r:id="rId84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</w:r>
      <w:r>
        <w:rPr>
          <w:sz w:val="22"/>
        </w:rPr>
        <w:tab/>
      </w:r>
      <w:r>
        <w:rPr>
          <w:sz w:val="22"/>
        </w:rPr>
        <w:t>N</w:t>
      </w:r>
      <w:r>
        <w:rPr>
          <w:sz w:val="22"/>
        </w:rPr>
        <w:t>点处的溶液中</w:t>
      </w:r>
      <w:r>
        <w:rPr>
          <w:sz w:val="22"/>
        </w:rPr>
        <w:object w:dxaOrig="739" w:dyaOrig="299">
          <v:shapetype id="_x0000_tole_rId86" coordsize="21600,21600" o:spt="ole_rId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" type="_x0000_tole_rId86" style="width:36.55pt;height:14.75pt" filled="f" o:ole="">
            <v:imagedata r:id="rId87" o:title=""/>
          </v:shape>
          <o:OLEObject Type="Embed" ProgID="" ShapeID="ole_rId86" DrawAspect="Content" ObjectID="_798812994" r:id="rId86"/>
        </w:objec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drawing>
          <wp:anchor behindDoc="0" distT="0" distB="0" distL="114935" distR="114935" simplePos="0" locked="0" layoutInCell="0" allowOverlap="1" relativeHeight="73">
            <wp:simplePos x="0" y="0"/>
            <wp:positionH relativeFrom="column">
              <wp:posOffset>2978785</wp:posOffset>
            </wp:positionH>
            <wp:positionV relativeFrom="paragraph">
              <wp:posOffset>713105</wp:posOffset>
            </wp:positionV>
            <wp:extent cx="1790700" cy="922020"/>
            <wp:effectExtent l="0" t="0" r="0" b="0"/>
            <wp:wrapNone/>
            <wp:docPr id="3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20" t="-25" r="-20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短周期元素</w:t>
      </w:r>
      <w:r>
        <w:rPr>
          <w:sz w:val="22"/>
        </w:rPr>
        <w:object w:dxaOrig="1380" w:dyaOrig="300">
          <v:shapetype id="_x0000_tole_rId89" coordsize="21600,21600" o:spt="ole_rId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" type="_x0000_tole_rId89" style="width:69.05pt;height:14.7pt" filled="f" o:ole="">
            <v:imagedata r:id="rId90" o:title=""/>
          </v:shape>
          <o:OLEObject Type="Embed" ProgID="" ShapeID="ole_rId89" DrawAspect="Content" ObjectID="_653190988" r:id="rId89"/>
        </w:object>
      </w:r>
      <w:r>
        <w:rPr>
          <w:sz w:val="22"/>
        </w:rPr>
        <w:t>的原子序数依次增加。</w:t>
      </w:r>
      <w:r>
        <w:rPr>
          <w:sz w:val="22"/>
        </w:rPr>
        <w:object w:dxaOrig="899" w:dyaOrig="240">
          <v:shapetype id="_x0000_tole_rId91" coordsize="21600,21600" o:spt="ole_rId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" type="_x0000_tole_rId91" style="width:44.85pt;height:11.75pt" filled="f" o:ole="">
            <v:imagedata r:id="rId92" o:title=""/>
          </v:shape>
          <o:OLEObject Type="Embed" ProgID="" ShapeID="ole_rId91" DrawAspect="Content" ObjectID="_779480341" r:id="rId91"/>
        </w:object>
      </w:r>
      <w:r>
        <w:rPr>
          <w:sz w:val="22"/>
        </w:rPr>
        <w:t>是由这些元素组成的二元化合物。</w:t>
      </w:r>
      <w:r>
        <w:rPr>
          <w:sz w:val="22"/>
        </w:rPr>
        <w:object w:dxaOrig="179" w:dyaOrig="200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8.85pt;height:9.45pt" filled="f" o:ole="">
            <v:imagedata r:id="rId94" o:title=""/>
          </v:shape>
          <o:OLEObject Type="Embed" ProgID="" ShapeID="ole_rId93" DrawAspect="Content" ObjectID="_1631992435" r:id="rId93"/>
        </w:object>
      </w:r>
      <w:r>
        <w:rPr>
          <w:sz w:val="22"/>
        </w:rPr>
        <w:t>是元素</w:t>
      </w:r>
      <w:r>
        <w:rPr>
          <w:sz w:val="22"/>
        </w:rPr>
        <w:object w:dxaOrig="219" w:dyaOrig="240">
          <v:shapetype id="_x0000_tole_rId95" coordsize="21600,21600" o:spt="ole_rId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" type="_x0000_tole_rId95" style="width:11.2pt;height:11.75pt" filled="f" o:ole="">
            <v:imagedata r:id="rId96" o:title=""/>
          </v:shape>
          <o:OLEObject Type="Embed" ProgID="" ShapeID="ole_rId95" DrawAspect="Content" ObjectID="_1854003985" r:id="rId95"/>
        </w:object>
      </w:r>
      <w:r>
        <w:rPr>
          <w:sz w:val="22"/>
        </w:rPr>
        <w:t>的单质。通常为黄绿色气体，</w:t>
      </w:r>
      <w:r>
        <w:rPr>
          <w:sz w:val="22"/>
        </w:rPr>
        <w:object w:dxaOrig="180" w:dyaOrig="239">
          <v:shapetype id="_x0000_tole_rId97" coordsize="21600,21600" o:spt="ole_rId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" type="_x0000_tole_rId97" style="width:8.85pt;height:11.8pt" filled="f" o:ole="">
            <v:imagedata r:id="rId98" o:title=""/>
          </v:shape>
          <o:OLEObject Type="Embed" ProgID="" ShapeID="ole_rId97" DrawAspect="Content" ObjectID="_926485338" r:id="rId97"/>
        </w:object>
      </w:r>
      <w:r>
        <w:rPr>
          <w:sz w:val="22"/>
        </w:rPr>
        <w:t>的水溶液具有漂白性。</w:t>
      </w:r>
      <w:r>
        <w:rPr>
          <w:sz w:val="22"/>
        </w:rPr>
        <w:object w:dxaOrig="419" w:dyaOrig="260">
          <v:shapetype id="_x0000_tole_rId99" coordsize="21600,21600" o:spt="ole_rId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" type="_x0000_tole_rId99" style="width:21.25pt;height:13pt" filled="f" o:ole="">
            <v:imagedata r:id="rId100" o:title=""/>
          </v:shape>
          <o:OLEObject Type="Embed" ProgID="" ShapeID="ole_rId99" DrawAspect="Content" ObjectID="_1320963644" r:id="rId99"/>
        </w:object>
      </w:r>
      <w:r>
        <w:rPr>
          <w:sz w:val="22"/>
        </w:rPr>
        <w:object w:dxaOrig="700" w:dyaOrig="299">
          <v:shapetype id="_x0000_tole_rId101" coordsize="21600,21600" o:spt="ole_rId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" type="_x0000_tole_rId101" style="width:35.4pt;height:14.75pt" filled="f" o:ole="">
            <v:imagedata r:id="rId102" o:title=""/>
          </v:shape>
          <o:OLEObject Type="Embed" ProgID="" ShapeID="ole_rId101" DrawAspect="Content" ObjectID="_1483413155" r:id="rId101"/>
        </w:object>
      </w:r>
      <w:r>
        <w:rPr>
          <w:sz w:val="22"/>
        </w:rPr>
        <w:object w:dxaOrig="179" w:dyaOrig="179">
          <v:shapetype id="_x0000_tole_rId103" coordsize="21600,21600" o:spt="ole_rId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" type="_x0000_tole_rId103" style="width:8.85pt;height:8.85pt" filled="f" o:ole="">
            <v:imagedata r:id="rId104" o:title=""/>
          </v:shape>
          <o:OLEObject Type="Embed" ProgID="" ShapeID="ole_rId103" DrawAspect="Content" ObjectID="_1161235758" r:id="rId103"/>
        </w:object>
      </w:r>
      <w:r>
        <w:rPr>
          <w:sz w:val="22"/>
        </w:rPr>
        <w:t>溶液的</w:t>
      </w:r>
      <w:r>
        <w:rPr>
          <w:sz w:val="22"/>
        </w:rPr>
        <w:object w:dxaOrig="340" w:dyaOrig="299">
          <v:shapetype id="_x0000_tole_rId105" coordsize="21600,21600" o:spt="ole_rId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" type="_x0000_tole_rId105" style="width:17.1pt;height:14.75pt" filled="f" o:ole="">
            <v:imagedata r:id="rId106" o:title=""/>
          </v:shape>
          <o:OLEObject Type="Embed" ProgID="" ShapeID="ole_rId105" DrawAspect="Content" ObjectID="_2139056501" r:id="rId105"/>
        </w:object>
      </w:r>
      <w:r>
        <w:rPr>
          <w:sz w:val="22"/>
        </w:rPr>
        <w:t>为</w:t>
      </w:r>
      <w:r>
        <w:rPr>
          <w:sz w:val="22"/>
        </w:rPr>
        <w:t>2</w:t>
      </w:r>
      <w:r>
        <w:rPr>
          <w:sz w:val="22"/>
        </w:rPr>
        <w:t>，</w:t>
      </w:r>
      <w:r>
        <w:rPr>
          <w:sz w:val="22"/>
        </w:rPr>
        <w:object w:dxaOrig="159" w:dyaOrig="200">
          <v:shapetype id="_x0000_tole_rId107" coordsize="21600,21600" o:spt="ole_rId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" type="_x0000_tole_rId107" style="width:8.25pt;height:9.45pt" filled="f" o:ole="">
            <v:imagedata r:id="rId108" o:title=""/>
          </v:shape>
          <o:OLEObject Type="Embed" ProgID="" ShapeID="ole_rId107" DrawAspect="Content" ObjectID="_1472910602" r:id="rId107"/>
        </w:object>
      </w:r>
      <w:r>
        <w:rPr>
          <w:sz w:val="22"/>
        </w:rPr>
        <w:t>通常是难溶于水的混合物。上述物质的转化关系如图所示。下列说法正确的是（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firstLine="220"/>
        <w:rPr>
          <w:sz w:val="22"/>
        </w:rPr>
      </w:pPr>
      <w:r>
        <w:rPr>
          <w:sz w:val="22"/>
        </w:rPr>
        <w:t>A.</w:t>
      </w:r>
      <w:r>
        <w:rPr>
          <w:sz w:val="22"/>
        </w:rPr>
        <w:tab/>
      </w:r>
      <w:r>
        <w:rPr>
          <w:sz w:val="22"/>
        </w:rPr>
        <w:t>原子半径的大小</w:t>
      </w:r>
      <w:r>
        <w:rPr>
          <w:sz w:val="22"/>
        </w:rPr>
        <w:object w:dxaOrig="1039" w:dyaOrig="260">
          <v:shapetype id="_x0000_tole_rId109" coordsize="21600,21600" o:spt="ole_rId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" type="_x0000_tole_rId109" style="width:51.95pt;height:13pt" filled="f" o:ole="">
            <v:imagedata r:id="rId110" o:title=""/>
          </v:shape>
          <o:OLEObject Type="Embed" ProgID="" ShapeID="ole_rId109" DrawAspect="Content" ObjectID="_986297536" r:id="rId109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元素的非金属性</w:t>
      </w:r>
      <w:r>
        <w:rPr>
          <w:sz w:val="22"/>
        </w:rPr>
        <w:object w:dxaOrig="959" w:dyaOrig="240">
          <v:shapetype id="_x0000_tole_rId111" coordsize="21600,21600" o:spt="ole_rId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" type="_x0000_tole_rId111" style="width:48.35pt;height:11.75pt" filled="f" o:ole="">
            <v:imagedata r:id="rId112" o:title=""/>
          </v:shape>
          <o:OLEObject Type="Embed" ProgID="" ShapeID="ole_rId111" DrawAspect="Content" ObjectID="_636981736" r:id="rId111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C.</w:t>
        <w:tab/>
      </w:r>
      <w:r>
        <w:rPr>
          <w:sz w:val="22"/>
        </w:rPr>
        <w:object w:dxaOrig="239" w:dyaOrig="239">
          <v:shapetype id="_x0000_tole_rId113" coordsize="21600,21600" o:spt="ole_rId1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" type="_x0000_tole_rId113" style="width:11.8pt;height:11.8pt" filled="f" o:ole="">
            <v:imagedata r:id="rId114" o:title=""/>
          </v:shape>
          <o:OLEObject Type="Embed" ProgID="" ShapeID="ole_rId113" DrawAspect="Content" ObjectID="_100016525" r:id="rId113"/>
        </w:object>
      </w:r>
      <w:r>
        <w:rPr>
          <w:sz w:val="22"/>
        </w:rPr>
        <w:t>的氢化物常温常压下为液态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D.</w:t>
        <w:tab/>
      </w:r>
      <w:r>
        <w:rPr>
          <w:sz w:val="22"/>
        </w:rPr>
        <w:object w:dxaOrig="239" w:dyaOrig="239">
          <v:shapetype id="_x0000_tole_rId115" coordsize="21600,21600" o:spt="ole_rId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" type="_x0000_tole_rId115" style="width:11.8pt;height:11.8pt" filled="f" o:ole="">
            <v:imagedata r:id="rId116" o:title=""/>
          </v:shape>
          <o:OLEObject Type="Embed" ProgID="" ShapeID="ole_rId115" DrawAspect="Content" ObjectID="_873656737" r:id="rId115"/>
        </w:object>
      </w:r>
      <w:r>
        <w:rPr>
          <w:sz w:val="22"/>
        </w:rPr>
        <w:t>的最高价氧化物的水化物为强酸</w:t>
      </w:r>
    </w:p>
    <w:p>
      <w:pPr>
        <w:pStyle w:val="Style16"/>
        <w:numPr>
          <w:ilvl w:val="0"/>
          <w:numId w:val="5"/>
        </w:numPr>
        <w:spacing w:lineRule="auto" w:line="276"/>
        <w:rPr>
          <w:sz w:val="22"/>
        </w:rPr>
      </w:pPr>
      <w:r>
        <w:rPr>
          <w:sz w:val="22"/>
        </w:rPr>
        <w:t>氮的氧化物（</w:t>
      </w:r>
      <w:r>
        <w:rPr>
          <w:sz w:val="22"/>
        </w:rPr>
        <w:object w:dxaOrig="460" w:dyaOrig="320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23.55pt;height:15.95pt" filled="f" o:ole="">
            <v:imagedata r:id="rId118" o:title=""/>
          </v:shape>
          <o:OLEObject Type="Embed" ProgID="" ShapeID="ole_rId117" DrawAspect="Content" ObjectID="_1101710700" r:id="rId117"/>
        </w:object>
      </w:r>
      <w:r>
        <w:rPr>
          <w:sz w:val="22"/>
        </w:rPr>
        <w:t>）是大气污染物之一，工业上在一定温度和催化剂条件下用</w:t>
      </w:r>
      <w:r>
        <w:rPr>
          <w:sz w:val="22"/>
        </w:rPr>
        <w:object w:dxaOrig="460" w:dyaOrig="320">
          <v:shapetype id="_x0000_tole_rId119" coordsize="21600,21600" o:spt="ole_rId1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" type="_x0000_tole_rId119" style="width:23.55pt;height:15.95pt" filled="f" o:ole="">
            <v:imagedata r:id="rId120" o:title=""/>
          </v:shape>
          <o:OLEObject Type="Embed" ProgID="" ShapeID="ole_rId119" DrawAspect="Content" ObjectID="_1012520378" r:id="rId119"/>
        </w:object>
      </w:r>
      <w:r>
        <w:rPr>
          <w:sz w:val="22"/>
        </w:rPr>
        <w:t>将</w:t>
      </w:r>
      <w:r>
        <w:rPr>
          <w:sz w:val="22"/>
        </w:rPr>
        <w:object w:dxaOrig="460" w:dyaOrig="320">
          <v:shapetype id="_x0000_tole_rId121" coordsize="21600,21600" o:spt="ole_rId1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" type="_x0000_tole_rId121" style="width:23.55pt;height:15.95pt" filled="f" o:ole="">
            <v:imagedata r:id="rId122" o:title=""/>
          </v:shape>
          <o:OLEObject Type="Embed" ProgID="" ShapeID="ole_rId121" DrawAspect="Content" ObjectID="_1902049105" r:id="rId121"/>
        </w:object>
      </w:r>
      <w:r>
        <w:rPr>
          <w:sz w:val="22"/>
        </w:rPr>
        <w:t>还原生成</w:t>
      </w:r>
      <w:r>
        <w:rPr>
          <w:sz w:val="22"/>
        </w:rPr>
        <w:object w:dxaOrig="299" w:dyaOrig="320">
          <v:shapetype id="_x0000_tole_rId123" coordsize="21600,21600" o:spt="ole_rId1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" type="_x0000_tole_rId123" style="width:14.75pt;height:15.95pt" filled="f" o:ole="">
            <v:imagedata r:id="rId124" o:title=""/>
          </v:shape>
          <o:OLEObject Type="Embed" ProgID="" ShapeID="ole_rId123" DrawAspect="Content" ObjectID="_781057031" r:id="rId123"/>
        </w:object>
      </w:r>
      <w:r>
        <w:rPr>
          <w:sz w:val="22"/>
        </w:rPr>
        <w:t>。某同学在实验室中对</w:t>
      </w:r>
      <w:r>
        <w:rPr>
          <w:sz w:val="22"/>
        </w:rPr>
        <w:object w:dxaOrig="460" w:dyaOrig="320">
          <v:shapetype id="_x0000_tole_rId125" coordsize="21600,21600" o:spt="ole_rId1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5" type="_x0000_tole_rId125" style="width:23.55pt;height:15.95pt" filled="f" o:ole="">
            <v:imagedata r:id="rId126" o:title=""/>
          </v:shape>
          <o:OLEObject Type="Embed" ProgID="" ShapeID="ole_rId125" DrawAspect="Content" ObjectID="_205450401" r:id="rId125"/>
        </w:object>
      </w:r>
      <w:r>
        <w:rPr>
          <w:sz w:val="22"/>
        </w:rPr>
        <w:t>与</w:t>
      </w:r>
      <w:r>
        <w:rPr>
          <w:sz w:val="22"/>
        </w:rPr>
        <w:object w:dxaOrig="460" w:dyaOrig="320">
          <v:shapetype id="_x0000_tole_rId127" coordsize="21600,21600" o:spt="ole_rId1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" type="_x0000_tole_rId127" style="width:23.55pt;height:15.95pt" filled="f" o:ole="">
            <v:imagedata r:id="rId128" o:title=""/>
          </v:shape>
          <o:OLEObject Type="Embed" ProgID="" ShapeID="ole_rId127" DrawAspect="Content" ObjectID="_1971144823" r:id="rId127"/>
        </w:object>
      </w:r>
      <w:r>
        <w:rPr>
          <w:sz w:val="22"/>
        </w:rPr>
        <w:t>反应进行了探究。回答下列问题：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）氨气的制备</w:t>
      </w:r>
    </w:p>
    <w:p>
      <w:pPr>
        <w:pStyle w:val="Normal"/>
        <w:spacing w:lineRule="auto" w:line="276"/>
        <w:rPr>
          <w:sz w:val="20"/>
        </w:rPr>
      </w:pPr>
      <w:r>
        <w:rPr>
          <w:sz w:val="20"/>
          <w:lang w:val="en-US" w:eastAsia="en-US"/>
        </w:rPr>
        <w:drawing>
          <wp:inline distT="0" distB="0" distL="0" distR="0">
            <wp:extent cx="5278120" cy="1203325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6" t="-25" r="-6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rFonts w:cs="宋体" w:ascii="宋体" w:hAnsi="宋体"/>
          <w:sz w:val="22"/>
        </w:rPr>
        <w:t>①</w:t>
      </w:r>
      <w:r>
        <w:rPr>
          <w:sz w:val="22"/>
        </w:rPr>
        <w:t>氨气的发生装置可以选择上图中的</w:t>
      </w:r>
      <w:r>
        <w:rPr>
          <w:sz w:val="22"/>
        </w:rPr>
        <w:t>________</w:t>
      </w:r>
      <w:r>
        <w:rPr>
          <w:sz w:val="22"/>
        </w:rPr>
        <w:t>，反应的化学方程式为</w:t>
      </w:r>
      <w:r>
        <w:rPr>
          <w:sz w:val="22"/>
          <w:u w:val="single"/>
        </w:rPr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  <w:u w:val="single"/>
        </w:rPr>
      </w:pPr>
      <w:r>
        <w:rPr>
          <w:rFonts w:cs="宋体" w:ascii="宋体" w:hAnsi="宋体"/>
          <w:sz w:val="22"/>
        </w:rPr>
        <w:t>②</w:t>
      </w:r>
      <w:r>
        <w:rPr>
          <w:sz w:val="22"/>
        </w:rPr>
        <w:t>欲收集一瓶干燥的氨气，选择上图中的装置，其连接顺序为：发生装置</w:t>
      </w:r>
      <w:r>
        <w:rPr>
          <w:sz w:val="22"/>
        </w:rPr>
        <w:object w:dxaOrig="279" w:dyaOrig="219">
          <v:shapetype id="_x0000_tole_rId130" coordsize="21600,21600" o:spt="ole_rId1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" type="_x0000_tole_rId130" style="width:14.15pt;height:11.2pt" filled="f" o:ole="">
            <v:imagedata r:id="rId131" o:title=""/>
          </v:shape>
          <o:OLEObject Type="Embed" ProgID="" ShapeID="ole_rId130" DrawAspect="Content" ObjectID="_1604282467" r:id="rId130"/>
        </w:object>
      </w:r>
      <w:r>
        <w:rPr>
          <w:sz w:val="22"/>
          <w:u w:val="single"/>
        </w:rPr>
        <w:tab/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按</w:t>
      </w:r>
      <w:r>
        <w:rPr>
          <w:sz w:val="22"/>
        </w:rPr>
        <w:t>气流方向，用小写字母表示）。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）氨气与二氧化氮的反应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将上述收集到的</w:t>
      </w:r>
      <w:r>
        <w:rPr>
          <w:sz w:val="22"/>
        </w:rPr>
        <w:object w:dxaOrig="460" w:dyaOrig="320">
          <v:shapetype id="_x0000_tole_rId132" coordsize="21600,21600" o:spt="ole_rId1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" type="_x0000_tole_rId132" style="width:23.55pt;height:15.95pt" filled="f" o:ole="">
            <v:imagedata r:id="rId133" o:title=""/>
          </v:shape>
          <o:OLEObject Type="Embed" ProgID="" ShapeID="ole_rId132" DrawAspect="Content" ObjectID="_1637716217" r:id="rId132"/>
        </w:object>
      </w:r>
      <w:r>
        <w:rPr>
          <w:sz w:val="22"/>
        </w:rPr>
        <w:t>充入注射器</w:t>
      </w:r>
      <w:r>
        <w:rPr>
          <w:sz w:val="22"/>
        </w:rPr>
        <w:t>X</w:t>
      </w:r>
      <w:r>
        <w:rPr>
          <w:sz w:val="22"/>
        </w:rPr>
        <w:t>中，硬质玻璃管</w:t>
      </w:r>
      <w:r>
        <w:rPr>
          <w:sz w:val="22"/>
        </w:rPr>
        <w:t>Y</w:t>
      </w:r>
      <w:r>
        <w:rPr>
          <w:sz w:val="22"/>
        </w:rPr>
        <w:t>中加入少量催化剂，充入</w:t>
      </w:r>
      <w:r>
        <w:rPr>
          <w:sz w:val="22"/>
        </w:rPr>
        <w:object w:dxaOrig="460" w:dyaOrig="320">
          <v:shapetype id="_x0000_tole_rId134" coordsize="21600,21600" o:spt="ole_rId1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" type="_x0000_tole_rId134" style="width:23.55pt;height:15.95pt" filled="f" o:ole="">
            <v:imagedata r:id="rId135" o:title=""/>
          </v:shape>
          <o:OLEObject Type="Embed" ProgID="" ShapeID="ole_rId134" DrawAspect="Content" ObjectID="_1937508887" r:id="rId134"/>
        </w:object>
      </w:r>
      <w:r>
        <w:rPr>
          <w:sz w:val="22"/>
        </w:rPr>
        <w:t>（两端用夹子</w:t>
      </w:r>
      <w:r>
        <w:rPr>
          <w:sz w:val="22"/>
        </w:rPr>
        <w:object w:dxaOrig="759" w:dyaOrig="320">
          <v:shapetype id="_x0000_tole_rId136" coordsize="21600,21600" o:spt="ole_rId1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" type="_x0000_tole_rId136" style="width:38.3pt;height:15.95pt" filled="f" o:ole="">
            <v:imagedata r:id="rId137" o:title=""/>
          </v:shape>
          <o:OLEObject Type="Embed" ProgID="" ShapeID="ole_rId136" DrawAspect="Content" ObjectID="_1867937101" r:id="rId136"/>
        </w:object>
      </w:r>
      <w:r>
        <w:rPr>
          <w:sz w:val="22"/>
        </w:rPr>
        <w:t>夹好）。</w:t>
      </w:r>
    </w:p>
    <w:p>
      <w:pPr>
        <w:pStyle w:val="Normal"/>
        <w:spacing w:lineRule="auto" w:line="276"/>
        <w:jc w:val="center"/>
        <w:rPr>
          <w:sz w:val="20"/>
          <w:highlight w:val="yellow"/>
        </w:rPr>
      </w:pPr>
      <w:r>
        <w:rPr>
          <w:sz w:val="20"/>
          <w:lang w:val="en-US" w:eastAsia="en-US"/>
        </w:rPr>
        <w:drawing>
          <wp:inline distT="0" distB="0" distL="0" distR="0">
            <wp:extent cx="3757930" cy="1256665"/>
            <wp:effectExtent l="0" t="0" r="0" b="0"/>
            <wp:docPr id="5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9" t="-25" r="-9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在一定温度下按图示装置进行实验。</w:t>
      </w:r>
    </w:p>
    <w:tbl>
      <w:tblPr>
        <w:tblW w:w="852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2613"/>
        <w:gridCol w:w="2830"/>
      </w:tblGrid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操作步骤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实验现象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解释原因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打开</w:t>
            </w:r>
            <w:r>
              <w:rPr>
                <w:sz w:val="22"/>
              </w:rPr>
              <w:object w:dxaOrig="279" w:dyaOrig="319">
                <v:shapetype id="_x0000_tole_rId139" coordsize="21600,21600" o:spt="ole_rId13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39" type="_x0000_tole_rId139" style="width:14.15pt;height:15.95pt" filled="f" o:ole="">
                  <v:imagedata r:id="rId140" o:title=""/>
                </v:shape>
                <o:OLEObject Type="Embed" ProgID="" ShapeID="ole_rId139" DrawAspect="Content" ObjectID="_760506618" r:id="rId139"/>
              </w:object>
            </w:r>
            <w:r>
              <w:rPr>
                <w:sz w:val="22"/>
                <w:szCs w:val="24"/>
              </w:rPr>
              <w:t>，推动注射器活塞，使</w:t>
            </w:r>
            <w:r>
              <w:rPr>
                <w:sz w:val="22"/>
                <w:szCs w:val="24"/>
              </w:rPr>
              <w:t>X</w:t>
            </w:r>
            <w:r>
              <w:rPr>
                <w:sz w:val="22"/>
                <w:szCs w:val="24"/>
              </w:rPr>
              <w:t>中的气体缓慢通入</w:t>
            </w:r>
            <w:r>
              <w:rPr>
                <w:sz w:val="22"/>
                <w:szCs w:val="24"/>
              </w:rPr>
              <w:t>Y</w:t>
            </w:r>
            <w:r>
              <w:rPr>
                <w:sz w:val="22"/>
                <w:szCs w:val="24"/>
              </w:rPr>
              <w:t>管中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①</w:t>
            </w:r>
            <w:r>
              <w:rPr>
                <w:sz w:val="22"/>
                <w:szCs w:val="24"/>
              </w:rPr>
              <w:t>Y</w:t>
            </w:r>
            <w:r>
              <w:rPr>
                <w:sz w:val="22"/>
                <w:szCs w:val="24"/>
              </w:rPr>
              <w:t>管中</w:t>
            </w:r>
            <w:r>
              <w:rPr>
                <w:sz w:val="22"/>
                <w:szCs w:val="24"/>
              </w:rPr>
              <w:t>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②</w:t>
            </w:r>
            <w:r>
              <w:rPr>
                <w:sz w:val="22"/>
                <w:szCs w:val="24"/>
              </w:rPr>
              <w:t>反应的化学方程式</w:t>
            </w:r>
          </w:p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_______________________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将注射器活塞退回原处并固定，待装置恢复到温室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Y</w:t>
            </w:r>
            <w:r>
              <w:rPr>
                <w:sz w:val="22"/>
                <w:szCs w:val="24"/>
              </w:rPr>
              <w:t>管中有少量水珠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生态的气态水凝聚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打开</w:t>
            </w:r>
            <w:r>
              <w:rPr>
                <w:sz w:val="22"/>
              </w:rPr>
              <w:object w:dxaOrig="299" w:dyaOrig="320">
                <v:shapetype id="_x0000_tole_rId141" coordsize="21600,21600" o:spt="ole_rId14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41" type="_x0000_tole_rId141" style="width:14.75pt;height:15.95pt" filled="f" o:ole="">
                  <v:imagedata r:id="rId142" o:title=""/>
                </v:shape>
                <o:OLEObject Type="Embed" ProgID="" ShapeID="ole_rId141" DrawAspect="Content" ObjectID="_273912412" r:id="rId141"/>
              </w:objec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③</w:t>
            </w:r>
            <w:r>
              <w:rPr>
                <w:rFonts w:cs="宋体" w:ascii="宋体" w:hAnsi="宋体"/>
                <w:sz w:val="22"/>
                <w:szCs w:val="24"/>
              </w:rPr>
              <w:t>________</w:t>
            </w:r>
            <w:r>
              <w:rPr>
                <w:rFonts w:cs="宋体" w:ascii="宋体" w:hAnsi="宋体"/>
                <w:sz w:val="22"/>
                <w:szCs w:val="24"/>
              </w:rPr>
              <w:t>__________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④</w:t>
            </w:r>
            <w:r>
              <w:rPr>
                <w:sz w:val="22"/>
                <w:szCs w:val="24"/>
              </w:rPr>
              <w:t>____________________</w:t>
            </w:r>
          </w:p>
        </w:tc>
      </w:tr>
    </w:tbl>
    <w:p>
      <w:pPr>
        <w:pStyle w:val="Style16"/>
        <w:numPr>
          <w:ilvl w:val="0"/>
          <w:numId w:val="2"/>
        </w:numPr>
        <w:spacing w:lineRule="auto" w:line="276"/>
        <w:rPr>
          <w:sz w:val="22"/>
        </w:rPr>
      </w:pPr>
      <w:r>
        <w:rPr>
          <w:sz w:val="22"/>
        </w:rPr>
        <w:t>（</w:t>
      </w:r>
      <w:r>
        <w:rPr>
          <w:sz w:val="22"/>
        </w:rPr>
        <w:t>15</w:t>
      </w:r>
      <w:r>
        <w:rPr>
          <w:sz w:val="22"/>
        </w:rPr>
        <w:t>分）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元素铬（</w:t>
      </w:r>
      <w:r>
        <w:rPr>
          <w:sz w:val="22"/>
        </w:rPr>
        <w:object w:dxaOrig="299" w:dyaOrig="260">
          <v:shapetype id="_x0000_tole_rId143" coordsize="21600,21600" o:spt="ole_rId1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" type="_x0000_tole_rId143" style="width:14.75pt;height:13pt" filled="f" o:ole="">
            <v:imagedata r:id="rId144" o:title=""/>
          </v:shape>
          <o:OLEObject Type="Embed" ProgID="" ShapeID="ole_rId143" DrawAspect="Content" ObjectID="_1745966718" r:id="rId143"/>
        </w:object>
      </w:r>
      <w:r>
        <w:rPr>
          <w:sz w:val="22"/>
        </w:rPr>
        <w:t>）在溶液中主要以</w:t>
      </w:r>
      <w:r>
        <w:rPr>
          <w:sz w:val="22"/>
        </w:rPr>
        <w:object w:dxaOrig="440" w:dyaOrig="300">
          <v:shapetype id="_x0000_tole_rId145" coordsize="21600,21600" o:spt="ole_rId1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" type="_x0000_tole_rId145" style="width:21.8pt;height:14.7pt" filled="f" o:ole="">
            <v:imagedata r:id="rId146" o:title=""/>
          </v:shape>
          <o:OLEObject Type="Embed" ProgID="" ShapeID="ole_rId145" DrawAspect="Content" ObjectID="_764176569" r:id="rId145"/>
        </w:object>
      </w:r>
      <w:r>
        <w:rPr>
          <w:sz w:val="22"/>
        </w:rPr>
        <w:t>（蓝紫色）、</w:t>
      </w:r>
      <w:r>
        <w:rPr>
          <w:sz w:val="22"/>
        </w:rPr>
        <w:object w:dxaOrig="799" w:dyaOrig="340">
          <v:shapetype id="_x0000_tole_rId147" coordsize="21600,21600" o:spt="ole_rId1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7" type="_x0000_tole_rId147" style="width:39.55pt;height:17.1pt" filled="f" o:ole="">
            <v:imagedata r:id="rId148" o:title=""/>
          </v:shape>
          <o:OLEObject Type="Embed" ProgID="" ShapeID="ole_rId147" DrawAspect="Content" ObjectID="_1760818281" r:id="rId147"/>
        </w:object>
      </w:r>
      <w:r>
        <w:rPr>
          <w:sz w:val="22"/>
        </w:rPr>
        <w:t>（绿色）、</w:t>
      </w:r>
      <w:r>
        <w:rPr>
          <w:sz w:val="22"/>
        </w:rPr>
        <w:object w:dxaOrig="639" w:dyaOrig="340">
          <v:shapetype id="_x0000_tole_rId149" coordsize="21600,21600" o:spt="ole_rId1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9" type="_x0000_tole_rId149" style="width:32.45pt;height:17.1pt" filled="f" o:ole="">
            <v:imagedata r:id="rId150" o:title=""/>
          </v:shape>
          <o:OLEObject Type="Embed" ProgID="" ShapeID="ole_rId149" DrawAspect="Content" ObjectID="_1458259725" r:id="rId149"/>
        </w:object>
      </w:r>
      <w:r>
        <w:rPr>
          <w:sz w:val="22"/>
        </w:rPr>
        <w:t>（橙红色）、</w:t>
      </w:r>
      <w:r>
        <w:rPr>
          <w:sz w:val="22"/>
        </w:rPr>
        <w:object w:dxaOrig="579" w:dyaOrig="340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28.85pt;height:17.1pt" filled="f" o:ole="">
            <v:imagedata r:id="rId152" o:title=""/>
          </v:shape>
          <o:OLEObject Type="Embed" ProgID="" ShapeID="ole_rId151" DrawAspect="Content" ObjectID="_1330312386" r:id="rId151"/>
        </w:object>
      </w:r>
      <w:r>
        <w:rPr>
          <w:sz w:val="22"/>
        </w:rPr>
        <w:t>（黄色）等形式存在。</w:t>
      </w:r>
      <w:r>
        <w:rPr>
          <w:sz w:val="22"/>
        </w:rPr>
        <w:object w:dxaOrig="779" w:dyaOrig="319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38.95pt;height:15.95pt" filled="f" o:ole="">
            <v:imagedata r:id="rId154" o:title=""/>
          </v:shape>
          <o:OLEObject Type="Embed" ProgID="" ShapeID="ole_rId153" DrawAspect="Content" ObjectID="_828152239" r:id="rId153"/>
        </w:object>
      </w:r>
      <w:r>
        <w:rPr>
          <w:sz w:val="22"/>
        </w:rPr>
        <w:t>为难溶于水的灰蓝色固体，回答下列问题：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</w:t>
      </w:r>
      <w:r>
        <w:rPr>
          <w:sz w:val="22"/>
        </w:rPr>
        <w:object w:dxaOrig="440" w:dyaOrig="300">
          <v:shapetype id="_x0000_tole_rId155" coordsize="21600,21600" o:spt="ole_rId1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5" type="_x0000_tole_rId155" style="width:21.8pt;height:14.7pt" filled="f" o:ole="">
            <v:imagedata r:id="rId156" o:title=""/>
          </v:shape>
          <o:OLEObject Type="Embed" ProgID="" ShapeID="ole_rId155" DrawAspect="Content" ObjectID="_573893286" r:id="rId155"/>
        </w:object>
      </w:r>
      <w:r>
        <w:rPr>
          <w:sz w:val="22"/>
        </w:rPr>
        <w:t>与</w:t>
      </w:r>
      <w:r>
        <w:rPr>
          <w:sz w:val="22"/>
        </w:rPr>
        <w:object w:dxaOrig="419" w:dyaOrig="279">
          <v:shapetype id="_x0000_tole_rId157" coordsize="21600,21600" o:spt="ole_rId1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7" type="_x0000_tole_rId157" style="width:21.25pt;height:14.15pt" filled="f" o:ole="">
            <v:imagedata r:id="rId158" o:title=""/>
          </v:shape>
          <o:OLEObject Type="Embed" ProgID="" ShapeID="ole_rId157" DrawAspect="Content" ObjectID="_1915221159" r:id="rId157"/>
        </w:object>
      </w:r>
      <w:r>
        <w:rPr>
          <w:sz w:val="22"/>
        </w:rPr>
        <w:t>的化学性质相似。在</w:t>
      </w:r>
      <w:r>
        <w:rPr>
          <w:sz w:val="22"/>
        </w:rPr>
        <w:object w:dxaOrig="920" w:dyaOrig="320">
          <v:shapetype id="_x0000_tole_rId159" coordsize="21600,21600" o:spt="ole_rId1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9" type="_x0000_tole_rId159" style="width:46pt;height:15.95pt" filled="f" o:ole="">
            <v:imagedata r:id="rId160" o:title=""/>
          </v:shape>
          <o:OLEObject Type="Embed" ProgID="" ShapeID="ole_rId159" DrawAspect="Content" ObjectID="_433127987" r:id="rId159"/>
        </w:object>
      </w:r>
      <w:r>
        <w:rPr>
          <w:sz w:val="22"/>
        </w:rPr>
        <w:t>溶液中逐滴加入</w:t>
      </w:r>
      <w:r>
        <w:rPr>
          <w:sz w:val="22"/>
        </w:rPr>
        <w:object w:dxaOrig="639" w:dyaOrig="260">
          <v:shapetype id="_x0000_tole_rId161" coordsize="21600,21600" o:spt="ole_rId1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1" type="_x0000_tole_rId161" style="width:32.45pt;height:13pt" filled="f" o:ole="">
            <v:imagedata r:id="rId162" o:title=""/>
          </v:shape>
          <o:OLEObject Type="Embed" ProgID="" ShapeID="ole_rId161" DrawAspect="Content" ObjectID="_322151565" r:id="rId161"/>
        </w:object>
      </w:r>
      <w:r>
        <w:rPr>
          <w:sz w:val="22"/>
        </w:rPr>
        <w:t>溶液直至过量，可观察到的现象是</w:t>
      </w:r>
      <w:r>
        <w:rPr>
          <w:sz w:val="22"/>
        </w:rPr>
        <w:t>________________________________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</w:t>
      </w:r>
      <w:r>
        <w:rPr>
          <w:sz w:val="22"/>
        </w:rPr>
        <w:object w:dxaOrig="579" w:dyaOrig="340">
          <v:shapetype id="_x0000_tole_rId163" coordsize="21600,21600" o:spt="ole_rId1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3" type="_x0000_tole_rId163" style="width:28.85pt;height:17.1pt" filled="f" o:ole="">
            <v:imagedata r:id="rId164" o:title=""/>
          </v:shape>
          <o:OLEObject Type="Embed" ProgID="" ShapeID="ole_rId163" DrawAspect="Content" ObjectID="_1278336922" r:id="rId163"/>
        </w:object>
      </w:r>
      <w:r>
        <w:rPr>
          <w:sz w:val="22"/>
        </w:rPr>
        <w:t>和</w:t>
      </w:r>
      <w:r>
        <w:rPr>
          <w:sz w:val="22"/>
        </w:rPr>
        <w:object w:dxaOrig="639" w:dyaOrig="340">
          <v:shapetype id="_x0000_tole_rId165" coordsize="21600,21600" o:spt="ole_rId1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5" type="_x0000_tole_rId165" style="width:32.45pt;height:17.1pt" filled="f" o:ole="">
            <v:imagedata r:id="rId166" o:title=""/>
          </v:shape>
          <o:OLEObject Type="Embed" ProgID="" ShapeID="ole_rId165" DrawAspect="Content" ObjectID="_159048945" r:id="rId165"/>
        </w:object>
      </w:r>
      <w:r>
        <w:rPr>
          <w:sz w:val="22"/>
        </w:rPr>
        <w:t>在溶液中可相互转化。室温下，初始浓度为</w:t>
      </w:r>
      <w:r>
        <w:rPr>
          <w:sz w:val="22"/>
        </w:rPr>
        <w:object w:dxaOrig="1039" w:dyaOrig="340">
          <v:shapetype id="_x0000_tole_rId167" coordsize="21600,21600" o:spt="ole_rId1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7" type="_x0000_tole_rId167" style="width:51.95pt;height:17.1pt" filled="f" o:ole="">
            <v:imagedata r:id="rId168" o:title=""/>
          </v:shape>
          <o:OLEObject Type="Embed" ProgID="" ShapeID="ole_rId167" DrawAspect="Content" ObjectID="_1861118084" r:id="rId167"/>
        </w:object>
      </w:r>
      <w:r>
        <w:rPr>
          <w:sz w:val="22"/>
        </w:rPr>
        <w:t>的</w:t>
      </w:r>
      <w:r>
        <w:rPr>
          <w:sz w:val="22"/>
        </w:rPr>
        <w:object w:dxaOrig="840" w:dyaOrig="320">
          <v:shapetype id="_x0000_tole_rId169" coordsize="21600,21600" o:spt="ole_rId1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9" type="_x0000_tole_rId169" style="width:41.9pt;height:15.95pt" filled="f" o:ole="">
            <v:imagedata r:id="rId170" o:title=""/>
          </v:shape>
          <o:OLEObject Type="Embed" ProgID="" ShapeID="ole_rId169" DrawAspect="Content" ObjectID="_133481873" r:id="rId169"/>
        </w:object>
      </w:r>
      <w:r>
        <w:rPr>
          <w:sz w:val="22"/>
        </w:rPr>
        <w:t>溶液中</w:t>
      </w:r>
      <w:r>
        <w:rPr>
          <w:sz w:val="22"/>
        </w:rPr>
        <w:object w:dxaOrig="899" w:dyaOrig="340">
          <v:shapetype id="_x0000_tole_rId171" coordsize="21600,21600" o:spt="ole_rId1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1" type="_x0000_tole_rId171" style="width:44.85pt;height:17.1pt" filled="f" o:ole="">
            <v:imagedata r:id="rId172" o:title=""/>
          </v:shape>
          <o:OLEObject Type="Embed" ProgID="" ShapeID="ole_rId171" DrawAspect="Content" ObjectID="_381984047" r:id="rId171"/>
        </w:object>
      </w:r>
      <w:r>
        <w:rPr>
          <w:sz w:val="22"/>
        </w:rPr>
        <w:t>随</w:t>
      </w:r>
      <w:r>
        <w:rPr>
          <w:sz w:val="22"/>
        </w:rPr>
        <w:object w:dxaOrig="579" w:dyaOrig="340">
          <v:shapetype id="_x0000_tole_rId173" coordsize="21600,21600" o:spt="ole_rId1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3" type="_x0000_tole_rId173" style="width:28.85pt;height:17.1pt" filled="f" o:ole="">
            <v:imagedata r:id="rId174" o:title=""/>
          </v:shape>
          <o:OLEObject Type="Embed" ProgID="" ShapeID="ole_rId173" DrawAspect="Content" ObjectID="_1280377311" r:id="rId173"/>
        </w:object>
      </w:r>
      <w:r>
        <w:rPr>
          <w:sz w:val="22"/>
        </w:rPr>
        <w:t>的变化如图所示。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rFonts w:cs="宋体" w:ascii="宋体" w:hAnsi="宋体"/>
          <w:sz w:val="22"/>
        </w:rPr>
        <w:t>①</w:t>
      </w:r>
      <w:r>
        <w:rPr>
          <w:sz w:val="22"/>
        </w:rPr>
        <w:t>用离子方程式表示</w:t>
      </w:r>
      <w:r>
        <w:rPr>
          <w:sz w:val="22"/>
        </w:rPr>
        <w:object w:dxaOrig="840" w:dyaOrig="320">
          <v:shapetype id="_x0000_tole_rId175" coordsize="21600,21600" o:spt="ole_rId1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5" type="_x0000_tole_rId175" style="width:41.9pt;height:15.95pt" filled="f" o:ole="">
            <v:imagedata r:id="rId176" o:title=""/>
          </v:shape>
          <o:OLEObject Type="Embed" ProgID="" ShapeID="ole_rId175" DrawAspect="Content" ObjectID="_627469358" r:id="rId175"/>
        </w:object>
      </w:r>
      <w:r>
        <w:rPr>
          <w:sz w:val="22"/>
        </w:rPr>
        <w:t>溶液中的转化反应</w:t>
      </w:r>
      <w:r>
        <w:rPr>
          <w:sz w:val="22"/>
          <w:u w:val="single"/>
        </w:rPr>
        <w:tab/>
        <w:tab/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drawing>
          <wp:anchor behindDoc="0" distT="0" distB="0" distL="114935" distR="114935" simplePos="0" locked="0" layoutInCell="0" allowOverlap="1" relativeHeight="72">
            <wp:simplePos x="0" y="0"/>
            <wp:positionH relativeFrom="column">
              <wp:posOffset>3976370</wp:posOffset>
            </wp:positionH>
            <wp:positionV relativeFrom="paragraph">
              <wp:posOffset>27940</wp:posOffset>
            </wp:positionV>
            <wp:extent cx="2092960" cy="1908175"/>
            <wp:effectExtent l="0" t="0" r="0" b="0"/>
            <wp:wrapSquare wrapText="bothSides"/>
            <wp:docPr id="6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17" t="-19" r="-1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ascii="宋体" w:hAnsi="宋体"/>
          <w:sz w:val="22"/>
        </w:rPr>
        <w:t>②</w:t>
      </w:r>
      <w:r>
        <w:rPr>
          <w:sz w:val="22"/>
        </w:rPr>
        <w:t>由图可知，溶液酸性增大，</w:t>
      </w:r>
      <w:r>
        <w:rPr>
          <w:sz w:val="22"/>
        </w:rPr>
        <w:object w:dxaOrig="579" w:dyaOrig="340">
          <v:shapetype id="_x0000_tole_rId178" coordsize="21600,21600" o:spt="ole_rId1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8" type="_x0000_tole_rId178" style="width:28.85pt;height:17.1pt" filled="f" o:ole="">
            <v:imagedata r:id="rId179" o:title=""/>
          </v:shape>
          <o:OLEObject Type="Embed" ProgID="" ShapeID="ole_rId178" DrawAspect="Content" ObjectID="_180592396" r:id="rId178"/>
        </w:object>
      </w:r>
      <w:r>
        <w:rPr>
          <w:sz w:val="22"/>
        </w:rPr>
        <w:t>的平衡转化率</w:t>
      </w:r>
      <w:r>
        <w:rPr>
          <w:sz w:val="22"/>
        </w:rPr>
        <w:t>_________</w:t>
      </w:r>
      <w:r>
        <w:rPr>
          <w:sz w:val="22"/>
        </w:rPr>
        <w:t>（填“增大”“减小”或“不变”）。根据</w:t>
      </w:r>
      <w:r>
        <w:rPr>
          <w:sz w:val="22"/>
        </w:rPr>
        <w:t>A</w:t>
      </w:r>
      <w:r>
        <w:rPr>
          <w:sz w:val="22"/>
        </w:rPr>
        <w:t>点数据，计算出该转化反应的平衡常数为</w:t>
      </w:r>
      <w:r>
        <w:rPr>
          <w:sz w:val="22"/>
        </w:rPr>
        <w:t>___________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rFonts w:cs="宋体" w:ascii="宋体" w:hAnsi="宋体"/>
          <w:sz w:val="22"/>
        </w:rPr>
        <w:t>③</w:t>
      </w:r>
      <w:r>
        <w:rPr>
          <w:sz w:val="22"/>
        </w:rPr>
        <w:t>温度升高，溶液中</w:t>
      </w:r>
      <w:r>
        <w:rPr>
          <w:sz w:val="22"/>
        </w:rPr>
        <w:object w:dxaOrig="579" w:dyaOrig="340">
          <v:shapetype id="_x0000_tole_rId180" coordsize="21600,21600" o:spt="ole_rId1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0" type="_x0000_tole_rId180" style="width:28.85pt;height:17.1pt" filled="f" o:ole="">
            <v:imagedata r:id="rId181" o:title=""/>
          </v:shape>
          <o:OLEObject Type="Embed" ProgID="" ShapeID="ole_rId180" DrawAspect="Content" ObjectID="_1817508861" r:id="rId180"/>
        </w:object>
      </w:r>
      <w:r>
        <w:rPr>
          <w:sz w:val="22"/>
        </w:rPr>
        <w:t>的平衡转化率减小，则该反应的</w:t>
      </w:r>
      <w:r>
        <w:rPr>
          <w:sz w:val="22"/>
        </w:rPr>
        <w:object w:dxaOrig="379" w:dyaOrig="24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19.45pt;height:11.75pt" filled="f" o:ole="">
            <v:imagedata r:id="rId183" o:title=""/>
          </v:shape>
          <o:OLEObject Type="Embed" ProgID="" ShapeID="ole_rId182" DrawAspect="Content" ObjectID="_153785578" r:id="rId182"/>
        </w:object>
      </w:r>
      <w:r>
        <w:rPr>
          <w:sz w:val="22"/>
        </w:rPr>
        <w:t>______</w:t>
      </w:r>
      <w:r>
        <w:rPr>
          <w:sz w:val="22"/>
        </w:rPr>
        <w:t>0</w:t>
      </w:r>
      <w:r>
        <w:rPr>
          <w:sz w:val="22"/>
        </w:rPr>
        <w:t>（填“大于”、“小于”或“等于”）。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3</w:t>
      </w:r>
      <w:r>
        <w:rPr>
          <w:sz w:val="22"/>
        </w:rPr>
        <w:t>）在化学分析中采用</w:t>
      </w:r>
      <w:r>
        <w:rPr>
          <w:sz w:val="22"/>
        </w:rPr>
        <w:object w:dxaOrig="739" w:dyaOrig="320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36.55pt;height:15.95pt" filled="f" o:ole="">
            <v:imagedata r:id="rId185" o:title=""/>
          </v:shape>
          <o:OLEObject Type="Embed" ProgID="" ShapeID="ole_rId184" DrawAspect="Content" ObjectID="_1171740300" r:id="rId184"/>
        </w:object>
      </w:r>
      <w:r>
        <w:rPr>
          <w:sz w:val="22"/>
        </w:rPr>
        <w:t>为指示剂，以</w:t>
      </w:r>
      <w:r>
        <w:rPr>
          <w:sz w:val="22"/>
        </w:rPr>
        <w:object w:dxaOrig="700" w:dyaOrig="320">
          <v:shapetype id="_x0000_tole_rId186" coordsize="21600,21600" o:spt="ole_rId1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6" type="_x0000_tole_rId186" style="width:35.4pt;height:15.95pt" filled="f" o:ole="">
            <v:imagedata r:id="rId187" o:title=""/>
          </v:shape>
          <o:OLEObject Type="Embed" ProgID="" ShapeID="ole_rId186" DrawAspect="Content" ObjectID="_201136796" r:id="rId186"/>
        </w:object>
      </w:r>
      <w:r>
        <w:rPr>
          <w:sz w:val="22"/>
        </w:rPr>
        <w:t>，标准溶液滴定溶液中</w:t>
      </w:r>
      <w:r>
        <w:rPr>
          <w:sz w:val="22"/>
        </w:rPr>
        <w:object w:dxaOrig="340" w:dyaOrig="299">
          <v:shapetype id="_x0000_tole_rId188" coordsize="21600,21600" o:spt="ole_rId1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8" type="_x0000_tole_rId188" style="width:17.1pt;height:14.75pt" filled="f" o:ole="">
            <v:imagedata r:id="rId189" o:title=""/>
          </v:shape>
          <o:OLEObject Type="Embed" ProgID="" ShapeID="ole_rId188" DrawAspect="Content" ObjectID="_1242613535" r:id="rId188"/>
        </w:object>
      </w:r>
      <w:r>
        <w:rPr>
          <w:sz w:val="22"/>
        </w:rPr>
        <w:t>，利用</w:t>
      </w:r>
      <w:r>
        <w:rPr>
          <w:sz w:val="22"/>
        </w:rPr>
        <w:object w:dxaOrig="419" w:dyaOrig="339">
          <v:shapetype id="_x0000_tole_rId190" coordsize="21600,21600" o:spt="ole_rId1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0" type="_x0000_tole_rId190" style="width:21.25pt;height:17.1pt" filled="f" o:ole="">
            <v:imagedata r:id="rId191" o:title=""/>
          </v:shape>
          <o:OLEObject Type="Embed" ProgID="" ShapeID="ole_rId190" DrawAspect="Content" ObjectID="_611412375" r:id="rId190"/>
        </w:object>
      </w:r>
      <w:r>
        <w:rPr>
          <w:sz w:val="22"/>
        </w:rPr>
        <w:t>与</w:t>
      </w:r>
      <w:r>
        <w:rPr>
          <w:sz w:val="22"/>
        </w:rPr>
        <w:object w:dxaOrig="579" w:dyaOrig="340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28.85pt;height:17.1pt" filled="f" o:ole="">
            <v:imagedata r:id="rId193" o:title=""/>
          </v:shape>
          <o:OLEObject Type="Embed" ProgID="" ShapeID="ole_rId192" DrawAspect="Content" ObjectID="_1540893121" r:id="rId192"/>
        </w:object>
      </w:r>
      <w:r>
        <w:rPr>
          <w:sz w:val="22"/>
        </w:rPr>
        <w:t>生成转红色沉淀，指示剂达滴定终点。当溶液中</w:t>
      </w:r>
      <w:r>
        <w:rPr>
          <w:sz w:val="22"/>
        </w:rPr>
        <w:object w:dxaOrig="340" w:dyaOrig="299">
          <v:shapetype id="_x0000_tole_rId194" coordsize="21600,21600" o:spt="ole_rId1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4" type="_x0000_tole_rId194" style="width:17.1pt;height:14.75pt" filled="f" o:ole="">
            <v:imagedata r:id="rId195" o:title=""/>
          </v:shape>
          <o:OLEObject Type="Embed" ProgID="" ShapeID="ole_rId194" DrawAspect="Content" ObjectID="_1199439027" r:id="rId194"/>
        </w:object>
      </w:r>
      <w:r>
        <w:rPr>
          <w:sz w:val="22"/>
        </w:rPr>
        <w:t>恰好沉淀完全（浓度等于</w:t>
      </w:r>
      <w:r>
        <w:rPr>
          <w:sz w:val="22"/>
        </w:rPr>
        <w:object w:dxaOrig="1559" w:dyaOrig="340">
          <v:shapetype id="_x0000_tole_rId196" coordsize="21600,21600" o:spt="ole_rId1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6" type="_x0000_tole_rId196" style="width:78.45pt;height:17.1pt" filled="f" o:ole="">
            <v:imagedata r:id="rId197" o:title=""/>
          </v:shape>
          <o:OLEObject Type="Embed" ProgID="" ShapeID="ole_rId196" DrawAspect="Content" ObjectID="_281647090" r:id="rId196"/>
        </w:object>
      </w:r>
      <w:r>
        <w:rPr>
          <w:sz w:val="22"/>
        </w:rPr>
        <w:t>）时，溶液中</w:t>
      </w:r>
      <w:r>
        <w:rPr>
          <w:sz w:val="22"/>
        </w:rPr>
        <w:object w:dxaOrig="679" w:dyaOrig="340">
          <v:shapetype id="_x0000_tole_rId198" coordsize="21600,21600" o:spt="ole_rId1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8" type="_x0000_tole_rId198" style="width:33.6pt;height:17.1pt" filled="f" o:ole="">
            <v:imagedata r:id="rId199" o:title=""/>
          </v:shape>
          <o:OLEObject Type="Embed" ProgID="" ShapeID="ole_rId198" DrawAspect="Content" ObjectID="_265374834" r:id="rId198"/>
        </w:object>
      </w:r>
      <w:r>
        <w:rPr>
          <w:sz w:val="22"/>
        </w:rPr>
        <w:t>为</w:t>
      </w:r>
      <w:r>
        <w:rPr>
          <w:sz w:val="22"/>
        </w:rPr>
        <w:t>__________</w:t>
      </w:r>
      <w:r>
        <w:rPr>
          <w:sz w:val="22"/>
        </w:rPr>
        <w:object w:dxaOrig="739" w:dyaOrig="299">
          <v:shapetype id="_x0000_tole_rId200" coordsize="21600,21600" o:spt="ole_rId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0" type="_x0000_tole_rId200" style="width:36.55pt;height:14.75pt" filled="f" o:ole="">
            <v:imagedata r:id="rId201" o:title=""/>
          </v:shape>
          <o:OLEObject Type="Embed" ProgID="" ShapeID="ole_rId200" DrawAspect="Content" ObjectID="_2080645974" r:id="rId200"/>
        </w:object>
      </w:r>
      <w:r>
        <w:rPr>
          <w:sz w:val="22"/>
        </w:rPr>
        <w:t>，此时溶液中</w:t>
      </w:r>
      <w:r>
        <w:rPr>
          <w:sz w:val="22"/>
        </w:rPr>
        <w:object w:dxaOrig="839" w:dyaOrig="340">
          <v:shapetype id="_x0000_tole_rId202" coordsize="21600,21600" o:spt="ole_rId2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2" type="_x0000_tole_rId202" style="width:41.9pt;height:17.1pt" filled="f" o:ole="">
            <v:imagedata r:id="rId203" o:title=""/>
          </v:shape>
          <o:OLEObject Type="Embed" ProgID="" ShapeID="ole_rId202" DrawAspect="Content" ObjectID="_1134170605" r:id="rId202"/>
        </w:object>
      </w:r>
      <w:r>
        <w:rPr>
          <w:sz w:val="22"/>
        </w:rPr>
        <w:t>等于</w:t>
      </w:r>
      <w:r>
        <w:rPr>
          <w:sz w:val="22"/>
        </w:rPr>
        <w:t>__________</w:t>
      </w:r>
      <w:r>
        <w:rPr>
          <w:sz w:val="22"/>
        </w:rPr>
        <w:object w:dxaOrig="739" w:dyaOrig="299">
          <v:shapetype id="_x0000_tole_rId204" coordsize="21600,21600" o:spt="ole_rId2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4" type="_x0000_tole_rId204" style="width:36.55pt;height:14.75pt" filled="f" o:ole="">
            <v:imagedata r:id="rId205" o:title=""/>
          </v:shape>
          <o:OLEObject Type="Embed" ProgID="" ShapeID="ole_rId204" DrawAspect="Content" ObjectID="_1965797894" r:id="rId204"/>
        </w:object>
      </w:r>
      <w:r>
        <w:rPr>
          <w:sz w:val="22"/>
        </w:rPr>
        <w:t>。（已知</w:t>
      </w:r>
      <w:r>
        <w:rPr>
          <w:sz w:val="22"/>
        </w:rPr>
        <w:object w:dxaOrig="1539" w:dyaOrig="320">
          <v:shapetype id="_x0000_tole_rId206" coordsize="21600,21600" o:spt="ole_rId2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6" type="_x0000_tole_rId206" style="width:77.3pt;height:15.95pt" filled="f" o:ole="">
            <v:imagedata r:id="rId207" o:title=""/>
          </v:shape>
          <o:OLEObject Type="Embed" ProgID="" ShapeID="ole_rId206" DrawAspect="Content" ObjectID="_239674757" r:id="rId206"/>
        </w:object>
      </w:r>
      <w:r>
        <w:rPr>
          <w:sz w:val="22"/>
        </w:rPr>
        <w:t>的</w:t>
      </w:r>
      <w:r>
        <w:rPr>
          <w:sz w:val="22"/>
        </w:rPr>
        <w:object w:dxaOrig="340" w:dyaOrig="359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16.45pt;height:18.25pt" filled="f" o:ole="">
            <v:imagedata r:id="rId209" o:title=""/>
          </v:shape>
          <o:OLEObject Type="Embed" ProgID="" ShapeID="ole_rId208" DrawAspect="Content" ObjectID="_555412943" r:id="rId208"/>
        </w:object>
      </w:r>
      <w:r>
        <w:rPr>
          <w:sz w:val="22"/>
        </w:rPr>
        <w:t>分别为</w:t>
      </w:r>
      <w:r>
        <w:rPr>
          <w:sz w:val="22"/>
        </w:rPr>
        <w:object w:dxaOrig="899" w:dyaOrig="299">
          <v:shapetype id="_x0000_tole_rId210" coordsize="21600,21600" o:spt="ole_rId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0" type="_x0000_tole_rId210" style="width:44.85pt;height:14.75pt" filled="f" o:ole="">
            <v:imagedata r:id="rId211" o:title=""/>
          </v:shape>
          <o:OLEObject Type="Embed" ProgID="" ShapeID="ole_rId210" DrawAspect="Content" ObjectID="_1979014046" r:id="rId210"/>
        </w:object>
      </w:r>
      <w:r>
        <w:rPr>
          <w:sz w:val="22"/>
        </w:rPr>
        <w:t>和</w:t>
      </w:r>
      <w:r>
        <w:rPr>
          <w:sz w:val="22"/>
        </w:rPr>
        <w:object w:dxaOrig="899" w:dyaOrig="299">
          <v:shapetype id="_x0000_tole_rId212" coordsize="21600,21600" o:spt="ole_rId2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2" type="_x0000_tole_rId212" style="width:44.85pt;height:14.75pt" filled="f" o:ole="">
            <v:imagedata r:id="rId213" o:title=""/>
          </v:shape>
          <o:OLEObject Type="Embed" ProgID="" ShapeID="ole_rId212" DrawAspect="Content" ObjectID="_232491075" r:id="rId212"/>
        </w:object>
      </w:r>
      <w:r>
        <w:rPr>
          <w:sz w:val="22"/>
        </w:rPr>
        <w:t>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4</w:t>
      </w:r>
      <w:r>
        <w:rPr>
          <w:sz w:val="22"/>
        </w:rPr>
        <w:t>）</w:t>
      </w:r>
      <w:r>
        <w:rPr>
          <w:sz w:val="22"/>
        </w:rPr>
        <w:object w:dxaOrig="299" w:dyaOrig="260">
          <v:shapetype id="_x0000_tole_rId214" coordsize="21600,21600" o:spt="ole_rId2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4" type="_x0000_tole_rId214" style="width:14.75pt;height:13pt" filled="f" o:ole="">
            <v:imagedata r:id="rId215" o:title=""/>
          </v:shape>
          <o:OLEObject Type="Embed" ProgID="" ShapeID="ole_rId214" DrawAspect="Content" ObjectID="_355779051" r:id="rId214"/>
        </w:object>
      </w:r>
      <w:r>
        <w:rPr>
          <w:sz w:val="22"/>
        </w:rPr>
        <w:t>价铬的化合物毒性较大，常用</w:t>
      </w:r>
      <w:r>
        <w:rPr>
          <w:sz w:val="22"/>
        </w:rPr>
        <w:object w:dxaOrig="799" w:dyaOrig="320">
          <v:shapetype id="_x0000_tole_rId216" coordsize="21600,21600" o:spt="ole_rId2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6" type="_x0000_tole_rId216" style="width:39.55pt;height:15.95pt" filled="f" o:ole="">
            <v:imagedata r:id="rId217" o:title=""/>
          </v:shape>
          <o:OLEObject Type="Embed" ProgID="" ShapeID="ole_rId216" DrawAspect="Content" ObjectID="_350839043" r:id="rId216"/>
        </w:object>
      </w:r>
      <w:r>
        <w:rPr>
          <w:sz w:val="22"/>
        </w:rPr>
        <w:t>将废液中的</w:t>
      </w:r>
      <w:r>
        <w:rPr>
          <w:sz w:val="22"/>
        </w:rPr>
        <w:object w:dxaOrig="639" w:dyaOrig="340">
          <v:shapetype id="_x0000_tole_rId218" coordsize="21600,21600" o:spt="ole_rId2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8" type="_x0000_tole_rId218" style="width:32.45pt;height:17.1pt" filled="f" o:ole="">
            <v:imagedata r:id="rId219" o:title=""/>
          </v:shape>
          <o:OLEObject Type="Embed" ProgID="" ShapeID="ole_rId218" DrawAspect="Content" ObjectID="_1469312152" r:id="rId218"/>
        </w:object>
      </w:r>
      <w:r>
        <w:rPr>
          <w:sz w:val="22"/>
        </w:rPr>
        <w:t>还原成</w:t>
      </w:r>
      <w:r>
        <w:rPr>
          <w:sz w:val="22"/>
        </w:rPr>
        <w:object w:dxaOrig="440" w:dyaOrig="300">
          <v:shapetype id="_x0000_tole_rId220" coordsize="21600,21600" o:spt="ole_rId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0" type="_x0000_tole_rId220" style="width:21.8pt;height:14.7pt" filled="f" o:ole="">
            <v:imagedata r:id="rId221" o:title=""/>
          </v:shape>
          <o:OLEObject Type="Embed" ProgID="" ShapeID="ole_rId220" DrawAspect="Content" ObjectID="_473311265" r:id="rId220"/>
        </w:object>
      </w:r>
      <w:r>
        <w:rPr>
          <w:sz w:val="22"/>
        </w:rPr>
        <w:t>，该反应的离子方程式为</w:t>
      </w:r>
      <w:r>
        <w:rPr>
          <w:sz w:val="22"/>
        </w:rPr>
        <w:t>______________________________________________________________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2"/>
        </w:numPr>
        <w:spacing w:lineRule="auto" w:line="276"/>
        <w:rPr>
          <w:sz w:val="22"/>
        </w:rPr>
      </w:pPr>
      <w:r>
        <w:rPr>
          <w:sz w:val="22"/>
        </w:rPr>
        <w:object w:dxaOrig="739" w:dyaOrig="320">
          <v:shapetype id="_x0000_tole_rId222" coordsize="21600,21600" o:spt="ole_rId2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2" type="_x0000_tole_rId222" style="width:36.55pt;height:15.95pt" filled="f" o:ole="">
            <v:imagedata r:id="rId223" o:title=""/>
          </v:shape>
          <o:OLEObject Type="Embed" ProgID="" ShapeID="ole_rId222" DrawAspect="Content" ObjectID="_2146384630" r:id="rId222"/>
        </w:object>
      </w:r>
      <w:r>
        <w:rPr>
          <w:sz w:val="22"/>
        </w:rPr>
        <w:t>是一种重要的杀菌消毒剂，也常用来漂白织物等，其一种生产工艺如下：</w:t>
      </w:r>
    </w:p>
    <w:p>
      <w:pPr>
        <w:pStyle w:val="Normal"/>
        <w:spacing w:lineRule="auto" w:line="276"/>
        <w:rPr>
          <w:sz w:val="20"/>
        </w:rPr>
      </w:pPr>
      <w:r>
        <w:rPr>
          <w:sz w:val="20"/>
          <w:lang w:val="en-US" w:eastAsia="en-US"/>
        </w:rPr>
        <w:drawing>
          <wp:inline distT="0" distB="0" distL="0" distR="0">
            <wp:extent cx="5279390" cy="1762125"/>
            <wp:effectExtent l="0" t="0" r="0" b="0"/>
            <wp:docPr id="7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 l="-7" t="-20" r="-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回答下列问题：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</w:t>
      </w:r>
      <w:r>
        <w:rPr>
          <w:sz w:val="22"/>
        </w:rPr>
        <w:object w:dxaOrig="739" w:dyaOrig="320">
          <v:shapetype id="_x0000_tole_rId225" coordsize="21600,21600" o:spt="ole_rId2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5" type="_x0000_tole_rId225" style="width:36.55pt;height:15.95pt" filled="f" o:ole="">
            <v:imagedata r:id="rId226" o:title=""/>
          </v:shape>
          <o:OLEObject Type="Embed" ProgID="" ShapeID="ole_rId225" DrawAspect="Content" ObjectID="_842454370" r:id="rId225"/>
        </w:object>
      </w:r>
      <w:r>
        <w:rPr>
          <w:sz w:val="22"/>
        </w:rPr>
        <w:t>中</w:t>
      </w:r>
      <w:r>
        <w:rPr>
          <w:sz w:val="22"/>
        </w:rPr>
        <w:object w:dxaOrig="279" w:dyaOrig="259">
          <v:shapetype id="_x0000_tole_rId227" coordsize="21600,21600" o:spt="ole_rId2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7" type="_x0000_tole_rId227" style="width:14.15pt;height:13pt" filled="f" o:ole="">
            <v:imagedata r:id="rId228" o:title=""/>
          </v:shape>
          <o:OLEObject Type="Embed" ProgID="" ShapeID="ole_rId227" DrawAspect="Content" ObjectID="_1226514561" r:id="rId227"/>
        </w:object>
      </w:r>
      <w:r>
        <w:rPr>
          <w:sz w:val="22"/>
        </w:rPr>
        <w:t>的化合价为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）写出“反应”步骤中生成</w:t>
      </w:r>
      <w:r>
        <w:rPr>
          <w:sz w:val="22"/>
        </w:rPr>
        <w:object w:dxaOrig="499" w:dyaOrig="319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24.8pt;height:15.95pt" filled="f" o:ole="">
            <v:imagedata r:id="rId230" o:title=""/>
          </v:shape>
          <o:OLEObject Type="Embed" ProgID="" ShapeID="ole_rId229" DrawAspect="Content" ObjectID="_1233992319" r:id="rId229"/>
        </w:object>
      </w:r>
      <w:r>
        <w:rPr>
          <w:sz w:val="22"/>
        </w:rPr>
        <w:t>的化学方程式</w:t>
      </w:r>
      <w:r>
        <w:rPr>
          <w:sz w:val="22"/>
          <w:u w:val="single"/>
        </w:rPr>
        <w:tab/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3</w:t>
      </w:r>
      <w:r>
        <w:rPr>
          <w:sz w:val="22"/>
        </w:rPr>
        <w:t>）“电解”所用食盐水由粗盐水精制而成，精制时，为除去</w:t>
      </w:r>
      <w:r>
        <w:rPr>
          <w:sz w:val="22"/>
        </w:rPr>
        <w:object w:dxaOrig="519" w:dyaOrig="340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25.95pt;height:17.1pt" filled="f" o:ole="">
            <v:imagedata r:id="rId232" o:title=""/>
          </v:shape>
          <o:OLEObject Type="Embed" ProgID="" ShapeID="ole_rId231" DrawAspect="Content" ObjectID="_660257106" r:id="rId231"/>
        </w:object>
      </w:r>
      <w:r>
        <w:rPr>
          <w:sz w:val="22"/>
        </w:rPr>
        <w:t>和</w:t>
      </w:r>
      <w:r>
        <w:rPr>
          <w:sz w:val="22"/>
        </w:rPr>
        <w:object w:dxaOrig="460" w:dyaOrig="299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23.55pt;height:14.75pt" filled="f" o:ole="">
            <v:imagedata r:id="rId234" o:title=""/>
          </v:shape>
          <o:OLEObject Type="Embed" ProgID="" ShapeID="ole_rId233" DrawAspect="Content" ObjectID="_1119550511" r:id="rId233"/>
        </w:object>
      </w:r>
      <w:r>
        <w:rPr>
          <w:sz w:val="22"/>
        </w:rPr>
        <w:t>，要加入的试剂分别为</w:t>
      </w:r>
      <w:r>
        <w:rPr>
          <w:sz w:val="22"/>
        </w:rPr>
        <w:t>__________</w:t>
      </w:r>
      <w:r>
        <w:rPr>
          <w:sz w:val="22"/>
        </w:rPr>
        <w:t>、</w:t>
      </w:r>
      <w:r>
        <w:rPr>
          <w:sz w:val="22"/>
        </w:rPr>
        <w:t>__________</w:t>
      </w:r>
      <w:r>
        <w:rPr>
          <w:sz w:val="22"/>
        </w:rPr>
        <w:t>。“电解”中阴极反应的主要产物是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4</w:t>
      </w:r>
      <w:r>
        <w:rPr>
          <w:sz w:val="22"/>
        </w:rPr>
        <w:t>）“尾气吸收”是吸收“电解”过程排出的少量</w:t>
      </w:r>
      <w:r>
        <w:rPr>
          <w:sz w:val="22"/>
        </w:rPr>
        <w:object w:dxaOrig="499" w:dyaOrig="319">
          <v:shapetype id="_x0000_tole_rId235" coordsize="21600,21600" o:spt="ole_rId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5" type="_x0000_tole_rId235" style="width:24.8pt;height:15.95pt" filled="f" o:ole="">
            <v:imagedata r:id="rId236" o:title=""/>
          </v:shape>
          <o:OLEObject Type="Embed" ProgID="" ShapeID="ole_rId235" DrawAspect="Content" ObjectID="_1204055067" r:id="rId235"/>
        </w:object>
      </w:r>
      <w:r>
        <w:rPr>
          <w:sz w:val="22"/>
        </w:rPr>
        <w:t>，此吸收反应中，氧化剂与还原剂的物质的量之比为</w:t>
      </w:r>
      <w:r>
        <w:rPr>
          <w:sz w:val="22"/>
        </w:rPr>
        <w:t>__________</w:t>
      </w:r>
      <w:r>
        <w:rPr>
          <w:sz w:val="22"/>
        </w:rPr>
        <w:t>，该反应中氧化产物是</w:t>
      </w:r>
      <w:r>
        <w:rPr>
          <w:sz w:val="22"/>
          <w:u w:val="single"/>
        </w:rPr>
        <w:tab/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5</w:t>
      </w:r>
      <w:r>
        <w:rPr>
          <w:sz w:val="22"/>
        </w:rPr>
        <w:t>）“有效氯含量”可用来衡量含氯消毒剂的消毒能力，其定义是：每克含氯消毒剂的氧化能力相当于多少克</w:t>
      </w:r>
      <w:r>
        <w:rPr>
          <w:sz w:val="22"/>
        </w:rPr>
        <w:object w:dxaOrig="340" w:dyaOrig="319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17.1pt;height:15.95pt" filled="f" o:ole="">
            <v:imagedata r:id="rId238" o:title=""/>
          </v:shape>
          <o:OLEObject Type="Embed" ProgID="" ShapeID="ole_rId237" DrawAspect="Content" ObjectID="_60020599" r:id="rId237"/>
        </w:object>
      </w:r>
      <w:r>
        <w:rPr>
          <w:sz w:val="22"/>
        </w:rPr>
        <w:t>的氧化能力。</w:t>
      </w:r>
      <w:r>
        <w:rPr>
          <w:sz w:val="22"/>
        </w:rPr>
        <w:object w:dxaOrig="739" w:dyaOrig="320">
          <v:shapetype id="_x0000_tole_rId239" coordsize="21600,21600" o:spt="ole_rId2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9" type="_x0000_tole_rId239" style="width:36.55pt;height:15.95pt" filled="f" o:ole="">
            <v:imagedata r:id="rId240" o:title=""/>
          </v:shape>
          <o:OLEObject Type="Embed" ProgID="" ShapeID="ole_rId239" DrawAspect="Content" ObjectID="_1130539093" r:id="rId239"/>
        </w:object>
      </w:r>
      <w:r>
        <w:rPr>
          <w:sz w:val="22"/>
        </w:rPr>
        <w:t>的有效氯含量为</w:t>
      </w:r>
      <w:r>
        <w:rPr>
          <w:sz w:val="22"/>
          <w:u w:val="single"/>
        </w:rPr>
        <w:tab/>
        <w:tab/>
        <w:tab/>
      </w:r>
      <w:r>
        <w:rPr>
          <w:sz w:val="22"/>
        </w:rPr>
        <w:t>。（计算结果保留两位小数）。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38</w:t>
      </w:r>
      <w:r>
        <w:rPr>
          <w:sz w:val="22"/>
        </w:rPr>
        <w:t>、</w:t>
      </w:r>
      <w:r>
        <w:rPr>
          <w:sz w:val="22"/>
        </w:rPr>
        <w:t>[</w:t>
      </w:r>
      <w:r>
        <w:rPr>
          <w:sz w:val="22"/>
        </w:rPr>
        <w:t>化学——选修</w:t>
      </w:r>
      <w:r>
        <w:rPr>
          <w:sz w:val="22"/>
        </w:rPr>
        <w:t>5</w:t>
      </w:r>
      <w:r>
        <w:rPr>
          <w:sz w:val="22"/>
        </w:rPr>
        <w:t>：有机化学基础</w:t>
      </w:r>
      <w:r>
        <w:rPr>
          <w:sz w:val="22"/>
        </w:rPr>
        <w:t>]</w:t>
      </w:r>
      <w:r>
        <w:rPr>
          <w:sz w:val="22"/>
        </w:rPr>
        <w:t>（</w:t>
      </w:r>
      <w:r>
        <w:rPr>
          <w:sz w:val="22"/>
        </w:rPr>
        <w:t>15</w:t>
      </w:r>
      <w:r>
        <w:rPr>
          <w:sz w:val="22"/>
        </w:rPr>
        <w:t>分）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秸秆（含多糖类物质）的综合利用具有重要的意义。下面是以秸秆为原料合成聚酯类高分子化合物的路线：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  <w:lang w:val="en-US" w:eastAsia="en-US"/>
        </w:rPr>
        <w:drawing>
          <wp:inline distT="0" distB="0" distL="0" distR="0">
            <wp:extent cx="5277485" cy="2159635"/>
            <wp:effectExtent l="0" t="0" r="0" b="0"/>
            <wp:docPr id="8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回答下列问题：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）下列关于糖类的说法正确的是</w:t>
      </w:r>
      <w:r>
        <w:rPr>
          <w:sz w:val="22"/>
        </w:rPr>
        <w:t>__________</w:t>
      </w:r>
      <w:r>
        <w:rPr>
          <w:sz w:val="22"/>
        </w:rPr>
        <w:t>。（填标号）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a</w:t>
      </w:r>
      <w:r>
        <w:rPr>
          <w:sz w:val="22"/>
        </w:rPr>
        <w:t>．糖类都有甜味，具有</w:t>
      </w:r>
      <w:r>
        <w:rPr>
          <w:sz w:val="22"/>
        </w:rPr>
        <w:object w:dxaOrig="879" w:dyaOrig="320">
          <v:shapetype id="_x0000_tole_rId242" coordsize="21600,21600" o:spt="ole_rId2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2" type="_x0000_tole_rId242" style="width:44.25pt;height:15.95pt" filled="f" o:ole="">
            <v:imagedata r:id="rId243" o:title=""/>
          </v:shape>
          <o:OLEObject Type="Embed" ProgID="" ShapeID="ole_rId242" DrawAspect="Content" ObjectID="_2025398117" r:id="rId242"/>
        </w:object>
      </w:r>
      <w:r>
        <w:rPr>
          <w:sz w:val="22"/>
        </w:rPr>
        <w:t>的通式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b</w:t>
      </w:r>
      <w:r>
        <w:rPr>
          <w:sz w:val="22"/>
        </w:rPr>
        <w:t>．麦芽糖水解生成互为同分异构体的葡萄糖和果糖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c</w:t>
      </w:r>
      <w:r>
        <w:rPr>
          <w:sz w:val="22"/>
        </w:rPr>
        <w:t>．用银镜反应不能判断淀粉水解是否完全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d</w:t>
      </w:r>
      <w:r>
        <w:rPr>
          <w:sz w:val="22"/>
        </w:rPr>
        <w:t>．淀粉和纤维素都属于多糖类天然高分子化合物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</w:t>
      </w:r>
      <w:r>
        <w:rPr>
          <w:sz w:val="22"/>
        </w:rPr>
        <w:t>B</w:t>
      </w:r>
      <w:r>
        <w:rPr>
          <w:sz w:val="22"/>
        </w:rPr>
        <w:t>生成</w:t>
      </w:r>
      <w:r>
        <w:rPr>
          <w:sz w:val="22"/>
        </w:rPr>
        <w:t>C</w:t>
      </w:r>
      <w:r>
        <w:rPr>
          <w:sz w:val="22"/>
        </w:rPr>
        <w:t>的反应类型为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3</w:t>
      </w:r>
      <w:r>
        <w:rPr>
          <w:sz w:val="22"/>
        </w:rPr>
        <w:t>）</w:t>
      </w:r>
      <w:r>
        <w:rPr>
          <w:sz w:val="22"/>
        </w:rPr>
        <w:t>D</w:t>
      </w:r>
      <w:r>
        <w:rPr>
          <w:sz w:val="22"/>
        </w:rPr>
        <w:t>中的官能团名称为</w:t>
      </w:r>
      <w:r>
        <w:rPr>
          <w:sz w:val="22"/>
        </w:rPr>
        <w:t>__________</w:t>
      </w:r>
      <w:r>
        <w:rPr>
          <w:sz w:val="22"/>
        </w:rPr>
        <w:t>，</w:t>
      </w:r>
      <w:r>
        <w:rPr>
          <w:sz w:val="22"/>
        </w:rPr>
        <w:t>D</w:t>
      </w:r>
      <w:r>
        <w:rPr>
          <w:sz w:val="22"/>
        </w:rPr>
        <w:t>生成</w:t>
      </w:r>
      <w:r>
        <w:rPr>
          <w:sz w:val="22"/>
        </w:rPr>
        <w:t>E</w:t>
      </w:r>
      <w:r>
        <w:rPr>
          <w:sz w:val="22"/>
        </w:rPr>
        <w:t>的反应类型为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4</w:t>
      </w:r>
      <w:r>
        <w:rPr>
          <w:sz w:val="22"/>
        </w:rPr>
        <w:t>）</w:t>
      </w:r>
      <w:r>
        <w:rPr>
          <w:sz w:val="22"/>
        </w:rPr>
        <w:t>F</w:t>
      </w:r>
      <w:r>
        <w:rPr>
          <w:sz w:val="22"/>
        </w:rPr>
        <w:t>的化学名称是</w:t>
      </w:r>
      <w:r>
        <w:rPr>
          <w:sz w:val="22"/>
        </w:rPr>
        <w:t>__________</w:t>
      </w:r>
      <w:r>
        <w:rPr>
          <w:sz w:val="22"/>
        </w:rPr>
        <w:t>，由</w:t>
      </w:r>
      <w:r>
        <w:rPr>
          <w:sz w:val="22"/>
        </w:rPr>
        <w:t>F</w:t>
      </w:r>
      <w:r>
        <w:rPr>
          <w:sz w:val="22"/>
        </w:rPr>
        <w:t>生成</w:t>
      </w:r>
      <w:r>
        <w:rPr>
          <w:sz w:val="22"/>
        </w:rPr>
        <w:t>G</w:t>
      </w:r>
      <w:r>
        <w:rPr>
          <w:sz w:val="22"/>
        </w:rPr>
        <w:t>的化学方程式为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5</w:t>
      </w:r>
      <w:r>
        <w:rPr>
          <w:sz w:val="22"/>
        </w:rPr>
        <w:t>）具有一种官能团的二取代芳香化合物</w:t>
      </w:r>
      <w:r>
        <w:rPr>
          <w:sz w:val="22"/>
        </w:rPr>
        <w:t>W</w:t>
      </w:r>
      <w:r>
        <w:rPr>
          <w:sz w:val="22"/>
        </w:rPr>
        <w:t>是</w:t>
      </w:r>
      <w:r>
        <w:rPr>
          <w:sz w:val="22"/>
        </w:rPr>
        <w:t>E</w:t>
      </w:r>
      <w:r>
        <w:rPr>
          <w:sz w:val="22"/>
        </w:rPr>
        <w:t>的同分异构体，</w:t>
      </w:r>
      <w:r>
        <w:rPr>
          <w:sz w:val="22"/>
        </w:rPr>
        <w:object w:dxaOrig="679" w:dyaOrig="260">
          <v:shapetype id="_x0000_tole_rId244" coordsize="21600,21600" o:spt="ole_rId2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4" type="_x0000_tole_rId244" style="width:33.6pt;height:13pt" filled="f" o:ole="">
            <v:imagedata r:id="rId245" o:title=""/>
          </v:shape>
          <o:OLEObject Type="Embed" ProgID="" ShapeID="ole_rId244" DrawAspect="Content" ObjectID="_865898316" r:id="rId244"/>
        </w:object>
      </w:r>
      <w:r>
        <w:rPr>
          <w:sz w:val="22"/>
        </w:rPr>
        <w:t>W</w:t>
      </w:r>
      <w:r>
        <w:rPr>
          <w:sz w:val="22"/>
        </w:rPr>
        <w:t>与足量碳酸氢钠溶液反应生成</w:t>
      </w:r>
      <w:r>
        <w:rPr>
          <w:sz w:val="22"/>
        </w:rPr>
        <w:object w:dxaOrig="400" w:dyaOrig="299">
          <v:shapetype id="_x0000_tole_rId246" coordsize="21600,21600" o:spt="ole_rId2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6" type="_x0000_tole_rId246" style="width:20pt;height:14.75pt" filled="f" o:ole="">
            <v:imagedata r:id="rId247" o:title=""/>
          </v:shape>
          <o:OLEObject Type="Embed" ProgID="" ShapeID="ole_rId246" DrawAspect="Content" ObjectID="_300174706" r:id="rId246"/>
        </w:object>
      </w:r>
      <w:r>
        <w:rPr>
          <w:sz w:val="22"/>
        </w:rPr>
        <w:object w:dxaOrig="439" w:dyaOrig="320">
          <v:shapetype id="_x0000_tole_rId248" coordsize="21600,21600" o:spt="ole_rId2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8" type="_x0000_tole_rId248" style="width:21.8pt;height:15.95pt" filled="f" o:ole="">
            <v:imagedata r:id="rId249" o:title=""/>
          </v:shape>
          <o:OLEObject Type="Embed" ProgID="" ShapeID="ole_rId248" DrawAspect="Content" ObjectID="_155489733" r:id="rId248"/>
        </w:object>
      </w:r>
      <w:r>
        <w:rPr>
          <w:sz w:val="22"/>
        </w:rPr>
        <w:t>，</w:t>
      </w:r>
      <w:r>
        <w:rPr>
          <w:sz w:val="22"/>
        </w:rPr>
        <w:t>W</w:t>
      </w:r>
      <w:r>
        <w:rPr>
          <w:sz w:val="22"/>
        </w:rPr>
        <w:t>共有</w:t>
      </w:r>
      <w:r>
        <w:rPr>
          <w:sz w:val="22"/>
        </w:rPr>
        <w:t>__________</w:t>
      </w:r>
      <w:r>
        <w:rPr>
          <w:sz w:val="22"/>
        </w:rPr>
        <w:t>种（不含立体异构），其中核磁共振氢谱为三组峰的结构简式为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6</w:t>
      </w:r>
      <w:r>
        <w:rPr>
          <w:sz w:val="22"/>
        </w:rPr>
        <w:t>）参照上述合成路线，以</w:t>
      </w:r>
      <w:r>
        <w:rPr>
          <w:sz w:val="22"/>
        </w:rPr>
        <w:object w:dxaOrig="1139" w:dyaOrig="320">
          <v:shapetype id="_x0000_tole_rId250" coordsize="21600,21600" o:spt="ole_rId2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0" type="_x0000_tole_rId250" style="width:57.2pt;height:15.95pt" filled="f" o:ole="">
            <v:imagedata r:id="rId251" o:title=""/>
          </v:shape>
          <o:OLEObject Type="Embed" ProgID="" ShapeID="ole_rId250" DrawAspect="Content" ObjectID="_44725843" r:id="rId250"/>
        </w:object>
      </w:r>
      <w:r>
        <w:rPr>
          <w:sz w:val="22"/>
        </w:rPr>
        <w:t>,</w:t>
      </w:r>
      <w:r>
        <w:rPr>
          <w:sz w:val="22"/>
        </w:rPr>
        <w:object w:dxaOrig="979" w:dyaOrig="279">
          <v:shapetype id="_x0000_tole_rId252" coordsize="21600,21600" o:spt="ole_rId2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2" type="_x0000_tole_rId252" style="width:48.4pt;height:14.15pt" filled="f" o:ole="">
            <v:imagedata r:id="rId253" o:title=""/>
          </v:shape>
          <o:OLEObject Type="Embed" ProgID="" ShapeID="ole_rId252" DrawAspect="Content" ObjectID="_2129273367" r:id="rId252"/>
        </w:object>
      </w:r>
      <w:r>
        <w:rPr>
          <w:sz w:val="22"/>
        </w:rPr>
        <w:t>和</w:t>
      </w:r>
      <w:r>
        <w:rPr>
          <w:sz w:val="22"/>
        </w:rPr>
        <w:object w:dxaOrig="519" w:dyaOrig="320">
          <v:shapetype id="_x0000_tole_rId254" coordsize="21600,21600" o:spt="ole_rId2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4" type="_x0000_tole_rId254" style="width:25.95pt;height:15.95pt" filled="f" o:ole="">
            <v:imagedata r:id="rId255" o:title=""/>
          </v:shape>
          <o:OLEObject Type="Embed" ProgID="" ShapeID="ole_rId254" DrawAspect="Content" ObjectID="_876091893" r:id="rId254"/>
        </w:object>
      </w:r>
      <w:r>
        <w:rPr>
          <w:sz w:val="22"/>
        </w:rPr>
        <w:t>为原料（无机试剂任选），设计制备对苯二甲酸的合成路线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rPr>
          <w:rFonts w:ascii="黑体" w:hAnsi="黑体" w:eastAsia="黑体" w:cs="黑体"/>
        </w:rPr>
      </w:pPr>
      <w:r>
        <w:rPr>
          <w:rFonts w:ascii="黑体" w:hAnsi="黑体" w:cs="黑体" w:eastAsia="黑体"/>
        </w:rPr>
        <w:t>一</w:t>
      </w:r>
      <w:r>
        <w:rPr>
          <w:rFonts w:ascii="黑体" w:hAnsi="黑体" w:cs="黑体" w:eastAsia="黑体"/>
        </w:rPr>
        <w:t>、</w:t>
      </w:r>
      <w:r>
        <w:rPr>
          <w:rFonts w:ascii="黑体" w:hAnsi="黑体" w:cs="黑体" w:eastAsia="黑体"/>
        </w:rPr>
        <w:t>选择题</w:t>
      </w:r>
      <w:r>
        <w:rPr>
          <w:rFonts w:ascii="黑体" w:hAnsi="黑体" w:cs="黑体" w:eastAsia="黑体"/>
        </w:rPr>
        <w:t>：</w:t>
      </w:r>
    </w:p>
    <w:p>
      <w:pPr>
        <w:pStyle w:val="Style16"/>
        <w:numPr>
          <w:ilvl w:val="0"/>
          <w:numId w:val="2"/>
        </w:numPr>
        <w:rPr/>
      </w:pPr>
      <w:r>
        <w:rPr/>
        <w:t>化学与生活密切相关。下列有关说法错误的是（</w:t>
      </w:r>
      <w:r>
        <w:rPr>
          <w:rFonts w:eastAsia="Times New Roman"/>
        </w:rPr>
        <w:t xml:space="preserve">   </w:t>
      </w:r>
      <w:r>
        <w:rPr>
          <w:rFonts w:eastAsia="Times New Roman"/>
        </w:rPr>
        <w:t xml:space="preserve">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用灼烧的方法可以区分蚕丝和人造纤维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食用油反复加热会产生稠环芳烃等有害物质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</w:t>
      </w:r>
      <w:r>
        <w:rPr/>
        <w:t>.</w:t>
        <w:tab/>
      </w:r>
      <w:r>
        <w:rPr/>
        <w:t>加热能杀死流感病毒是因为蛋白质受热变性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医用消毒酒精中乙醇的浓度为</w:t>
      </w:r>
      <w:r>
        <w:rPr/>
        <w:t>95%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D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、蚕丝的主要成分为蛋白质，灼烧时会有烧焦羽毛的气味，而人造纤维由纤维素改性得到，灼烧时有刺激性气味，可由此区分二者，故</w:t>
      </w:r>
      <w:r>
        <w:rPr/>
        <w:t>A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>
          <w:color w:val="000000"/>
        </w:rPr>
      </w:pPr>
      <w:r>
        <w:rPr>
          <w:color w:val="000000"/>
        </w:rPr>
        <w:t>B</w:t>
      </w:r>
      <w:r>
        <w:rPr>
          <w:color w:val="000000"/>
        </w:rPr>
        <w:t>、食用油反复加热，碳链会变成环状，产生稠环芳烃等有害物质，故</w:t>
      </w:r>
      <w:r>
        <w:rPr>
          <w:color w:val="000000"/>
        </w:rPr>
        <w:t>B</w:t>
      </w:r>
      <w:r>
        <w:rPr>
          <w:color w:val="000000"/>
        </w:rPr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、加热、强酸碱、重金属盐均可以使蛋白质变性，因此加热可杀死流感病毒，故</w:t>
      </w:r>
      <w:r>
        <w:rPr/>
        <w:t>C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、医用酒精中乙醇的浓度为</w:t>
      </w:r>
      <w:r>
        <w:rPr/>
        <w:t>75%</w:t>
      </w:r>
      <w:r>
        <w:rPr/>
        <w:t>，工业酒精中乙醇的浓度为</w:t>
      </w:r>
      <w:r>
        <w:rPr/>
        <w:t>95%</w:t>
      </w:r>
      <w:r>
        <w:rPr/>
        <w:t>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D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设</w:t>
      </w:r>
      <w:r>
        <w:rPr/>
        <w:object w:dxaOrig="340" w:dyaOrig="319">
          <v:shapetype id="_x0000_tole_rId256" coordsize="21600,21600" o:spt="ole_rId2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6" type="_x0000_tole_rId256" style="width:17.25pt;height:15.75pt" filled="f" o:ole="">
            <v:imagedata r:id="rId257" o:title=""/>
          </v:shape>
          <o:OLEObject Type="Embed" ProgID="" ShapeID="ole_rId256" DrawAspect="Content" ObjectID="_1839794516" r:id="rId256"/>
        </w:object>
      </w:r>
      <w:r>
        <w:rPr/>
        <w:t>为阿伏加德罗常数值。下列有关叙述正确的是（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</w:t>
      </w:r>
      <w:r>
        <w:rPr/>
        <w:t>.</w:t>
        <w:tab/>
      </w:r>
      <w:r>
        <w:rPr/>
        <w:t>1</w:t>
      </w:r>
      <w:r>
        <w:rPr/>
        <w:t>4</w:t>
      </w:r>
      <w:r>
        <w:rPr/>
        <w:object w:dxaOrig="180" w:dyaOrig="239">
          <v:shapetype id="_x0000_tole_rId258" coordsize="21600,21600" o:spt="ole_rId2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8" type="_x0000_tole_rId258" style="width:9pt;height:12pt" filled="f" o:ole="">
            <v:imagedata r:id="rId259" o:title=""/>
          </v:shape>
          <o:OLEObject Type="Embed" ProgID="" ShapeID="ole_rId258" DrawAspect="Content" ObjectID="_1025663739" r:id="rId258"/>
        </w:object>
      </w:r>
      <w:r>
        <w:rPr/>
        <w:t>乙烯和丙烯混合气体中的氢原子数为</w:t>
      </w:r>
      <w:r>
        <w:rPr/>
        <w:object w:dxaOrig="439" w:dyaOrig="320">
          <v:shapetype id="_x0000_tole_rId260" coordsize="21600,21600" o:spt="ole_rId2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0" type="_x0000_tole_rId260" style="width:21.75pt;height:15.7pt" filled="f" o:ole="">
            <v:imagedata r:id="rId261" o:title=""/>
          </v:shape>
          <o:OLEObject Type="Embed" ProgID="" ShapeID="ole_rId260" DrawAspect="Content" ObjectID="_175478154" r:id="rId260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1</w:t>
      </w:r>
      <w:r>
        <w:rPr/>
        <w:object w:dxaOrig="399" w:dyaOrig="260">
          <v:shapetype id="_x0000_tole_rId262" coordsize="21600,21600" o:spt="ole_rId2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2" type="_x0000_tole_rId262" style="width:20.2pt;height:12.75pt" filled="f" o:ole="">
            <v:imagedata r:id="rId263" o:title=""/>
          </v:shape>
          <o:OLEObject Type="Embed" ProgID="" ShapeID="ole_rId262" DrawAspect="Content" ObjectID="_314088171" r:id="rId262"/>
        </w:object>
      </w:r>
      <w:r>
        <w:rPr/>
        <w:object w:dxaOrig="299" w:dyaOrig="320">
          <v:shapetype id="_x0000_tole_rId264" coordsize="21600,21600" o:spt="ole_rId2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4" type="_x0000_tole_rId264" style="width:14.95pt;height:15.7pt" filled="f" o:ole="">
            <v:imagedata r:id="rId265" o:title=""/>
          </v:shape>
          <o:OLEObject Type="Embed" ProgID="" ShapeID="ole_rId264" DrawAspect="Content" ObjectID="_1464832295" r:id="rId264"/>
        </w:object>
      </w:r>
      <w:r>
        <w:rPr/>
        <w:t>与</w:t>
      </w:r>
      <w:r>
        <w:rPr/>
        <w:t>4</w:t>
      </w:r>
      <w:r>
        <w:rPr/>
        <w:object w:dxaOrig="399" w:dyaOrig="260">
          <v:shapetype id="_x0000_tole_rId266" coordsize="21600,21600" o:spt="ole_rId2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6" type="_x0000_tole_rId266" style="width:20.2pt;height:12.75pt" filled="f" o:ole="">
            <v:imagedata r:id="rId267" o:title=""/>
          </v:shape>
          <o:OLEObject Type="Embed" ProgID="" ShapeID="ole_rId266" DrawAspect="Content" ObjectID="_2049729793" r:id="rId266"/>
        </w:object>
      </w:r>
      <w:r>
        <w:rPr/>
        <w:object w:dxaOrig="299" w:dyaOrig="320">
          <v:shapetype id="_x0000_tole_rId268" coordsize="21600,21600" o:spt="ole_rId2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8" type="_x0000_tole_rId268" style="width:14.95pt;height:15.7pt" filled="f" o:ole="">
            <v:imagedata r:id="rId269" o:title=""/>
          </v:shape>
          <o:OLEObject Type="Embed" ProgID="" ShapeID="ole_rId268" DrawAspect="Content" ObjectID="_347194333" r:id="rId268"/>
        </w:object>
      </w:r>
      <w:r>
        <w:rPr/>
        <w:t>反应生成的</w:t>
      </w:r>
      <w:r>
        <w:rPr/>
        <w:object w:dxaOrig="460" w:dyaOrig="320">
          <v:shapetype id="_x0000_tole_rId270" coordsize="21600,21600" o:spt="ole_rId2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0" type="_x0000_tole_rId270" style="width:23.2pt;height:15.7pt" filled="f" o:ole="">
            <v:imagedata r:id="rId271" o:title=""/>
          </v:shape>
          <o:OLEObject Type="Embed" ProgID="" ShapeID="ole_rId270" DrawAspect="Content" ObjectID="_601821568" r:id="rId270"/>
        </w:object>
      </w:r>
      <w:r>
        <w:rPr/>
        <w:t>分子数为</w:t>
      </w:r>
      <w:r>
        <w:rPr/>
        <w:object w:dxaOrig="439" w:dyaOrig="32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21.75pt;height:15.7pt" filled="f" o:ole="">
            <v:imagedata r:id="rId273" o:title=""/>
          </v:shape>
          <o:OLEObject Type="Embed" ProgID="" ShapeID="ole_rId272" DrawAspect="Content" ObjectID="_274143985" r:id="rId272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</w:t>
      </w:r>
      <w:r>
        <w:rPr/>
        <w:t>.</w:t>
        <w:tab/>
      </w:r>
      <w:r>
        <w:rPr/>
        <w:t>1</w:t>
      </w:r>
      <w:r>
        <w:rPr/>
        <w:object w:dxaOrig="399" w:dyaOrig="260">
          <v:shapetype id="_x0000_tole_rId274" coordsize="21600,21600" o:spt="ole_rId2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4" type="_x0000_tole_rId274" style="width:20.2pt;height:12.75pt" filled="f" o:ole="">
            <v:imagedata r:id="rId275" o:title=""/>
          </v:shape>
          <o:OLEObject Type="Embed" ProgID="" ShapeID="ole_rId274" DrawAspect="Content" ObjectID="_1790896225" r:id="rId274"/>
        </w:object>
      </w:r>
      <w:r>
        <w:rPr/>
        <w:object w:dxaOrig="279" w:dyaOrig="259">
          <v:shapetype id="_x0000_tole_rId276" coordsize="21600,21600" o:spt="ole_rId2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6" type="_x0000_tole_rId276" style="width:14.25pt;height:12.75pt" filled="f" o:ole="">
            <v:imagedata r:id="rId277" o:title=""/>
          </v:shape>
          <o:OLEObject Type="Embed" ProgID="" ShapeID="ole_rId276" DrawAspect="Content" ObjectID="_517976725" r:id="rId276"/>
        </w:object>
      </w:r>
      <w:r>
        <w:rPr/>
        <w:t>溶于过量硝酸，电子转移数为</w:t>
      </w:r>
      <w:r>
        <w:rPr/>
        <w:object w:dxaOrig="439" w:dyaOrig="320">
          <v:shapetype id="_x0000_tole_rId278" coordsize="21600,21600" o:spt="ole_rId2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8" type="_x0000_tole_rId278" style="width:21.75pt;height:15.7pt" filled="f" o:ole="">
            <v:imagedata r:id="rId279" o:title=""/>
          </v:shape>
          <o:OLEObject Type="Embed" ProgID="" ShapeID="ole_rId278" DrawAspect="Content" ObjectID="_2090628673" r:id="rId278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标准状况下，</w:t>
      </w:r>
      <w:r>
        <w:rPr/>
        <w:object w:dxaOrig="599" w:dyaOrig="260">
          <v:shapetype id="_x0000_tole_rId280" coordsize="21600,21600" o:spt="ole_rId2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0" type="_x0000_tole_rId280" style="width:30pt;height:12.75pt" filled="f" o:ole="">
            <v:imagedata r:id="rId281" o:title=""/>
          </v:shape>
          <o:OLEObject Type="Embed" ProgID="" ShapeID="ole_rId280" DrawAspect="Content" ObjectID="_1661690062" r:id="rId280"/>
        </w:object>
      </w:r>
      <w:r>
        <w:rPr/>
        <w:object w:dxaOrig="479" w:dyaOrig="319">
          <v:shapetype id="_x0000_tole_rId282" coordsize="21600,21600" o:spt="ole_rId2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2" type="_x0000_tole_rId282" style="width:23.95pt;height:15.75pt" filled="f" o:ole="">
            <v:imagedata r:id="rId283" o:title=""/>
          </v:shape>
          <o:OLEObject Type="Embed" ProgID="" ShapeID="ole_rId282" DrawAspect="Content" ObjectID="_1086122576" r:id="rId282"/>
        </w:object>
      </w:r>
      <w:r>
        <w:rPr/>
        <w:t>含有的共价键数为</w:t>
      </w:r>
      <w:r>
        <w:rPr/>
        <w:object w:dxaOrig="599" w:dyaOrig="320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30pt;height:15.7pt" filled="f" o:ole="">
            <v:imagedata r:id="rId285" o:title=""/>
          </v:shape>
          <o:OLEObject Type="Embed" ProgID="" ShapeID="ole_rId284" DrawAspect="Content" ObjectID="_566471046" r:id="rId284"/>
        </w:objec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A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、乙烯和丙烯最简式均为为</w:t>
      </w:r>
      <w:r>
        <w:rPr/>
        <w:object w:dxaOrig="439" w:dyaOrig="340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21.75pt;height:17.25pt" filled="f" o:ole="">
            <v:imagedata r:id="rId287" o:title=""/>
          </v:shape>
          <o:OLEObject Type="Embed" ProgID="" ShapeID="ole_rId286" DrawAspect="Content" ObjectID="_559925225" r:id="rId286"/>
        </w:object>
      </w:r>
      <w:r>
        <w:rPr/>
        <w:t>，</w:t>
      </w:r>
      <w:r>
        <w:rPr/>
        <w:object w:dxaOrig="420" w:dyaOrig="299">
          <v:shapetype id="_x0000_tole_rId288" coordsize="21600,21600" o:spt="ole_rId2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8" type="_x0000_tole_rId288" style="width:21pt;height:15pt" filled="f" o:ole="">
            <v:imagedata r:id="rId289" o:title=""/>
          </v:shape>
          <o:OLEObject Type="Embed" ProgID="" ShapeID="ole_rId288" DrawAspect="Content" ObjectID="_939501300" r:id="rId288"/>
        </w:object>
      </w:r>
      <w:r>
        <w:rPr/>
        <w:t>混合气体中含有的原子团</w:t>
      </w:r>
      <w:r>
        <w:rPr/>
        <w:object w:dxaOrig="439" w:dyaOrig="340">
          <v:shapetype id="_x0000_tole_rId290" coordsize="21600,21600" o:spt="ole_rId2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0" type="_x0000_tole_rId290" style="width:21.75pt;height:17.25pt" filled="f" o:ole="">
            <v:imagedata r:id="rId291" o:title=""/>
          </v:shape>
          <o:OLEObject Type="Embed" ProgID="" ShapeID="ole_rId290" DrawAspect="Content" ObjectID="_1897712585" r:id="rId290"/>
        </w:object>
      </w:r>
      <w:r>
        <w:rPr/>
        <w:t>的物质的量为</w:t>
      </w:r>
      <w:r>
        <w:rPr/>
        <w:object w:dxaOrig="519" w:dyaOrig="299">
          <v:shapetype id="_x0000_tole_rId292" coordsize="21600,21600" o:spt="ole_rId2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2" type="_x0000_tole_rId292" style="width:26.2pt;height:14.95pt" filled="f" o:ole="">
            <v:imagedata r:id="rId293" o:title=""/>
          </v:shape>
          <o:OLEObject Type="Embed" ProgID="" ShapeID="ole_rId292" DrawAspect="Content" ObjectID="_72130281" r:id="rId292"/>
        </w:object>
      </w:r>
      <w:r>
        <w:rPr/>
        <w:t>，含有的氢原子数为</w:t>
      </w:r>
      <w:r>
        <w:rPr/>
        <w:object w:dxaOrig="479" w:dyaOrig="340">
          <v:shapetype id="_x0000_tole_rId294" coordsize="21600,21600" o:spt="ole_rId2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4" type="_x0000_tole_rId294" style="width:23.95pt;height:17.25pt" filled="f" o:ole="">
            <v:imagedata r:id="rId295" o:title=""/>
          </v:shape>
          <o:OLEObject Type="Embed" ProgID="" ShapeID="ole_rId294" DrawAspect="Content" ObjectID="_91976141" r:id="rId294"/>
        </w:object>
      </w:r>
      <w:r>
        <w:rPr/>
        <w:t>，故</w:t>
      </w:r>
      <w:r>
        <w:rPr/>
        <w:t>A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39" w:hanging="0"/>
        <w:rPr/>
      </w:pPr>
      <w:r>
        <w:rPr/>
        <w:t>B</w:t>
      </w:r>
      <w:r>
        <w:rPr/>
        <w:t>、若</w:t>
      </w:r>
      <w:r>
        <w:rPr/>
        <w:object w:dxaOrig="519" w:dyaOrig="299">
          <v:shapetype id="_x0000_tole_rId296" coordsize="21600,21600" o:spt="ole_rId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6" type="_x0000_tole_rId296" style="width:26.2pt;height:14.95pt" filled="f" o:ole="">
            <v:imagedata r:id="rId297" o:title=""/>
          </v:shape>
          <o:OLEObject Type="Embed" ProgID="" ShapeID="ole_rId296" DrawAspect="Content" ObjectID="_1771720149" r:id="rId296"/>
        </w:object>
      </w:r>
      <w:r>
        <w:rPr/>
        <w:t>的</w:t>
      </w:r>
      <w:r>
        <w:rPr/>
        <w:object w:dxaOrig="299" w:dyaOrig="340">
          <v:shapetype id="_x0000_tole_rId298" coordsize="21600,21600" o:spt="ole_rId2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8" type="_x0000_tole_rId298" style="width:15pt;height:17.25pt" filled="f" o:ole="">
            <v:imagedata r:id="rId299" o:title=""/>
          </v:shape>
          <o:OLEObject Type="Embed" ProgID="" ShapeID="ole_rId298" DrawAspect="Content" ObjectID="_1736968302" r:id="rId298"/>
        </w:object>
      </w:r>
      <w:r>
        <w:rPr/>
        <w:t>与</w:t>
      </w:r>
      <w:r>
        <w:rPr/>
        <w:object w:dxaOrig="560" w:dyaOrig="299">
          <v:shapetype id="_x0000_tole_rId300" coordsize="21600,21600" o:spt="ole_rId3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0" type="_x0000_tole_rId300" style="width:27.75pt;height:14.95pt" filled="f" o:ole="">
            <v:imagedata r:id="rId301" o:title=""/>
          </v:shape>
          <o:OLEObject Type="Embed" ProgID="" ShapeID="ole_rId300" DrawAspect="Content" ObjectID="_632947370" r:id="rId300"/>
        </w:object>
      </w:r>
      <w:r>
        <w:rPr/>
        <w:t>的</w:t>
      </w:r>
      <w:r>
        <w:rPr/>
        <w:object w:dxaOrig="299" w:dyaOrig="340">
          <v:shapetype id="_x0000_tole_rId302" coordsize="21600,21600" o:spt="ole_rId3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2" type="_x0000_tole_rId302" style="width:15pt;height:17.25pt" filled="f" o:ole="">
            <v:imagedata r:id="rId303" o:title=""/>
          </v:shape>
          <o:OLEObject Type="Embed" ProgID="" ShapeID="ole_rId302" DrawAspect="Content" ObjectID="_1796554089" r:id="rId302"/>
        </w:object>
      </w:r>
      <w:r>
        <w:rPr/>
        <w:t>完全反应则生成</w:t>
      </w:r>
      <w:r>
        <w:rPr/>
        <w:object w:dxaOrig="560" w:dyaOrig="299">
          <v:shapetype id="_x0000_tole_rId304" coordsize="21600,21600" o:spt="ole_rId3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4" type="_x0000_tole_rId304" style="width:27.75pt;height:14.95pt" filled="f" o:ole="">
            <v:imagedata r:id="rId305" o:title=""/>
          </v:shape>
          <o:OLEObject Type="Embed" ProgID="" ShapeID="ole_rId304" DrawAspect="Content" ObjectID="_879913615" r:id="rId304"/>
        </w:object>
      </w:r>
      <w:r>
        <w:rPr/>
        <w:object w:dxaOrig="459" w:dyaOrig="340">
          <v:shapetype id="_x0000_tole_rId306" coordsize="21600,21600" o:spt="ole_rId3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6" type="_x0000_tole_rId306" style="width:23.2pt;height:17.25pt" filled="f" o:ole="">
            <v:imagedata r:id="rId307" o:title=""/>
          </v:shape>
          <o:OLEObject Type="Embed" ProgID="" ShapeID="ole_rId306" DrawAspect="Content" ObjectID="_178579621" r:id="rId306"/>
        </w:object>
      </w:r>
      <w:r>
        <w:rPr/>
        <w:t>，但此反应是可逆反应，反应不完全，所以</w:t>
      </w:r>
      <w:r>
        <w:rPr/>
        <w:object w:dxaOrig="459" w:dyaOrig="340">
          <v:shapetype id="_x0000_tole_rId308" coordsize="21600,21600" o:spt="ole_rId3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8" type="_x0000_tole_rId308" style="width:23.2pt;height:17.25pt" filled="f" o:ole="">
            <v:imagedata r:id="rId309" o:title=""/>
          </v:shape>
          <o:OLEObject Type="Embed" ProgID="" ShapeID="ole_rId308" DrawAspect="Content" ObjectID="_1501169948" r:id="rId308"/>
        </w:object>
      </w:r>
      <w:r>
        <w:rPr/>
        <w:t>分子数小于</w:t>
      </w:r>
      <w:r>
        <w:rPr/>
        <w:object w:dxaOrig="479" w:dyaOrig="340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23.95pt;height:17.25pt" filled="f" o:ole="">
            <v:imagedata r:id="rId311" o:title=""/>
          </v:shape>
          <o:OLEObject Type="Embed" ProgID="" ShapeID="ole_rId310" DrawAspect="Content" ObjectID="_2036215513" r:id="rId310"/>
        </w:object>
      </w:r>
      <w:r>
        <w:rPr/>
        <w:t>，故</w:t>
      </w:r>
      <w:r>
        <w:rPr/>
        <w:t>B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39" w:hanging="0"/>
        <w:rPr/>
      </w:pPr>
      <w:r>
        <w:rPr/>
        <w:t>C</w:t>
      </w:r>
      <w:r>
        <w:rPr/>
        <w:t>、</w:t>
      </w:r>
      <w:r>
        <w:rPr/>
        <w:object w:dxaOrig="279" w:dyaOrig="259">
          <v:shapetype id="_x0000_tole_rId312" coordsize="21600,21600" o:spt="ole_rId3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2" type="_x0000_tole_rId312" style="width:14.25pt;height:12.75pt" filled="f" o:ole="">
            <v:imagedata r:id="rId313" o:title=""/>
          </v:shape>
          <o:OLEObject Type="Embed" ProgID="" ShapeID="ole_rId312" DrawAspect="Content" ObjectID="_1702828111" r:id="rId312"/>
        </w:object>
      </w:r>
      <w:r>
        <w:rPr/>
        <w:t>溶于过量硝酸，由于硝酸具有强氧化性，最终氧化产物是</w:t>
      </w:r>
      <w:r>
        <w:rPr/>
        <w:object w:dxaOrig="419" w:dyaOrig="339">
          <v:shapetype id="_x0000_tole_rId314" coordsize="21600,21600" o:spt="ole_rId3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4" type="_x0000_tole_rId314" style="width:21pt;height:17.25pt" filled="f" o:ole="">
            <v:imagedata r:id="rId315" o:title=""/>
          </v:shape>
          <o:OLEObject Type="Embed" ProgID="" ShapeID="ole_rId314" DrawAspect="Content" ObjectID="_329049925" r:id="rId314"/>
        </w:object>
      </w:r>
      <w:r>
        <w:rPr/>
        <w:t>，因此</w:t>
      </w:r>
      <w:r>
        <w:rPr/>
        <w:object w:dxaOrig="519" w:dyaOrig="299">
          <v:shapetype id="_x0000_tole_rId316" coordsize="21600,21600" o:spt="ole_rId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6" type="_x0000_tole_rId316" style="width:26.2pt;height:14.95pt" filled="f" o:ole="">
            <v:imagedata r:id="rId317" o:title=""/>
          </v:shape>
          <o:OLEObject Type="Embed" ProgID="" ShapeID="ole_rId316" DrawAspect="Content" ObjectID="_1392829296" r:id="rId316"/>
        </w:object>
      </w:r>
      <w:r>
        <w:rPr/>
        <w:object w:dxaOrig="279" w:dyaOrig="259">
          <v:shapetype id="_x0000_tole_rId318" coordsize="21600,21600" o:spt="ole_rId3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8" type="_x0000_tole_rId318" style="width:14.25pt;height:12.75pt" filled="f" o:ole="">
            <v:imagedata r:id="rId319" o:title=""/>
          </v:shape>
          <o:OLEObject Type="Embed" ProgID="" ShapeID="ole_rId318" DrawAspect="Content" ObjectID="_1170409056" r:id="rId318"/>
        </w:object>
      </w:r>
      <w:r>
        <w:rPr/>
        <w:t>与过量硝酸反应转移</w:t>
      </w:r>
      <w:r>
        <w:rPr/>
        <w:object w:dxaOrig="420" w:dyaOrig="319">
          <v:shapetype id="_x0000_tole_rId320" coordsize="21600,21600" o:spt="ole_rId3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0" type="_x0000_tole_rId320" style="width:21pt;height:15.75pt" filled="f" o:ole="">
            <v:imagedata r:id="rId321" o:title=""/>
          </v:shape>
          <o:OLEObject Type="Embed" ProgID="" ShapeID="ole_rId320" DrawAspect="Content" ObjectID="_1777184574" r:id="rId320"/>
        </w:object>
      </w:r>
      <w:r>
        <w:rPr/>
        <w:t>电子，故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39" w:hanging="0"/>
        <w:rPr/>
      </w:pPr>
      <w:r>
        <w:rPr/>
        <w:t>D</w:t>
      </w:r>
      <w:r>
        <w:rPr/>
        <w:t>、标准状况下，</w:t>
      </w:r>
      <w:r>
        <w:rPr/>
        <w:object w:dxaOrig="479" w:dyaOrig="340">
          <v:shapetype id="_x0000_tole_rId322" coordsize="21600,21600" o:spt="ole_rId3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2" type="_x0000_tole_rId322" style="width:23.95pt;height:17.25pt" filled="f" o:ole="">
            <v:imagedata r:id="rId323" o:title=""/>
          </v:shape>
          <o:OLEObject Type="Embed" ProgID="" ShapeID="ole_rId322" DrawAspect="Content" ObjectID="_1368331085" r:id="rId322"/>
        </w:object>
      </w:r>
      <w:r>
        <w:rPr/>
        <w:t>呈液态，</w:t>
      </w:r>
      <w:r>
        <w:rPr/>
        <w:object w:dxaOrig="620" w:dyaOrig="299">
          <v:shapetype id="_x0000_tole_rId324" coordsize="21600,21600" o:spt="ole_rId3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4" type="_x0000_tole_rId324" style="width:30.7pt;height:14.95pt" filled="f" o:ole="">
            <v:imagedata r:id="rId325" o:title=""/>
          </v:shape>
          <o:OLEObject Type="Embed" ProgID="" ShapeID="ole_rId324" DrawAspect="Content" ObjectID="_1620178480" r:id="rId324"/>
        </w:object>
      </w:r>
      <w:r>
        <w:rPr/>
        <w:object w:dxaOrig="479" w:dyaOrig="319">
          <v:shapetype id="_x0000_tole_rId326" coordsize="21600,21600" o:spt="ole_rId3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6" type="_x0000_tole_rId326" style="width:23.95pt;height:15.75pt" filled="f" o:ole="">
            <v:imagedata r:id="rId327" o:title=""/>
          </v:shape>
          <o:OLEObject Type="Embed" ProgID="" ShapeID="ole_rId326" DrawAspect="Content" ObjectID="_881590908" r:id="rId326"/>
        </w:object>
      </w:r>
      <w:r>
        <w:rPr/>
        <w:t>不能由气体摩尔体积得出其物质的量为</w:t>
      </w:r>
      <w:r>
        <w:rPr/>
        <w:object w:dxaOrig="700" w:dyaOrig="299">
          <v:shapetype id="_x0000_tole_rId328" coordsize="21600,21600" o:spt="ole_rId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8" type="_x0000_tole_rId328" style="width:35.25pt;height:14.95pt" filled="f" o:ole="">
            <v:imagedata r:id="rId329" o:title=""/>
          </v:shape>
          <o:OLEObject Type="Embed" ProgID="" ShapeID="ole_rId328" DrawAspect="Content" ObjectID="_276759923" r:id="rId328"/>
        </w:object>
      </w:r>
      <w:r>
        <w:rPr/>
        <w:t>，</w:t>
      </w:r>
      <w:r>
        <w:rPr/>
        <w:t>故其含有的</w:t>
      </w:r>
      <w:r>
        <w:rPr/>
        <w:t>共价键数也不为</w:t>
      </w:r>
      <w:r>
        <w:rPr/>
        <w:object w:dxaOrig="599" w:dyaOrig="320">
          <v:shapetype id="_x0000_tole_rId330" coordsize="21600,21600" o:spt="ole_rId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0" type="_x0000_tole_rId330" style="width:30pt;height:15.7pt" filled="f" o:ole="">
            <v:imagedata r:id="rId331" o:title=""/>
          </v:shape>
          <o:OLEObject Type="Embed" ProgID="" ShapeID="ole_rId330" DrawAspect="Content" ObjectID="_1193706064" r:id="rId330"/>
        </w:object>
      </w:r>
      <w:r>
        <w:rPr/>
        <w:t>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A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下列关于有机化合物的说法正确的是（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</w:t>
      </w:r>
      <w:r>
        <w:rPr/>
        <w:t>.</w:t>
        <w:tab/>
      </w:r>
      <w:r>
        <w:rPr/>
        <w:t>2-</w:t>
      </w:r>
      <w:r>
        <w:rPr/>
        <w:t>甲基丁烷也称为异丁烷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由乙烯生成乙醇属于加成反应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>
          <w:color w:val="000000"/>
        </w:rPr>
      </w:pPr>
      <w:r>
        <w:rPr/>
        <w:tab/>
      </w:r>
      <w:r>
        <w:rPr/>
        <w:t>C</w:t>
      </w:r>
      <w:r>
        <w:rPr/>
        <w:t>.</w:t>
        <w:tab/>
      </w:r>
      <w:r>
        <w:rPr>
          <w:color w:val="FF0000"/>
        </w:rPr>
        <w:object w:dxaOrig="719" w:dyaOrig="320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35.95pt;height:15.7pt" filled="f" o:ole="">
            <v:imagedata r:id="rId333" o:title=""/>
          </v:shape>
          <o:OLEObject Type="Embed" ProgID="" ShapeID="ole_rId332" DrawAspect="Content" ObjectID="_173916634" r:id="rId332"/>
        </w:object>
      </w:r>
      <w:r>
        <w:rPr>
          <w:color w:val="000000"/>
        </w:rPr>
        <w:t>有</w:t>
      </w:r>
      <w:r>
        <w:rPr>
          <w:color w:val="000000"/>
        </w:rPr>
        <w:t>3</w:t>
      </w:r>
      <w:r>
        <w:rPr>
          <w:color w:val="000000"/>
        </w:rPr>
        <w:t>种同分异构体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油脂和蛋白质都属于高分子化合物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B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</w:t>
      </w:r>
      <w:r>
        <w:rPr/>
        <w:t>2-</w:t>
      </w:r>
      <w:r>
        <w:rPr/>
        <w:t>甲基丁烷，其结构简式为</w:t>
      </w:r>
      <w:r>
        <w:rPr/>
        <w:object w:dxaOrig="1480" w:dyaOrig="740">
          <v:shapetype id="_x0000_tole_rId334" coordsize="21600,21600" o:spt="ole_rId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4" type="_x0000_tole_rId334" style="width:74.2pt;height:36.7pt" filled="f" o:ole="">
            <v:imagedata r:id="rId335" o:title=""/>
          </v:shape>
          <o:OLEObject Type="Embed" ProgID="" ShapeID="ole_rId334" DrawAspect="Content" ObjectID="_1021398223" r:id="rId334"/>
        </w:object>
      </w:r>
      <w:r>
        <w:rPr/>
        <w:t>，共</w:t>
      </w:r>
      <w:r>
        <w:rPr/>
        <w:t>5</w:t>
      </w:r>
      <w:r>
        <w:rPr/>
        <w:t>个碳，习惯命名法应该为异戊烷，故</w:t>
      </w:r>
      <w:r>
        <w:rPr/>
        <w:t>A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、乙烯生成乙醇的反应方程式</w:t>
      </w:r>
      <w:r>
        <w:rPr/>
        <w:t>为：</w:t>
      </w:r>
      <w:r>
        <w:rPr/>
        <w:object w:dxaOrig="3580" w:dyaOrig="360">
          <v:shapetype id="_x0000_tole_rId336" coordsize="21600,21600" o:spt="ole_rId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6" type="_x0000_tole_rId336" style="width:179.15pt;height:17.95pt" filled="f" o:ole="">
            <v:imagedata r:id="rId337" o:title=""/>
          </v:shape>
          <o:OLEObject Type="Embed" ProgID="" ShapeID="ole_rId336" DrawAspect="Content" ObjectID="_1072057905" r:id="rId336"/>
        </w:object>
      </w:r>
      <w:r>
        <w:rPr/>
        <w:t>，符合加成反应的定义，故</w:t>
      </w:r>
      <w:r>
        <w:rPr/>
        <w:t>B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</w:t>
      </w:r>
      <w:r>
        <w:rPr/>
        <w:object w:dxaOrig="719" w:dyaOrig="320">
          <v:shapetype id="_x0000_tole_rId338" coordsize="21600,21600" o:spt="ole_rId3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8" type="_x0000_tole_rId338" style="width:35.95pt;height:15.7pt" filled="f" o:ole="">
            <v:imagedata r:id="rId339" o:title=""/>
          </v:shape>
          <o:OLEObject Type="Embed" ProgID="" ShapeID="ole_rId338" DrawAspect="Content" ObjectID="_231580529" r:id="rId338"/>
        </w:object>
      </w:r>
      <w:r>
        <w:rPr/>
        <w:t>有</w:t>
      </w:r>
      <w:r>
        <w:rPr/>
        <w:t>4</w:t>
      </w:r>
      <w:r>
        <w:rPr/>
        <w:t>种同分异构体，分别为</w:t>
      </w:r>
      <w:r>
        <w:rPr/>
        <w:object w:dxaOrig="1759" w:dyaOrig="320">
          <v:shapetype id="_x0000_tole_rId340" coordsize="21600,21600" o:spt="ole_rId3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0" type="_x0000_tole_rId340" style="width:87.75pt;height:15.7pt" filled="f" o:ole="">
            <v:imagedata r:id="rId341" o:title=""/>
          </v:shape>
          <o:OLEObject Type="Embed" ProgID="" ShapeID="ole_rId340" DrawAspect="Content" ObjectID="_381570974" r:id="rId340"/>
        </w:object>
      </w:r>
      <w:r>
        <w:rPr/>
        <w:t>、</w:t>
      </w:r>
      <w:r>
        <w:rPr/>
        <w:object w:dxaOrig="1480" w:dyaOrig="740">
          <v:shapetype id="_x0000_tole_rId342" coordsize="21600,21600" o:spt="ole_rId3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2" type="_x0000_tole_rId342" style="width:74.2pt;height:36.7pt" filled="f" o:ole="">
            <v:imagedata r:id="rId343" o:title=""/>
          </v:shape>
          <o:OLEObject Type="Embed" ProgID="" ShapeID="ole_rId342" DrawAspect="Content" ObjectID="_54259876" r:id="rId342"/>
        </w:object>
      </w:r>
      <w:r>
        <w:rPr/>
        <w:t>、</w:t>
      </w:r>
      <w:r>
        <w:rPr/>
        <w:object w:dxaOrig="1300" w:dyaOrig="740">
          <v:shapetype id="_x0000_tole_rId344" coordsize="21600,21600" o:spt="ole_rId3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4" type="_x0000_tole_rId344" style="width:65.25pt;height:36.7pt" filled="f" o:ole="">
            <v:imagedata r:id="rId345" o:title=""/>
          </v:shape>
          <o:OLEObject Type="Embed" ProgID="" ShapeID="ole_rId344" DrawAspect="Content" ObjectID="_1564828401" r:id="rId344"/>
        </w:object>
      </w:r>
      <w:r>
        <w:rPr/>
        <w:t>、</w:t>
      </w:r>
      <w:r>
        <w:rPr/>
        <w:object w:dxaOrig="980" w:dyaOrig="1160">
          <v:shapetype id="_x0000_tole_rId346" coordsize="21600,21600" o:spt="ole_rId3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6" type="_x0000_tole_rId346" style="width:48.75pt;height:57.75pt" filled="f" o:ole="">
            <v:imagedata r:id="rId347" o:title=""/>
          </v:shape>
          <o:OLEObject Type="Embed" ProgID="" ShapeID="ole_rId346" DrawAspect="Content" ObjectID="_1242624121" r:id="rId346"/>
        </w:object>
      </w:r>
      <w:r>
        <w:rPr/>
        <w:t>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、高分子化合物要求分子量在</w:t>
      </w:r>
      <w:r>
        <w:rPr/>
        <w:t>10000</w:t>
      </w:r>
      <w:r>
        <w:rPr/>
        <w:t>以上，油脂是高级脂肪酸甘油酯，不属于高分子化合物，故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B</w:t>
      </w:r>
      <w:r>
        <w:rPr/>
        <w:t>。</w:t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下列实验操作能达到实验目的的是（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用长颈漏斗分离出乙酸与乙醇反应的产物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用向上排空气法收集铜粉与稀硝酸反应产生的</w:t>
      </w:r>
      <w:r>
        <w:rPr/>
        <w:object w:dxaOrig="379" w:dyaOrig="260">
          <v:shapetype id="_x0000_tole_rId348" coordsize="21600,21600" o:spt="ole_rId3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8" type="_x0000_tole_rId348" style="width:18.75pt;height:12.75pt" filled="f" o:ole="">
            <v:imagedata r:id="rId349" o:title=""/>
          </v:shape>
          <o:OLEObject Type="Embed" ProgID="" ShapeID="ole_rId348" DrawAspect="Content" ObjectID="_661890994" r:id="rId348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</w:t>
      </w:r>
      <w:r>
        <w:rPr/>
        <w:t>.</w:t>
        <w:tab/>
      </w:r>
      <w:r>
        <w:rPr/>
        <w:t>配制氯化铁溶液时，将氯化铁溶解在较浓的盐酸中再加水稀释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将</w:t>
      </w:r>
      <w:r>
        <w:rPr/>
        <w:object w:dxaOrig="340" w:dyaOrig="319">
          <v:shapetype id="_x0000_tole_rId350" coordsize="21600,21600" o:spt="ole_rId3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0" type="_x0000_tole_rId350" style="width:17.25pt;height:15.75pt" filled="f" o:ole="">
            <v:imagedata r:id="rId351" o:title=""/>
          </v:shape>
          <o:OLEObject Type="Embed" ProgID="" ShapeID="ole_rId350" DrawAspect="Content" ObjectID="_2067041870" r:id="rId350"/>
        </w:object>
      </w:r>
      <w:r>
        <w:rPr/>
        <w:t>与</w:t>
      </w:r>
      <w:r>
        <w:rPr/>
        <w:object w:dxaOrig="419" w:dyaOrig="260">
          <v:shapetype id="_x0000_tole_rId352" coordsize="21600,21600" o:spt="ole_rId3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2" type="_x0000_tole_rId352" style="width:21pt;height:12.75pt" filled="f" o:ole="">
            <v:imagedata r:id="rId353" o:title=""/>
          </v:shape>
          <o:OLEObject Type="Embed" ProgID="" ShapeID="ole_rId352" DrawAspect="Content" ObjectID="_648214770" r:id="rId352"/>
        </w:object>
      </w:r>
      <w:r>
        <w:rPr/>
        <w:t>混合气体通过饱和食盐水可得到纯净的</w:t>
      </w:r>
      <w:r>
        <w:rPr/>
        <w:object w:dxaOrig="340" w:dyaOrig="319">
          <v:shapetype id="_x0000_tole_rId354" coordsize="21600,21600" o:spt="ole_rId3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4" type="_x0000_tole_rId354" style="width:17.25pt;height:15.75pt" filled="f" o:ole="">
            <v:imagedata r:id="rId355" o:title=""/>
          </v:shape>
          <o:OLEObject Type="Embed" ProgID="" ShapeID="ole_rId354" DrawAspect="Content" ObjectID="_1022486148" r:id="rId354"/>
        </w:objec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C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、乙酸和乙醇反应的产物为乙酸乙酯，分离乙酸乙酯应该用分液漏斗，长颈漏斗不带有活塞，无法用于分离操作，故</w:t>
      </w:r>
      <w:r>
        <w:rPr/>
        <w:t>A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</w:t>
      </w:r>
      <w:r>
        <w:rPr/>
        <w:object w:dxaOrig="379" w:dyaOrig="260">
          <v:shapetype id="_x0000_tole_rId356" coordsize="21600,21600" o:spt="ole_rId3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6" type="_x0000_tole_rId356" style="width:18.75pt;height:12.75pt" filled="f" o:ole="">
            <v:imagedata r:id="rId357" o:title=""/>
          </v:shape>
          <o:OLEObject Type="Embed" ProgID="" ShapeID="ole_rId356" DrawAspect="Content" ObjectID="_275171797" r:id="rId356"/>
        </w:object>
      </w:r>
      <w:r>
        <w:rPr/>
        <w:t>会与空气中的氧气反应生成</w:t>
      </w:r>
      <w:r>
        <w:rPr/>
        <w:object w:dxaOrig="459" w:dyaOrig="340">
          <v:shapetype id="_x0000_tole_rId358" coordsize="21600,21600" o:spt="ole_rId3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8" type="_x0000_tole_rId358" style="width:23.2pt;height:17.25pt" filled="f" o:ole="">
            <v:imagedata r:id="rId359" o:title=""/>
          </v:shape>
          <o:OLEObject Type="Embed" ProgID="" ShapeID="ole_rId358" DrawAspect="Content" ObjectID="_1083132324" r:id="rId358"/>
        </w:object>
      </w:r>
      <w:r>
        <w:rPr/>
        <w:t>，且</w:t>
      </w:r>
      <w:r>
        <w:rPr/>
        <w:t>NO</w:t>
      </w:r>
      <w:r>
        <w:rPr/>
        <w:t>密度与空气相近，故不能用排空气法收集，故</w:t>
      </w:r>
      <w:r>
        <w:rPr/>
        <w:t>B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、氯化铁易发生水解，所以配制时应在较浓的盐酸中溶解，抑制其水解，防止生成沉淀，再加水稀释，故</w:t>
      </w:r>
      <w:r>
        <w:rPr/>
        <w:t>C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、将</w:t>
      </w:r>
      <w:r>
        <w:rPr/>
        <w:object w:dxaOrig="339" w:dyaOrig="339">
          <v:shapetype id="_x0000_tole_rId360" coordsize="21600,21600" o:spt="ole_rId3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0" type="_x0000_tole_rId360" style="width:17.25pt;height:17.25pt" filled="f" o:ole="">
            <v:imagedata r:id="rId361" o:title=""/>
          </v:shape>
          <o:OLEObject Type="Embed" ProgID="" ShapeID="ole_rId360" DrawAspect="Content" ObjectID="_1266048190" r:id="rId360"/>
        </w:object>
      </w:r>
      <w:r>
        <w:rPr/>
        <w:t>与</w:t>
      </w:r>
      <w:r>
        <w:rPr/>
        <w:object w:dxaOrig="419" w:dyaOrig="260">
          <v:shapetype id="_x0000_tole_rId362" coordsize="21600,21600" o:spt="ole_rId3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2" type="_x0000_tole_rId362" style="width:21pt;height:12.75pt" filled="f" o:ole="">
            <v:imagedata r:id="rId363" o:title=""/>
          </v:shape>
          <o:OLEObject Type="Embed" ProgID="" ShapeID="ole_rId362" DrawAspect="Content" ObjectID="_1202929908" r:id="rId362"/>
        </w:object>
      </w:r>
      <w:r>
        <w:rPr/>
        <w:t>的混合气体通过饱和食盐水可除去其中的</w:t>
      </w:r>
      <w:r>
        <w:rPr/>
        <w:object w:dxaOrig="419" w:dyaOrig="260">
          <v:shapetype id="_x0000_tole_rId364" coordsize="21600,21600" o:spt="ole_rId3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4" type="_x0000_tole_rId364" style="width:21pt;height:12.75pt" filled="f" o:ole="">
            <v:imagedata r:id="rId365" o:title=""/>
          </v:shape>
          <o:OLEObject Type="Embed" ProgID="" ShapeID="ole_rId364" DrawAspect="Content" ObjectID="_638959160" r:id="rId364"/>
        </w:object>
      </w:r>
      <w:r>
        <w:rPr/>
        <w:t>，但是得到的</w:t>
      </w:r>
      <w:r>
        <w:rPr/>
        <w:object w:dxaOrig="340" w:dyaOrig="319">
          <v:shapetype id="_x0000_tole_rId366" coordsize="21600,21600" o:spt="ole_rId3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6" type="_x0000_tole_rId366" style="width:17.25pt;height:15.75pt" filled="f" o:ole="">
            <v:imagedata r:id="rId367" o:title=""/>
          </v:shape>
          <o:OLEObject Type="Embed" ProgID="" ShapeID="ole_rId366" DrawAspect="Content" ObjectID="_755793633" r:id="rId366"/>
        </w:object>
      </w:r>
      <w:r>
        <w:rPr/>
        <w:t>未干燥</w:t>
      </w:r>
      <w:r>
        <w:rPr/>
        <w:t>，会含有水蒸气，故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C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三室式电渗析法处理含</w:t>
      </w:r>
      <w:r>
        <w:rPr/>
        <w:object w:dxaOrig="739" w:dyaOrig="320">
          <v:shapetype id="_x0000_tole_rId368" coordsize="21600,21600" o:spt="ole_rId3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8" type="_x0000_tole_rId368" style="width:36.75pt;height:15.7pt" filled="f" o:ole="">
            <v:imagedata r:id="rId369" o:title=""/>
          </v:shape>
          <o:OLEObject Type="Embed" ProgID="" ShapeID="ole_rId368" DrawAspect="Content" ObjectID="_951136169" r:id="rId368"/>
        </w:object>
      </w:r>
      <w:r>
        <w:rPr/>
        <w:t>废水的原理如图所示，采用惰性电极，</w:t>
      </w:r>
      <w:r>
        <w:rPr/>
        <w:t>ab</w:t>
      </w:r>
      <w:r>
        <w:rPr/>
        <w:t>、</w:t>
      </w:r>
      <w:r>
        <w:rPr/>
        <w:t>cd</w:t>
      </w:r>
      <w:r>
        <w:rPr/>
        <w:t>均为离子交换膜，在直流电场的作用下，两膜中间的</w:t>
      </w:r>
      <w:r>
        <w:rPr/>
        <w:object w:dxaOrig="420" w:dyaOrig="299">
          <v:shapetype id="_x0000_tole_rId370" coordsize="21600,21600" o:spt="ole_rId3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0" type="_x0000_tole_rId370" style="width:21pt;height:15pt" filled="f" o:ole="">
            <v:imagedata r:id="rId371" o:title=""/>
          </v:shape>
          <o:OLEObject Type="Embed" ProgID="" ShapeID="ole_rId370" DrawAspect="Content" ObjectID="_1333966478" r:id="rId370"/>
        </w:object>
      </w:r>
      <w:r>
        <w:rPr/>
        <w:t>和</w:t>
      </w:r>
      <w:r>
        <w:rPr/>
        <w:object w:dxaOrig="479" w:dyaOrig="340">
          <v:shapetype id="_x0000_tole_rId372" coordsize="21600,21600" o:spt="ole_rId3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2" type="_x0000_tole_rId372" style="width:23.95pt;height:17.25pt" filled="f" o:ole="">
            <v:imagedata r:id="rId373" o:title=""/>
          </v:shape>
          <o:OLEObject Type="Embed" ProgID="" ShapeID="ole_rId372" DrawAspect="Content" ObjectID="_1532969647" r:id="rId372"/>
        </w:object>
      </w:r>
      <w:r>
        <w:rPr/>
        <w:t>可通过离子交换膜，而两端隔室中离子被阻挡不能进入中间隔室。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40305" cy="1488440"/>
            <wp:effectExtent l="0" t="0" r="0" b="0"/>
            <wp:docPr id="9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 l="-15" t="-24" r="-15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下列叙述正确的是（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通电后中间隔室的</w:t>
      </w:r>
      <w:r>
        <w:rPr/>
        <w:object w:dxaOrig="479" w:dyaOrig="340">
          <v:shapetype id="_x0000_tole_rId375" coordsize="21600,21600" o:spt="ole_rId3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5" type="_x0000_tole_rId375" style="width:23.95pt;height:17.25pt" filled="f" o:ole="">
            <v:imagedata r:id="rId376" o:title=""/>
          </v:shape>
          <o:OLEObject Type="Embed" ProgID="" ShapeID="ole_rId375" DrawAspect="Content" ObjectID="_442970422" r:id="rId375"/>
        </w:object>
      </w:r>
      <w:r>
        <w:rPr/>
        <w:t>离子向正极迁移，正极区溶液</w:t>
      </w:r>
      <w:r>
        <w:rPr/>
        <w:object w:dxaOrig="340" w:dyaOrig="299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17.25pt;height:15pt" filled="f" o:ole="">
            <v:imagedata r:id="rId378" o:title=""/>
          </v:shape>
          <o:OLEObject Type="Embed" ProgID="" ShapeID="ole_rId377" DrawAspect="Content" ObjectID="_835775617" r:id="rId377"/>
        </w:object>
      </w:r>
      <w:r>
        <w:rPr/>
        <w:t>增大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B.</w:t>
        <w:tab/>
      </w:r>
      <w:r>
        <w:rPr/>
        <w:t>该法在处理含</w:t>
      </w:r>
      <w:r>
        <w:rPr/>
        <w:object w:dxaOrig="739" w:dyaOrig="320">
          <v:shapetype id="_x0000_tole_rId379" coordsize="21600,21600" o:spt="ole_rId3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9" type="_x0000_tole_rId379" style="width:36.75pt;height:15.7pt" filled="f" o:ole="">
            <v:imagedata r:id="rId380" o:title=""/>
          </v:shape>
          <o:OLEObject Type="Embed" ProgID="" ShapeID="ole_rId379" DrawAspect="Content" ObjectID="_243242291" r:id="rId379"/>
        </w:object>
      </w:r>
      <w:r>
        <w:rPr/>
        <w:t>废水时可以得到</w:t>
      </w:r>
      <w:r>
        <w:rPr/>
        <w:object w:dxaOrig="639" w:dyaOrig="260">
          <v:shapetype id="_x0000_tole_rId381" coordsize="21600,21600" o:spt="ole_rId3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1" type="_x0000_tole_rId381" style="width:32.25pt;height:12.75pt" filled="f" o:ole="">
            <v:imagedata r:id="rId382" o:title=""/>
          </v:shape>
          <o:OLEObject Type="Embed" ProgID="" ShapeID="ole_rId381" DrawAspect="Content" ObjectID="_1416755299" r:id="rId381"/>
        </w:object>
      </w:r>
      <w:r>
        <w:rPr/>
        <w:t>和</w:t>
      </w:r>
      <w:r>
        <w:rPr/>
        <w:object w:dxaOrig="639" w:dyaOrig="319">
          <v:shapetype id="_x0000_tole_rId383" coordsize="21600,21600" o:spt="ole_rId3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3" type="_x0000_tole_rId383" style="width:32.25pt;height:15.75pt" filled="f" o:ole="">
            <v:imagedata r:id="rId384" o:title=""/>
          </v:shape>
          <o:OLEObject Type="Embed" ProgID="" ShapeID="ole_rId383" DrawAspect="Content" ObjectID="_1160780517" r:id="rId383"/>
        </w:object>
      </w:r>
      <w:r>
        <w:rPr/>
        <w:t>产品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C.</w:t>
        <w:tab/>
      </w:r>
      <w:r>
        <w:rPr/>
        <w:t>负极反应为</w:t>
      </w:r>
      <w:r>
        <w:rPr/>
        <w:object w:dxaOrig="2259" w:dyaOrig="340">
          <v:shapetype id="_x0000_tole_rId385" coordsize="21600,21600" o:spt="ole_rId3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5" type="_x0000_tole_rId385" style="width:113.2pt;height:17.25pt" filled="f" o:ole="">
            <v:imagedata r:id="rId386" o:title=""/>
          </v:shape>
          <o:OLEObject Type="Embed" ProgID="" ShapeID="ole_rId385" DrawAspect="Content" ObjectID="_813403854" r:id="rId385"/>
        </w:object>
      </w:r>
      <w:r>
        <w:rPr/>
        <w:t>，负极区溶液</w:t>
      </w:r>
      <w:r>
        <w:rPr/>
        <w:object w:dxaOrig="340" w:dyaOrig="299">
          <v:shapetype id="_x0000_tole_rId387" coordsize="21600,21600" o:spt="ole_rId3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7" type="_x0000_tole_rId387" style="width:17.25pt;height:15pt" filled="f" o:ole="">
            <v:imagedata r:id="rId388" o:title=""/>
          </v:shape>
          <o:OLEObject Type="Embed" ProgID="" ShapeID="ole_rId387" DrawAspect="Content" ObjectID="_1519262137" r:id="rId387"/>
        </w:object>
      </w:r>
      <w:r>
        <w:rPr/>
        <w:t>降低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D.</w:t>
        <w:tab/>
      </w:r>
      <w:r>
        <w:rPr/>
        <w:t>当电路中通过</w:t>
      </w:r>
      <w:r>
        <w:rPr/>
        <w:t>1</w:t>
      </w:r>
      <w:r>
        <w:rPr/>
        <w:object w:dxaOrig="399" w:dyaOrig="260">
          <v:shapetype id="_x0000_tole_rId389" coordsize="21600,21600" o:spt="ole_rId3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9" type="_x0000_tole_rId389" style="width:20.2pt;height:12.75pt" filled="f" o:ole="">
            <v:imagedata r:id="rId390" o:title=""/>
          </v:shape>
          <o:OLEObject Type="Embed" ProgID="" ShapeID="ole_rId389" DrawAspect="Content" ObjectID="_1031518800" r:id="rId389"/>
        </w:object>
      </w:r>
      <w:r>
        <w:rPr/>
        <w:t>电子的电量时，会有</w:t>
      </w:r>
      <w:r>
        <w:rPr/>
        <w:object w:dxaOrig="339" w:dyaOrig="260">
          <v:shapetype id="_x0000_tole_rId391" coordsize="21600,21600" o:spt="ole_rId3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1" type="_x0000_tole_rId391" style="width:17.25pt;height:12.75pt" filled="f" o:ole="">
            <v:imagedata r:id="rId392" o:title=""/>
          </v:shape>
          <o:OLEObject Type="Embed" ProgID="" ShapeID="ole_rId391" DrawAspect="Content" ObjectID="_1957414039" r:id="rId391"/>
        </w:object>
      </w:r>
      <w:r>
        <w:rPr/>
        <w:object w:dxaOrig="399" w:dyaOrig="260">
          <v:shapetype id="_x0000_tole_rId393" coordsize="21600,21600" o:spt="ole_rId3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3" type="_x0000_tole_rId393" style="width:20.2pt;height:12.75pt" filled="f" o:ole="">
            <v:imagedata r:id="rId394" o:title=""/>
          </v:shape>
          <o:OLEObject Type="Embed" ProgID="" ShapeID="ole_rId393" DrawAspect="Content" ObjectID="_456761568" r:id="rId393"/>
        </w:object>
      </w:r>
      <w:r>
        <w:rPr/>
        <w:t>的</w:t>
      </w:r>
      <w:r>
        <w:rPr/>
        <w:object w:dxaOrig="299" w:dyaOrig="320">
          <v:shapetype id="_x0000_tole_rId395" coordsize="21600,21600" o:spt="ole_rId3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5" type="_x0000_tole_rId395" style="width:14.95pt;height:15.7pt" filled="f" o:ole="">
            <v:imagedata r:id="rId396" o:title=""/>
          </v:shape>
          <o:OLEObject Type="Embed" ProgID="" ShapeID="ole_rId395" DrawAspect="Content" ObjectID="_917993195" r:id="rId395"/>
        </w:object>
      </w:r>
      <w:r>
        <w:rPr/>
        <w:t>生成</w:t>
      </w:r>
      <w:r>
        <w:br w:type="page"/>
      </w:r>
    </w:p>
    <w:p>
      <w:pPr>
        <w:pStyle w:val="Normal"/>
        <w:widowControl/>
        <w:jc w:val="left"/>
        <w:rPr/>
      </w:pPr>
      <w:r>
        <w:rPr/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B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直流电作用下电解硫酸钠溶液，由于钠离子与硫酸根在水溶液中均不放电，因此其本质为电解水。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A</w:t>
      </w:r>
      <w:r>
        <w:rPr/>
        <w:t>、电流从正极流出，负极流入，</w:t>
      </w:r>
      <w:r>
        <w:rPr/>
        <w:object w:dxaOrig="479" w:dyaOrig="340">
          <v:shapetype id="_x0000_tole_rId397" coordsize="21600,21600" o:spt="ole_rId3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7" type="_x0000_tole_rId397" style="width:23.95pt;height:17.25pt" filled="f" o:ole="">
            <v:imagedata r:id="rId398" o:title=""/>
          </v:shape>
          <o:OLEObject Type="Embed" ProgID="" ShapeID="ole_rId397" DrawAspect="Content" ObjectID="_646301013" r:id="rId397"/>
        </w:object>
      </w:r>
      <w:r>
        <w:rPr/>
        <w:t>为阴离子，其移动方向应与电流相反，因此</w:t>
      </w:r>
      <w:r>
        <w:rPr/>
        <w:object w:dxaOrig="479" w:dyaOrig="340">
          <v:shapetype id="_x0000_tole_rId399" coordsize="21600,21600" o:spt="ole_rId3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9" type="_x0000_tole_rId399" style="width:23.95pt;height:17.25pt" filled="f" o:ole="">
            <v:imagedata r:id="rId400" o:title=""/>
          </v:shape>
          <o:OLEObject Type="Embed" ProgID="" ShapeID="ole_rId399" DrawAspect="Content" ObjectID="_1471564820" r:id="rId399"/>
        </w:object>
      </w:r>
      <w:r>
        <w:rPr/>
        <w:t>向正极区（阳极）移动。正极区发生氧化反应，电极反应为</w:t>
      </w:r>
      <w:r>
        <w:rPr/>
        <w:object w:dxaOrig="2339" w:dyaOrig="340">
          <v:shapetype id="_x0000_tole_rId401" coordsize="21600,21600" o:spt="ole_rId4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1" type="_x0000_tole_rId401" style="width:117pt;height:17.25pt" filled="f" o:ole="">
            <v:imagedata r:id="rId402" o:title=""/>
          </v:shape>
          <o:OLEObject Type="Embed" ProgID="" ShapeID="ole_rId401" DrawAspect="Content" ObjectID="_272462974" r:id="rId401"/>
        </w:object>
      </w:r>
      <w:r>
        <w:rPr/>
        <w:t>，则正极附近酸性增强，</w:t>
      </w:r>
      <w:r>
        <w:rPr/>
        <w:t>pH</w:t>
      </w:r>
      <w:r>
        <w:rPr/>
        <w:t>下降。故</w:t>
      </w:r>
      <w:r>
        <w:rPr/>
        <w:t>A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、负极区（阴极）的电极反应为</w:t>
      </w:r>
      <w:r>
        <w:rPr/>
        <w:object w:dxaOrig="2520" w:dyaOrig="340">
          <v:shapetype id="_x0000_tole_rId403" coordsize="21600,21600" o:spt="ole_rId4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3" type="_x0000_tole_rId403" style="width:126pt;height:17.2pt" filled="f" o:ole="">
            <v:imagedata r:id="rId404" o:title=""/>
          </v:shape>
          <o:OLEObject Type="Embed" ProgID="" ShapeID="ole_rId403" DrawAspect="Content" ObjectID="_1008793467" r:id="rId403"/>
        </w:object>
      </w:r>
      <w:r>
        <w:rPr/>
        <w:t>，剩余</w:t>
      </w:r>
      <w:r>
        <w:rPr/>
        <w:object w:dxaOrig="460" w:dyaOrig="299">
          <v:shapetype id="_x0000_tole_rId405" coordsize="21600,21600" o:spt="ole_rId4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5" type="_x0000_tole_rId405" style="width:23.2pt;height:14.95pt" filled="f" o:ole="">
            <v:imagedata r:id="rId406" o:title=""/>
          </v:shape>
          <o:OLEObject Type="Embed" ProgID="" ShapeID="ole_rId405" DrawAspect="Content" ObjectID="_236922826" r:id="rId405"/>
        </w:object>
      </w:r>
      <w:r>
        <w:rPr/>
        <w:t>，</w:t>
      </w:r>
      <w:r>
        <w:rPr/>
        <w:t>中间区域的</w:t>
      </w:r>
      <w:r>
        <w:rPr/>
        <w:object w:dxaOrig="420" w:dyaOrig="299">
          <v:shapetype id="_x0000_tole_rId407" coordsize="21600,21600" o:spt="ole_rId4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7" type="_x0000_tole_rId407" style="width:21pt;height:15pt" filled="f" o:ole="">
            <v:imagedata r:id="rId408" o:title=""/>
          </v:shape>
          <o:OLEObject Type="Embed" ProgID="" ShapeID="ole_rId407" DrawAspect="Content" ObjectID="_2003004064" r:id="rId407"/>
        </w:object>
      </w:r>
      <w:r>
        <w:rPr/>
        <w:t>迁移到负极区</w:t>
      </w:r>
      <w:r>
        <w:rPr/>
        <w:t>，</w:t>
      </w:r>
      <w:r>
        <w:rPr/>
        <w:t>得到</w:t>
      </w:r>
      <w:r>
        <w:rPr/>
        <w:object w:dxaOrig="639" w:dyaOrig="260">
          <v:shapetype id="_x0000_tole_rId409" coordsize="21600,21600" o:spt="ole_rId4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9" type="_x0000_tole_rId409" style="width:32.25pt;height:12.75pt" filled="f" o:ole="">
            <v:imagedata r:id="rId410" o:title=""/>
          </v:shape>
          <o:OLEObject Type="Embed" ProgID="" ShapeID="ole_rId409" DrawAspect="Content" ObjectID="_1688735368" r:id="rId409"/>
        </w:object>
      </w:r>
      <w:r>
        <w:rPr/>
        <w:t>；</w:t>
      </w:r>
      <w:r>
        <w:rPr/>
        <w:t>正极区的</w:t>
      </w:r>
      <w:r>
        <w:rPr/>
        <w:t>电极反应为</w:t>
      </w:r>
      <w:r>
        <w:rPr/>
        <w:object w:dxaOrig="2339" w:dyaOrig="340">
          <v:shapetype id="_x0000_tole_rId411" coordsize="21600,21600" o:spt="ole_rId4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1" type="_x0000_tole_rId411" style="width:117pt;height:17.25pt" filled="f" o:ole="">
            <v:imagedata r:id="rId412" o:title=""/>
          </v:shape>
          <o:OLEObject Type="Embed" ProgID="" ShapeID="ole_rId411" DrawAspect="Content" ObjectID="_1694846169" r:id="rId411"/>
        </w:object>
      </w:r>
      <w:r>
        <w:rPr/>
        <w:t>，余下</w:t>
      </w:r>
      <w:r>
        <w:rPr/>
        <w:object w:dxaOrig="319" w:dyaOrig="279">
          <v:shapetype id="_x0000_tole_rId413" coordsize="21600,21600" o:spt="ole_rId4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3" type="_x0000_tole_rId413" style="width:15.75pt;height:14.25pt" filled="f" o:ole="">
            <v:imagedata r:id="rId414" o:title=""/>
          </v:shape>
          <o:OLEObject Type="Embed" ProgID="" ShapeID="ole_rId413" DrawAspect="Content" ObjectID="_2053006022" r:id="rId413"/>
        </w:object>
      </w:r>
      <w:r>
        <w:rPr/>
        <w:t>，</w:t>
      </w:r>
      <w:r>
        <w:rPr/>
        <w:t>中间区域的</w:t>
      </w:r>
      <w:r>
        <w:rPr/>
        <w:object w:dxaOrig="479" w:dyaOrig="340">
          <v:shapetype id="_x0000_tole_rId415" coordsize="21600,21600" o:spt="ole_rId4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5" type="_x0000_tole_rId415" style="width:23.95pt;height:17.25pt" filled="f" o:ole="">
            <v:imagedata r:id="rId416" o:title=""/>
          </v:shape>
          <o:OLEObject Type="Embed" ProgID="" ShapeID="ole_rId415" DrawAspect="Content" ObjectID="_1296127776" r:id="rId415"/>
        </w:object>
      </w:r>
      <w:r>
        <w:rPr/>
        <w:t>迁移到正极区</w:t>
      </w:r>
      <w:r>
        <w:rPr/>
        <w:t>，</w:t>
      </w:r>
      <w:r>
        <w:rPr/>
        <w:t>得到</w:t>
      </w:r>
      <w:r>
        <w:rPr/>
        <w:object w:dxaOrig="639" w:dyaOrig="319">
          <v:shapetype id="_x0000_tole_rId417" coordsize="21600,21600" o:spt="ole_rId4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7" type="_x0000_tole_rId417" style="width:32.25pt;height:15.75pt" filled="f" o:ole="">
            <v:imagedata r:id="rId418" o:title=""/>
          </v:shape>
          <o:OLEObject Type="Embed" ProgID="" ShapeID="ole_rId417" DrawAspect="Content" ObjectID="_1206479831" r:id="rId417"/>
        </w:object>
      </w:r>
      <w:r>
        <w:rPr/>
        <w:t>，故</w:t>
      </w:r>
      <w:r>
        <w:rPr/>
        <w:t>B</w:t>
      </w:r>
      <w:r>
        <w:rPr/>
        <w:t>项正确。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、负极区发生还原反应：</w:t>
      </w:r>
      <w:r>
        <w:rPr/>
        <w:object w:dxaOrig="2498" w:dyaOrig="340">
          <v:shapetype id="_x0000_tole_rId419" coordsize="21600,21600" o:spt="ole_rId4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9" type="_x0000_tole_rId419" style="width:124.5pt;height:17.25pt" filled="f" o:ole="">
            <v:imagedata r:id="rId420" o:title=""/>
          </v:shape>
          <o:OLEObject Type="Embed" ProgID="" ShapeID="ole_rId419" DrawAspect="Content" ObjectID="_1157607446" r:id="rId419"/>
        </w:object>
      </w:r>
      <w:r>
        <w:rPr/>
        <w:t>，负极附近碱性增强，</w:t>
      </w:r>
      <w:r>
        <w:rPr/>
        <w:t>pH</w:t>
      </w:r>
      <w:r>
        <w:rPr/>
        <w:t>升高，故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、由正极区的电极反应可知，转移电子与产生氧气的物质的量之比为</w:t>
      </w:r>
      <w:r>
        <w:rPr/>
        <w:t>4:1</w:t>
      </w:r>
      <w:r>
        <w:rPr/>
        <w:t>，因此转移</w:t>
      </w:r>
      <w:r>
        <w:rPr/>
        <w:object w:dxaOrig="519" w:dyaOrig="299">
          <v:shapetype id="_x0000_tole_rId421" coordsize="21600,21600" o:spt="ole_rId4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1" type="_x0000_tole_rId421" style="width:26.2pt;height:14.95pt" filled="f" o:ole="">
            <v:imagedata r:id="rId422" o:title=""/>
          </v:shape>
          <o:OLEObject Type="Embed" ProgID="" ShapeID="ole_rId421" DrawAspect="Content" ObjectID="_1544672144" r:id="rId421"/>
        </w:object>
      </w:r>
      <w:r>
        <w:rPr/>
        <w:t>电子时会有</w:t>
      </w:r>
      <w:r>
        <w:rPr/>
        <w:object w:dxaOrig="800" w:dyaOrig="300">
          <v:shapetype id="_x0000_tole_rId423" coordsize="21600,21600" o:spt="ole_rId4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3" type="_x0000_tole_rId423" style="width:39.75pt;height:14.95pt" filled="f" o:ole="">
            <v:imagedata r:id="rId424" o:title=""/>
          </v:shape>
          <o:OLEObject Type="Embed" ProgID="" ShapeID="ole_rId423" DrawAspect="Content" ObjectID="_771233692" r:id="rId423"/>
        </w:object>
      </w:r>
      <w:r>
        <w:rPr/>
        <w:t>氧气生成，</w:t>
      </w:r>
      <w:r>
        <w:rPr/>
        <w:t>故</w:t>
      </w:r>
      <w:r>
        <w:rPr/>
        <w:t>D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B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72" w:hanging="371"/>
        <w:textAlignment w:val="center"/>
        <w:rPr/>
      </w:pPr>
      <w:r>
        <w:rPr/>
        <w:t>298</w:t>
      </w:r>
      <w:r>
        <w:rPr/>
        <w:object w:dxaOrig="239" w:dyaOrig="239">
          <v:shapetype id="_x0000_tole_rId425" coordsize="21600,21600" o:spt="ole_rId4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5" type="_x0000_tole_rId425" style="width:12pt;height:12pt" filled="f" o:ole="">
            <v:imagedata r:id="rId426" o:title=""/>
          </v:shape>
          <o:OLEObject Type="Embed" ProgID="" ShapeID="ole_rId425" DrawAspect="Content" ObjectID="_2035925079" r:id="rId425"/>
        </w:object>
      </w:r>
      <w:r>
        <w:rPr/>
        <w:t>时，在</w:t>
      </w:r>
      <w:r>
        <w:rPr/>
        <w:object w:dxaOrig="780" w:dyaOrig="299">
          <v:shapetype id="_x0000_tole_rId427" coordsize="21600,21600" o:spt="ole_rId4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7" type="_x0000_tole_rId427" style="width:38.95pt;height:14.95pt" filled="f" o:ole="">
            <v:imagedata r:id="rId428" o:title=""/>
          </v:shape>
          <o:OLEObject Type="Embed" ProgID="" ShapeID="ole_rId427" DrawAspect="Content" ObjectID="_841699483" r:id="rId427"/>
        </w:object>
      </w:r>
      <w:r>
        <w:rPr/>
        <w:object w:dxaOrig="1159" w:dyaOrig="340">
          <v:shapetype id="_x0000_tole_rId429" coordsize="21600,21600" o:spt="ole_rId4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9" type="_x0000_tole_rId429" style="width:57.75pt;height:16.45pt" filled="f" o:ole="">
            <v:imagedata r:id="rId430" o:title=""/>
          </v:shape>
          <o:OLEObject Type="Embed" ProgID="" ShapeID="ole_rId429" DrawAspect="Content" ObjectID="_578593845" r:id="rId429"/>
        </w:object>
      </w:r>
      <w:r>
        <w:rPr/>
        <w:t>氨水中滴入</w:t>
      </w:r>
      <w:r>
        <w:rPr/>
        <w:object w:dxaOrig="1159" w:dyaOrig="340">
          <v:shapetype id="_x0000_tole_rId431" coordsize="21600,21600" o:spt="ole_rId4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1" type="_x0000_tole_rId431" style="width:57.75pt;height:16.45pt" filled="f" o:ole="">
            <v:imagedata r:id="rId432" o:title=""/>
          </v:shape>
          <o:OLEObject Type="Embed" ProgID="" ShapeID="ole_rId431" DrawAspect="Content" ObjectID="_2006630794" r:id="rId431"/>
        </w:object>
      </w:r>
      <w:r>
        <w:rPr/>
        <w:t>的盐酸。溶液的</w:t>
      </w:r>
      <w:r>
        <w:rPr/>
        <w:t>pH</w:t>
      </w:r>
      <w:r>
        <w:rPr/>
        <w:t>与所加盐酸的体积关系如图所示。已知</w:t>
      </w:r>
      <w:r>
        <w:rPr/>
        <w:object w:dxaOrig="1159" w:dyaOrig="340">
          <v:shapetype id="_x0000_tole_rId433" coordsize="21600,21600" o:spt="ole_rId4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3" type="_x0000_tole_rId433" style="width:57.75pt;height:16.45pt" filled="f" o:ole="">
            <v:imagedata r:id="rId434" o:title=""/>
          </v:shape>
          <o:OLEObject Type="Embed" ProgID="" ShapeID="ole_rId433" DrawAspect="Content" ObjectID="_1491339010" r:id="rId433"/>
        </w:object>
      </w:r>
      <w:r>
        <w:rPr/>
        <w:t>氨水的电离度为</w:t>
      </w:r>
      <w:r>
        <w:rPr/>
        <w:t>1.32%</w:t>
      </w:r>
      <w:r>
        <w:rPr/>
        <w:t>，下列有关叙述正确的是（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18055" cy="1363980"/>
            <wp:effectExtent l="0" t="0" r="0" b="0"/>
            <wp:docPr id="10" name="图片 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9" descr="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该滴定过程应该选择酚酞作为指示剂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B.</w:t>
        <w:tab/>
      </w:r>
      <w:r>
        <w:rPr/>
        <w:t>M</w:t>
      </w:r>
      <w:r>
        <w:rPr/>
        <w:t>点对应的盐酸体积为</w:t>
      </w:r>
      <w:r>
        <w:rPr/>
        <w:object w:dxaOrig="759" w:dyaOrig="260">
          <v:shapetype id="_x0000_tole_rId436" coordsize="21600,21600" o:spt="ole_rId4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6" type="_x0000_tole_rId436" style="width:38.25pt;height:12.75pt" filled="f" o:ole="">
            <v:imagedata r:id="rId437" o:title=""/>
          </v:shape>
          <o:OLEObject Type="Embed" ProgID="" ShapeID="ole_rId436" DrawAspect="Content" ObjectID="_1287338211" r:id="rId436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C.</w:t>
        <w:tab/>
      </w:r>
      <w:r>
        <w:rPr/>
        <w:t>M</w:t>
      </w:r>
      <w:r>
        <w:rPr/>
        <w:t>点处的溶液中</w:t>
      </w:r>
      <w:r>
        <w:rPr/>
        <w:object w:dxaOrig="3180" w:dyaOrig="400">
          <v:shapetype id="_x0000_tole_rId438" coordsize="21600,21600" o:spt="ole_rId4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8" type="_x0000_tole_rId438" style="width:159pt;height:20.2pt" filled="f" o:ole="">
            <v:imagedata r:id="rId439" o:title=""/>
          </v:shape>
          <o:OLEObject Type="Embed" ProgID="" ShapeID="ole_rId438" DrawAspect="Content" ObjectID="_968304200" r:id="rId438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</w:r>
      <w:r>
        <w:rPr/>
        <w:tab/>
      </w:r>
      <w:r>
        <w:rPr/>
        <w:t>N</w:t>
      </w:r>
      <w:r>
        <w:rPr/>
        <w:t>点处的溶液中</w:t>
      </w:r>
      <w:r>
        <w:rPr/>
        <w:object w:dxaOrig="739" w:dyaOrig="299">
          <v:shapetype id="_x0000_tole_rId440" coordsize="21600,21600" o:spt="ole_rId4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0" type="_x0000_tole_rId440" style="width:36.75pt;height:14.95pt" filled="f" o:ole="">
            <v:imagedata r:id="rId441" o:title=""/>
          </v:shape>
          <o:OLEObject Type="Embed" ProgID="" ShapeID="ole_rId440" DrawAspect="Content" ObjectID="_921137017" r:id="rId440"/>
        </w:objec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D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、向氨水当中滴加稀盐酸，两者等物质的量反应则达到滴定终点，产物为</w:t>
      </w:r>
      <w:r>
        <w:rPr/>
        <w:object w:dxaOrig="659" w:dyaOrig="340">
          <v:shapetype id="_x0000_tole_rId442" coordsize="21600,21600" o:spt="ole_rId4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2" type="_x0000_tole_rId442" style="width:32.95pt;height:17.25pt" filled="f" o:ole="">
            <v:imagedata r:id="rId443" o:title=""/>
          </v:shape>
          <o:OLEObject Type="Embed" ProgID="" ShapeID="ole_rId442" DrawAspect="Content" ObjectID="_892698179" r:id="rId442"/>
        </w:object>
      </w:r>
      <w:r>
        <w:rPr/>
        <w:t>，其溶液显酸性，应选择在酸性范围内变色的指示剂，如甲基橙的变色范围为</w:t>
      </w:r>
      <w:r>
        <w:rPr/>
        <w:t>3.1~4.4</w:t>
      </w:r>
      <w:r>
        <w:rPr/>
        <w:t>。而酚酞的变色范围是</w:t>
      </w:r>
      <w:r>
        <w:rPr/>
        <w:t>8.2~10.0</w:t>
      </w:r>
      <w:r>
        <w:rPr/>
        <w:t>，在碱性范围内变色，不能作为该滴定的指示剂，</w:t>
      </w:r>
      <w:r>
        <w:rPr/>
        <w:t>故</w:t>
      </w:r>
      <w:r>
        <w:rPr/>
        <w:t>A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、盐酸体积为</w:t>
      </w:r>
      <w:r>
        <w:rPr/>
        <w:object w:dxaOrig="620" w:dyaOrig="299">
          <v:shapetype id="_x0000_tole_rId444" coordsize="21600,21600" o:spt="ole_rId4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4" type="_x0000_tole_rId444" style="width:30.7pt;height:14.95pt" filled="f" o:ole="">
            <v:imagedata r:id="rId445" o:title=""/>
          </v:shape>
          <o:OLEObject Type="Embed" ProgID="" ShapeID="ole_rId444" DrawAspect="Content" ObjectID="_1116286495" r:id="rId444"/>
        </w:object>
      </w:r>
      <w:r>
        <w:rPr/>
        <w:t>时恰好反应生成</w:t>
      </w:r>
      <w:r>
        <w:rPr/>
        <w:object w:dxaOrig="659" w:dyaOrig="340">
          <v:shapetype id="_x0000_tole_rId446" coordsize="21600,21600" o:spt="ole_rId4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6" type="_x0000_tole_rId446" style="width:32.95pt;height:17.25pt" filled="f" o:ole="">
            <v:imagedata r:id="rId447" o:title=""/>
          </v:shape>
          <o:OLEObject Type="Embed" ProgID="" ShapeID="ole_rId446" DrawAspect="Content" ObjectID="_1241366395" r:id="rId446"/>
        </w:object>
      </w:r>
      <w:r>
        <w:rPr/>
        <w:t>，</w:t>
      </w:r>
      <w:r>
        <w:rPr/>
        <w:object w:dxaOrig="2760" w:dyaOrig="340">
          <v:shapetype id="_x0000_tole_rId448" coordsize="21600,21600" o:spt="ole_rId4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8" type="_x0000_tole_rId448" style="width:138pt;height:16.45pt" filled="f" o:ole="">
            <v:imagedata r:id="rId449" o:title=""/>
          </v:shape>
          <o:OLEObject Type="Embed" ProgID="" ShapeID="ole_rId448" DrawAspect="Content" ObjectID="_1876973674" r:id="rId448"/>
        </w:object>
      </w:r>
      <w:r>
        <w:rPr/>
        <w:t>导致</w:t>
      </w:r>
      <w:r>
        <w:rPr/>
        <w:t>其溶液</w:t>
      </w:r>
      <w:r>
        <w:rPr/>
        <w:t>pH</w:t>
      </w:r>
      <w:r>
        <w:rPr/>
        <w:t>小于</w:t>
      </w:r>
      <w:r>
        <w:rPr/>
        <w:t>7</w:t>
      </w:r>
      <w:r>
        <w:rPr/>
        <w:t>，而</w:t>
      </w:r>
      <w:r>
        <w:rPr/>
        <w:t>M</w:t>
      </w:r>
      <w:r>
        <w:rPr/>
        <w:t>点处</w:t>
      </w:r>
      <w:r>
        <w:rPr/>
        <w:t>pH=7</w:t>
      </w:r>
      <w:r>
        <w:rPr/>
        <w:t>，故</w:t>
      </w:r>
      <w:r>
        <w:rPr/>
        <w:t>B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、因为溶液</w:t>
      </w:r>
      <w:r>
        <w:rPr/>
        <w:t>p</w:t>
      </w:r>
      <w:r>
        <w:rPr/>
        <w:t>H=7</w:t>
      </w:r>
      <w:r>
        <w:rPr/>
        <w:t>，所以</w:t>
      </w:r>
      <w:r>
        <w:rPr/>
        <w:object w:dxaOrig="2479" w:dyaOrig="340">
          <v:shapetype id="_x0000_tole_rId450" coordsize="21600,21600" o:spt="ole_rId4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0" type="_x0000_tole_rId450" style="width:123.75pt;height:17.25pt" filled="f" o:ole="">
            <v:imagedata r:id="rId451" o:title=""/>
          </v:shape>
          <o:OLEObject Type="Embed" ProgID="" ShapeID="ole_rId450" DrawAspect="Content" ObjectID="_696797054" r:id="rId450"/>
        </w:object>
      </w:r>
      <w:r>
        <w:rPr/>
        <w:t>，又由于电荷守恒</w:t>
      </w:r>
      <w:r>
        <w:rPr/>
        <w:object w:dxaOrig="2919" w:dyaOrig="340">
          <v:shapetype id="_x0000_tole_rId452" coordsize="21600,21600" o:spt="ole_rId4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2" type="_x0000_tole_rId452" style="width:146.25pt;height:17.25pt" filled="f" o:ole="">
            <v:imagedata r:id="rId453" o:title=""/>
          </v:shape>
          <o:OLEObject Type="Embed" ProgID="" ShapeID="ole_rId452" DrawAspect="Content" ObjectID="_863599927" r:id="rId452"/>
        </w:object>
      </w:r>
      <w:r>
        <w:rPr/>
        <w:t>，可得</w:t>
      </w:r>
      <w:r>
        <w:rPr/>
        <w:object w:dxaOrig="1379" w:dyaOrig="340">
          <v:shapetype id="_x0000_tole_rId454" coordsize="21600,21600" o:spt="ole_rId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4" type="_x0000_tole_rId454" style="width:69pt;height:17.25pt" filled="f" o:ole="">
            <v:imagedata r:id="rId455" o:title=""/>
          </v:shape>
          <o:OLEObject Type="Embed" ProgID="" ShapeID="ole_rId454" DrawAspect="Content" ObjectID="_1565150255" r:id="rId454"/>
        </w:object>
      </w:r>
      <w:r>
        <w:rPr/>
        <w:t>，二者浓度约为</w:t>
      </w:r>
      <w:r>
        <w:rPr/>
        <w:object w:dxaOrig="1159" w:dyaOrig="340">
          <v:shapetype id="_x0000_tole_rId456" coordsize="21600,21600" o:spt="ole_rId4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6" type="_x0000_tole_rId456" style="width:57.75pt;height:17.25pt" filled="f" o:ole="">
            <v:imagedata r:id="rId457" o:title=""/>
          </v:shape>
          <o:OLEObject Type="Embed" ProgID="" ShapeID="ole_rId456" DrawAspect="Content" ObjectID="_685468665" r:id="rId456"/>
        </w:object>
      </w:r>
      <w:r>
        <w:rPr/>
        <w:t>，远大于</w:t>
      </w:r>
      <w:r>
        <w:rPr/>
        <w:object w:dxaOrig="1099" w:dyaOrig="340">
          <v:shapetype id="_x0000_tole_rId458" coordsize="21600,21600" o:spt="ole_rId4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8" type="_x0000_tole_rId458" style="width:54.7pt;height:17.25pt" filled="f" o:ole="">
            <v:imagedata r:id="rId459" o:title=""/>
          </v:shape>
          <o:OLEObject Type="Embed" ProgID="" ShapeID="ole_rId458" DrawAspect="Content" ObjectID="_74419355" r:id="rId458"/>
        </w:object>
      </w:r>
      <w:r>
        <w:rPr/>
        <w:t>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、若开始时</w:t>
      </w:r>
      <w:r>
        <w:rPr/>
        <w:t>pH</w:t>
      </w:r>
      <w:r>
        <w:rPr/>
        <w:t>为</w:t>
      </w:r>
      <w:r>
        <w:rPr/>
        <w:t>12</w:t>
      </w:r>
      <w:r>
        <w:rPr/>
        <w:t>，</w:t>
      </w:r>
      <w:r>
        <w:rPr/>
        <w:t>则</w:t>
      </w:r>
      <w:r>
        <w:rPr/>
        <w:object w:dxaOrig="1999" w:dyaOrig="340">
          <v:shapetype id="_x0000_tole_rId460" coordsize="21600,21600" o:spt="ole_rId4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0" type="_x0000_tole_rId460" style="width:99.8pt;height:17.25pt" filled="f" o:ole="">
            <v:imagedata r:id="rId461" o:title=""/>
          </v:shape>
          <o:OLEObject Type="Embed" ProgID="" ShapeID="ole_rId460" DrawAspect="Content" ObjectID="_1654549607" r:id="rId460"/>
        </w:object>
      </w:r>
      <w:r>
        <w:rPr/>
        <w:t>，</w:t>
      </w:r>
      <w:r>
        <w:rPr/>
        <w:t>此时对应氨水的</w:t>
      </w:r>
      <w:r>
        <w:rPr/>
        <w:t>电离度</w:t>
      </w:r>
      <w:r>
        <w:rPr/>
        <w:t>为</w:t>
      </w:r>
      <w:r>
        <w:rPr/>
        <w:t>10</w:t>
      </w:r>
      <w:r>
        <w:rPr/>
        <w:t>%</w:t>
      </w:r>
      <w:r>
        <w:rPr/>
        <w:t>，由于题中给出氨水电离度为</w:t>
      </w:r>
      <w:r>
        <w:rPr/>
        <w:t>1.32</w:t>
      </w:r>
      <w:r>
        <w:rPr/>
        <w:t>%</w:t>
      </w:r>
      <w:r>
        <w:rPr/>
        <w:t>，远低于</w:t>
      </w:r>
      <w:r>
        <w:rPr/>
        <w:t>10</w:t>
      </w:r>
      <w:r>
        <w:rPr/>
        <w:t>%</w:t>
      </w:r>
      <w:r>
        <w:rPr/>
        <w:t>，则</w:t>
      </w:r>
      <w:r>
        <w:rPr/>
        <w:t>pH</w:t>
      </w:r>
      <w:r>
        <w:rPr/>
        <w:t>应</w:t>
      </w:r>
      <w:r>
        <w:rPr/>
        <w:t>小于</w:t>
      </w:r>
      <w:r>
        <w:rPr/>
        <w:t>12</w:t>
      </w:r>
      <w:r>
        <w:rPr/>
        <w:t>，</w:t>
      </w:r>
      <w:r>
        <w:rPr/>
        <w:t>故</w:t>
      </w:r>
      <w:r>
        <w:rPr/>
        <w:t>D</w:t>
      </w:r>
      <w:r>
        <w:rPr/>
        <w:t>正确</w: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D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短周期元素</w:t>
      </w:r>
      <w:r>
        <w:rPr/>
        <w:object w:dxaOrig="1380" w:dyaOrig="300">
          <v:shapetype id="_x0000_tole_rId462" coordsize="21600,21600" o:spt="ole_rId4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2" type="_x0000_tole_rId462" style="width:69pt;height:14.95pt" filled="f" o:ole="">
            <v:imagedata r:id="rId463" o:title=""/>
          </v:shape>
          <o:OLEObject Type="Embed" ProgID="" ShapeID="ole_rId462" DrawAspect="Content" ObjectID="_514807728" r:id="rId462"/>
        </w:object>
      </w:r>
      <w:r>
        <w:rPr/>
        <w:t>的原子序数依次增加。</w:t>
      </w:r>
      <w:r>
        <w:rPr/>
        <w:object w:dxaOrig="899" w:dyaOrig="240">
          <v:shapetype id="_x0000_tole_rId464" coordsize="21600,21600" o:spt="ole_rId4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4" type="_x0000_tole_rId464" style="width:44.95pt;height:11.95pt" filled="f" o:ole="">
            <v:imagedata r:id="rId465" o:title=""/>
          </v:shape>
          <o:OLEObject Type="Embed" ProgID="" ShapeID="ole_rId464" DrawAspect="Content" ObjectID="_2071129989" r:id="rId464"/>
        </w:object>
      </w:r>
      <w:r>
        <w:rPr/>
        <w:t>是由这些元素组成的二元化合物。</w:t>
      </w:r>
      <w:r>
        <w:rPr/>
        <w:object w:dxaOrig="179" w:dyaOrig="200">
          <v:shapetype id="_x0000_tole_rId466" coordsize="21600,21600" o:spt="ole_rId4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6" type="_x0000_tole_rId466" style="width:9pt;height:9.75pt" filled="f" o:ole="">
            <v:imagedata r:id="rId467" o:title=""/>
          </v:shape>
          <o:OLEObject Type="Embed" ProgID="" ShapeID="ole_rId466" DrawAspect="Content" ObjectID="_2133363977" r:id="rId466"/>
        </w:object>
      </w:r>
      <w:r>
        <w:rPr/>
        <w:t>是元素</w:t>
      </w:r>
      <w:r>
        <w:rPr/>
        <w:object w:dxaOrig="219" w:dyaOrig="240">
          <v:shapetype id="_x0000_tole_rId468" coordsize="21600,21600" o:spt="ole_rId4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8" type="_x0000_tole_rId468" style="width:11.2pt;height:11.95pt" filled="f" o:ole="">
            <v:imagedata r:id="rId469" o:title=""/>
          </v:shape>
          <o:OLEObject Type="Embed" ProgID="" ShapeID="ole_rId468" DrawAspect="Content" ObjectID="_1504781060" r:id="rId468"/>
        </w:object>
      </w:r>
      <w:r>
        <w:rPr/>
        <w:t>的单质。通常为黄绿色气体，</w:t>
      </w:r>
      <w:r>
        <w:rPr/>
        <w:object w:dxaOrig="180" w:dyaOrig="239">
          <v:shapetype id="_x0000_tole_rId470" coordsize="21600,21600" o:spt="ole_rId4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0" type="_x0000_tole_rId470" style="width:9pt;height:12pt" filled="f" o:ole="">
            <v:imagedata r:id="rId471" o:title=""/>
          </v:shape>
          <o:OLEObject Type="Embed" ProgID="" ShapeID="ole_rId470" DrawAspect="Content" ObjectID="_683426283" r:id="rId470"/>
        </w:object>
      </w:r>
      <w:r>
        <w:rPr/>
        <w:t>的水溶液具有漂白性。</w:t>
      </w:r>
      <w:r>
        <w:rPr/>
        <w:object w:dxaOrig="419" w:dyaOrig="260">
          <v:shapetype id="_x0000_tole_rId472" coordsize="21600,21600" o:spt="ole_rId4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2" type="_x0000_tole_rId472" style="width:21pt;height:12.75pt" filled="f" o:ole="">
            <v:imagedata r:id="rId473" o:title=""/>
          </v:shape>
          <o:OLEObject Type="Embed" ProgID="" ShapeID="ole_rId472" DrawAspect="Content" ObjectID="_510435240" r:id="rId472"/>
        </w:object>
      </w:r>
      <w:r>
        <w:rPr/>
        <w:object w:dxaOrig="700" w:dyaOrig="299">
          <v:shapetype id="_x0000_tole_rId474" coordsize="21600,21600" o:spt="ole_rId4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4" type="_x0000_tole_rId474" style="width:35.25pt;height:14.95pt" filled="f" o:ole="">
            <v:imagedata r:id="rId475" o:title=""/>
          </v:shape>
          <o:OLEObject Type="Embed" ProgID="" ShapeID="ole_rId474" DrawAspect="Content" ObjectID="_2056562231" r:id="rId474"/>
        </w:object>
      </w:r>
      <w:r>
        <w:rPr/>
        <w:object w:dxaOrig="179" w:dyaOrig="179">
          <v:shapetype id="_x0000_tole_rId476" coordsize="21600,21600" o:spt="ole_rId4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6" type="_x0000_tole_rId476" style="width:9pt;height:9pt" filled="f" o:ole="">
            <v:imagedata r:id="rId477" o:title=""/>
          </v:shape>
          <o:OLEObject Type="Embed" ProgID="" ShapeID="ole_rId476" DrawAspect="Content" ObjectID="_1254828824" r:id="rId476"/>
        </w:object>
      </w:r>
      <w:r>
        <w:rPr/>
        <w:t>溶液的</w:t>
      </w:r>
      <w:r>
        <w:rPr/>
        <w:object w:dxaOrig="340" w:dyaOrig="299">
          <v:shapetype id="_x0000_tole_rId478" coordsize="21600,21600" o:spt="ole_rId4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8" type="_x0000_tole_rId478" style="width:17.25pt;height:15pt" filled="f" o:ole="">
            <v:imagedata r:id="rId479" o:title=""/>
          </v:shape>
          <o:OLEObject Type="Embed" ProgID="" ShapeID="ole_rId478" DrawAspect="Content" ObjectID="_1541352681" r:id="rId478"/>
        </w:object>
      </w:r>
      <w:r>
        <w:rPr/>
        <w:t>为</w:t>
      </w:r>
      <w:r>
        <w:rPr/>
        <w:t>2</w:t>
      </w:r>
      <w:r>
        <w:rPr/>
        <w:t>，</w:t>
      </w:r>
      <w:r>
        <w:rPr/>
        <w:object w:dxaOrig="159" w:dyaOrig="200">
          <v:shapetype id="_x0000_tole_rId480" coordsize="21600,21600" o:spt="ole_rId4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0" type="_x0000_tole_rId480" style="width:8.25pt;height:9.75pt" filled="f" o:ole="">
            <v:imagedata r:id="rId481" o:title=""/>
          </v:shape>
          <o:OLEObject Type="Embed" ProgID="" ShapeID="ole_rId480" DrawAspect="Content" ObjectID="_1520619623" r:id="rId480"/>
        </w:object>
      </w:r>
      <w:r>
        <w:rPr/>
        <w:t>通常是难溶于水的混合物。上述物质的转化关系如图所示。下列说法正确的是（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787525" cy="1460500"/>
            <wp:effectExtent l="0" t="0" r="0" b="0"/>
            <wp:docPr id="11" name="图片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83" descr="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 l="-20" t="-25" r="-20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</w:r>
      <w:r>
        <w:rPr/>
        <w:tab/>
      </w:r>
      <w:r>
        <w:rPr/>
        <w:t>原子半径的大小</w:t>
      </w:r>
      <w:r>
        <w:rPr/>
        <w:object w:dxaOrig="1039" w:dyaOrig="260">
          <v:shapetype id="_x0000_tole_rId483" coordsize="21600,21600" o:spt="ole_rId4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3" type="_x0000_tole_rId483" style="width:51.7pt;height:12.75pt" filled="f" o:ole="">
            <v:imagedata r:id="rId484" o:title=""/>
          </v:shape>
          <o:OLEObject Type="Embed" ProgID="" ShapeID="ole_rId483" DrawAspect="Content" ObjectID="_1924694731" r:id="rId483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元素的非金属性</w:t>
      </w:r>
      <w:r>
        <w:rPr/>
        <w:object w:dxaOrig="959" w:dyaOrig="240">
          <v:shapetype id="_x0000_tole_rId485" coordsize="21600,21600" o:spt="ole_rId4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5" type="_x0000_tole_rId485" style="width:47.95pt;height:11.95pt" filled="f" o:ole="">
            <v:imagedata r:id="rId486" o:title=""/>
          </v:shape>
          <o:OLEObject Type="Embed" ProgID="" ShapeID="ole_rId485" DrawAspect="Content" ObjectID="_1316962954" r:id="rId485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C.</w:t>
        <w:tab/>
      </w:r>
      <w:r>
        <w:rPr/>
        <w:object w:dxaOrig="239" w:dyaOrig="239">
          <v:shapetype id="_x0000_tole_rId487" coordsize="21600,21600" o:spt="ole_rId4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7" type="_x0000_tole_rId487" style="width:12pt;height:12pt" filled="f" o:ole="">
            <v:imagedata r:id="rId488" o:title=""/>
          </v:shape>
          <o:OLEObject Type="Embed" ProgID="" ShapeID="ole_rId487" DrawAspect="Content" ObjectID="_647152745" r:id="rId487"/>
        </w:object>
      </w:r>
      <w:r>
        <w:rPr/>
        <w:t>的氢化物常温常压下为液态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D.</w:t>
        <w:tab/>
      </w:r>
      <w:r>
        <w:rPr/>
        <w:object w:dxaOrig="239" w:dyaOrig="239">
          <v:shapetype id="_x0000_tole_rId489" coordsize="21600,21600" o:spt="ole_rId4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9" type="_x0000_tole_rId489" style="width:12pt;height:12pt" filled="f" o:ole="">
            <v:imagedata r:id="rId490" o:title=""/>
          </v:shape>
          <o:OLEObject Type="Embed" ProgID="" ShapeID="ole_rId489" DrawAspect="Content" ObjectID="_1140964159" r:id="rId489"/>
        </w:object>
      </w:r>
      <w:r>
        <w:rPr/>
        <w:t>的最高价氧化物的水化物为强酸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C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Z</w:t>
      </w:r>
      <w:r>
        <w:rPr/>
        <w:t>的单质</w:t>
      </w:r>
      <w:r>
        <w:rPr/>
        <w:object w:dxaOrig="179" w:dyaOrig="200">
          <v:shapetype id="_x0000_tole_rId491" coordsize="21600,21600" o:spt="ole_rId4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1" type="_x0000_tole_rId491" style="width:9pt;height:9.75pt" filled="f" o:ole="">
            <v:imagedata r:id="rId492" o:title=""/>
          </v:shape>
          <o:OLEObject Type="Embed" ProgID="" ShapeID="ole_rId491" DrawAspect="Content" ObjectID="_852443282" r:id="rId491"/>
        </w:object>
      </w:r>
      <w:r>
        <w:rPr/>
        <w:t>为黄绿色气体，</w:t>
      </w:r>
      <w:r>
        <w:rPr/>
        <w:object w:dxaOrig="179" w:dyaOrig="200">
          <v:shapetype id="_x0000_tole_rId493" coordsize="21600,21600" o:spt="ole_rId4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3" type="_x0000_tole_rId493" style="width:9pt;height:10.5pt" filled="f" o:ole="">
            <v:imagedata r:id="rId494" o:title=""/>
          </v:shape>
          <o:OLEObject Type="Embed" ProgID="" ShapeID="ole_rId493" DrawAspect="Content" ObjectID="_246732795" r:id="rId493"/>
        </w:object>
      </w:r>
      <w:r>
        <w:rPr/>
        <w:t>为</w:t>
      </w:r>
      <w:r>
        <w:rPr/>
        <w:object w:dxaOrig="339" w:dyaOrig="339">
          <v:shapetype id="_x0000_tole_rId495" coordsize="21600,21600" o:spt="ole_rId4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5" type="_x0000_tole_rId495" style="width:17.25pt;height:17.25pt" filled="f" o:ole="">
            <v:imagedata r:id="rId496" o:title=""/>
          </v:shape>
          <o:OLEObject Type="Embed" ProgID="" ShapeID="ole_rId495" DrawAspect="Content" ObjectID="_1465908289" r:id="rId495"/>
        </w:object>
      </w:r>
      <w:r>
        <w:rPr/>
        <w:t>，因此</w:t>
      </w:r>
      <w:r>
        <w:rPr/>
        <w:t>Z</w:t>
      </w:r>
      <w:r>
        <w:rPr/>
        <w:t>为</w:t>
      </w:r>
      <w:r>
        <w:rPr/>
        <w:t>氯</w:t>
      </w:r>
      <w:r>
        <w:rPr/>
        <w:t>元素。</w:t>
      </w:r>
      <w:r>
        <w:rPr/>
        <w:object w:dxaOrig="1139" w:dyaOrig="340">
          <v:shapetype id="_x0000_tole_rId497" coordsize="21600,21600" o:spt="ole_rId4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7" type="_x0000_tole_rId497" style="width:57pt;height:17.25pt" filled="f" o:ole="">
            <v:imagedata r:id="rId498" o:title=""/>
          </v:shape>
          <o:OLEObject Type="Embed" ProgID="" ShapeID="ole_rId497" DrawAspect="Content" ObjectID="_1369772408" r:id="rId497"/>
        </w:object>
      </w:r>
      <w:r>
        <w:rPr/>
        <w:object w:dxaOrig="179" w:dyaOrig="179">
          <v:shapetype id="_x0000_tole_rId499" coordsize="21600,21600" o:spt="ole_rId4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9" type="_x0000_tole_rId499" style="width:9pt;height:9pt" filled="f" o:ole="">
            <v:imagedata r:id="rId500" o:title=""/>
          </v:shape>
          <o:OLEObject Type="Embed" ProgID="" ShapeID="ole_rId499" DrawAspect="Content" ObjectID="_1736075476" r:id="rId499"/>
        </w:object>
      </w:r>
      <w:r>
        <w:rPr/>
        <w:t>的水溶液</w:t>
      </w:r>
      <w:r>
        <w:rPr/>
        <w:t>pH</w:t>
      </w:r>
      <w:r>
        <w:rPr/>
        <w:t>值为</w:t>
      </w:r>
      <w:r>
        <w:rPr/>
        <w:t>2</w:t>
      </w:r>
      <w:r>
        <w:rPr/>
        <w:t>，说明</w:t>
      </w:r>
      <w:r>
        <w:rPr/>
        <w:object w:dxaOrig="179" w:dyaOrig="179">
          <v:shapetype id="_x0000_tole_rId501" coordsize="21600,21600" o:spt="ole_rId5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1" type="_x0000_tole_rId501" style="width:9pt;height:9pt" filled="f" o:ole="">
            <v:imagedata r:id="rId502" o:title=""/>
          </v:shape>
          <o:OLEObject Type="Embed" ProgID="" ShapeID="ole_rId501" DrawAspect="Content" ObjectID="_1018262347" r:id="rId501"/>
        </w:object>
      </w:r>
      <w:r>
        <w:rPr/>
        <w:t>为一元强酸。</w:t>
      </w:r>
      <w:r>
        <w:rPr/>
        <w:object w:dxaOrig="339" w:dyaOrig="339">
          <v:shapetype id="_x0000_tole_rId503" coordsize="21600,21600" o:spt="ole_rId5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3" type="_x0000_tole_rId503" style="width:17.25pt;height:17.25pt" filled="f" o:ole="">
            <v:imagedata r:id="rId504" o:title=""/>
          </v:shape>
          <o:OLEObject Type="Embed" ProgID="" ShapeID="ole_rId503" DrawAspect="Content" ObjectID="_1646400280" r:id="rId503"/>
        </w:object>
      </w:r>
      <w:r>
        <w:rPr/>
        <w:t>与</w:t>
      </w:r>
      <w:r>
        <w:rPr/>
        <w:object w:dxaOrig="219" w:dyaOrig="240">
          <v:shapetype id="_x0000_tole_rId505" coordsize="21600,21600" o:spt="ole_rId5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5" type="_x0000_tole_rId505" style="width:11.2pt;height:11.95pt" filled="f" o:ole="">
            <v:imagedata r:id="rId506" o:title=""/>
          </v:shape>
          <o:OLEObject Type="Embed" ProgID="" ShapeID="ole_rId505" DrawAspect="Content" ObjectID="_548291384" r:id="rId505"/>
        </w:object>
      </w:r>
      <w:r>
        <w:rPr/>
        <w:t>在光的条件下反应得到</w:t>
      </w:r>
      <w:r>
        <w:rPr/>
        <w:object w:dxaOrig="179" w:dyaOrig="179">
          <v:shapetype id="_x0000_tole_rId507" coordsize="21600,21600" o:spt="ole_rId5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7" type="_x0000_tole_rId507" style="width:9pt;height:9pt" filled="f" o:ole="">
            <v:imagedata r:id="rId508" o:title=""/>
          </v:shape>
          <o:OLEObject Type="Embed" ProgID="" ShapeID="ole_rId507" DrawAspect="Content" ObjectID="_91249253" r:id="rId507"/>
        </w:object>
      </w:r>
      <w:r>
        <w:rPr/>
        <w:t>以及难溶于水的混合物</w:t>
      </w:r>
      <w:r>
        <w:rPr/>
        <w:object w:dxaOrig="159" w:dyaOrig="200">
          <v:shapetype id="_x0000_tole_rId509" coordsize="21600,21600" o:spt="ole_rId5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9" type="_x0000_tole_rId509" style="width:8.25pt;height:9.75pt" filled="f" o:ole="">
            <v:imagedata r:id="rId510" o:title=""/>
          </v:shape>
          <o:OLEObject Type="Embed" ProgID="" ShapeID="ole_rId509" DrawAspect="Content" ObjectID="_1543340090" r:id="rId509"/>
        </w:object>
      </w:r>
      <w:r>
        <w:rPr/>
        <w:t>，因此</w:t>
      </w:r>
      <w:r>
        <w:rPr/>
        <w:object w:dxaOrig="219" w:dyaOrig="240">
          <v:shapetype id="_x0000_tole_rId511" coordsize="21600,21600" o:spt="ole_rId5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1" type="_x0000_tole_rId511" style="width:11.2pt;height:11.95pt" filled="f" o:ole="">
            <v:imagedata r:id="rId512" o:title=""/>
          </v:shape>
          <o:OLEObject Type="Embed" ProgID="" ShapeID="ole_rId511" DrawAspect="Content" ObjectID="_330628325" r:id="rId511"/>
        </w:object>
      </w:r>
      <w:r>
        <w:rPr/>
        <w:t>为</w:t>
      </w:r>
      <w:r>
        <w:rPr/>
        <w:t>烷烃</w:t>
      </w:r>
      <w:r>
        <w:rPr/>
        <w:t>（如</w:t>
      </w:r>
      <w:r>
        <w:rPr/>
        <w:object w:dxaOrig="439" w:dyaOrig="320">
          <v:shapetype id="_x0000_tole_rId513" coordsize="21600,21600" o:spt="ole_rId5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3" type="_x0000_tole_rId513" style="width:21.75pt;height:15.7pt" filled="f" o:ole="">
            <v:imagedata r:id="rId514" o:title=""/>
          </v:shape>
          <o:OLEObject Type="Embed" ProgID="" ShapeID="ole_rId513" DrawAspect="Content" ObjectID="_911517522" r:id="rId513"/>
        </w:object>
      </w:r>
      <w:r>
        <w:rPr/>
        <w:t>），</w:t>
      </w:r>
      <w:r>
        <w:rPr/>
        <w:object w:dxaOrig="179" w:dyaOrig="179">
          <v:shapetype id="_x0000_tole_rId515" coordsize="21600,21600" o:spt="ole_rId5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5" type="_x0000_tole_rId515" style="width:9pt;height:9pt" filled="f" o:ole="">
            <v:imagedata r:id="rId516" o:title=""/>
          </v:shape>
          <o:OLEObject Type="Embed" ProgID="" ShapeID="ole_rId515" DrawAspect="Content" ObjectID="_190668198" r:id="rId515"/>
        </w:object>
      </w:r>
      <w:r>
        <w:rPr/>
        <w:t>为</w:t>
      </w:r>
      <w:r>
        <w:rPr/>
        <w:object w:dxaOrig="419" w:dyaOrig="260">
          <v:shapetype id="_x0000_tole_rId517" coordsize="21600,21600" o:spt="ole_rId5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7" type="_x0000_tole_rId517" style="width:21pt;height:12.75pt" filled="f" o:ole="">
            <v:imagedata r:id="rId518" o:title=""/>
          </v:shape>
          <o:OLEObject Type="Embed" ProgID="" ShapeID="ole_rId517" DrawAspect="Content" ObjectID="_1543334975" r:id="rId517"/>
        </w:object>
      </w:r>
      <w:r>
        <w:rPr/>
        <w:t>，</w:t>
      </w:r>
      <w:r>
        <w:rPr/>
        <w:object w:dxaOrig="159" w:dyaOrig="200">
          <v:shapetype id="_x0000_tole_rId519" coordsize="21600,21600" o:spt="ole_rId5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9" type="_x0000_tole_rId519" style="width:8.25pt;height:9.75pt" filled="f" o:ole="">
            <v:imagedata r:id="rId520" o:title=""/>
          </v:shape>
          <o:OLEObject Type="Embed" ProgID="" ShapeID="ole_rId519" DrawAspect="Content" ObjectID="_1582835293" r:id="rId519"/>
        </w:object>
      </w:r>
      <w:r>
        <w:rPr/>
        <w:t>为发生取代反应后的有机混合物。</w:t>
      </w:r>
      <w:r>
        <w:rPr/>
        <w:object w:dxaOrig="339" w:dyaOrig="339">
          <v:shapetype id="_x0000_tole_rId521" coordsize="21600,21600" o:spt="ole_rId5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1" type="_x0000_tole_rId521" style="width:17.25pt;height:17.25pt" filled="f" o:ole="">
            <v:imagedata r:id="rId522" o:title=""/>
          </v:shape>
          <o:OLEObject Type="Embed" ProgID="" ShapeID="ole_rId521" DrawAspect="Content" ObjectID="_1657540010" r:id="rId521"/>
        </w:object>
      </w:r>
      <w:r>
        <w:rPr/>
        <w:t>与</w:t>
      </w:r>
      <w:r>
        <w:rPr/>
        <w:object w:dxaOrig="239" w:dyaOrig="200">
          <v:shapetype id="_x0000_tole_rId523" coordsize="21600,21600" o:spt="ole_rId5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3" type="_x0000_tole_rId523" style="width:12pt;height:9.75pt" filled="f" o:ole="">
            <v:imagedata r:id="rId524" o:title=""/>
          </v:shape>
          <o:OLEObject Type="Embed" ProgID="" ShapeID="ole_rId523" DrawAspect="Content" ObjectID="_1616171422" r:id="rId523"/>
        </w:object>
      </w:r>
      <w:r>
        <w:rPr/>
        <w:t>反应可得</w:t>
      </w:r>
      <w:r>
        <w:rPr/>
        <w:object w:dxaOrig="419" w:dyaOrig="260">
          <v:shapetype id="_x0000_tole_rId525" coordsize="21600,21600" o:spt="ole_rId5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5" type="_x0000_tole_rId525" style="width:21pt;height:12.75pt" filled="f" o:ole="">
            <v:imagedata r:id="rId526" o:title=""/>
          </v:shape>
          <o:OLEObject Type="Embed" ProgID="" ShapeID="ole_rId525" DrawAspect="Content" ObjectID="_588876949" r:id="rId525"/>
        </w:object>
      </w:r>
      <w:r>
        <w:rPr/>
        <w:t>以及具有漂白性的</w:t>
      </w:r>
      <w:r>
        <w:rPr/>
        <w:object w:dxaOrig="180" w:dyaOrig="239">
          <v:shapetype id="_x0000_tole_rId527" coordsize="21600,21600" o:spt="ole_rId5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7" type="_x0000_tole_rId527" style="width:9pt;height:12pt" filled="f" o:ole="">
            <v:imagedata r:id="rId528" o:title=""/>
          </v:shape>
          <o:OLEObject Type="Embed" ProgID="" ShapeID="ole_rId527" DrawAspect="Content" ObjectID="_1619331427" r:id="rId527"/>
        </w:object>
      </w:r>
      <w:r>
        <w:rPr/>
        <w:t>，可知</w:t>
      </w:r>
      <w:r>
        <w:rPr/>
        <w:object w:dxaOrig="239" w:dyaOrig="200">
          <v:shapetype id="_x0000_tole_rId529" coordsize="21600,21600" o:spt="ole_rId5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9" type="_x0000_tole_rId529" style="width:12pt;height:9.75pt" filled="f" o:ole="">
            <v:imagedata r:id="rId530" o:title=""/>
          </v:shape>
          <o:OLEObject Type="Embed" ProgID="" ShapeID="ole_rId529" DrawAspect="Content" ObjectID="_15752291" r:id="rId529"/>
        </w:object>
      </w:r>
      <w:r>
        <w:rPr/>
        <w:t>为</w:t>
      </w:r>
      <w:r>
        <w:rPr/>
        <w:object w:dxaOrig="459" w:dyaOrig="340">
          <v:shapetype id="_x0000_tole_rId531" coordsize="21600,21600" o:spt="ole_rId5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1" type="_x0000_tole_rId531" style="width:23.2pt;height:17.25pt" filled="f" o:ole="">
            <v:imagedata r:id="rId532" o:title=""/>
          </v:shape>
          <o:OLEObject Type="Embed" ProgID="" ShapeID="ole_rId531" DrawAspect="Content" ObjectID="_1933200964" r:id="rId531"/>
        </w:object>
      </w:r>
      <w:r>
        <w:rPr/>
        <w:t>，</w:t>
      </w:r>
      <w:r>
        <w:rPr/>
        <w:object w:dxaOrig="180" w:dyaOrig="239">
          <v:shapetype id="_x0000_tole_rId533" coordsize="21600,21600" o:spt="ole_rId5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3" type="_x0000_tole_rId533" style="width:9pt;height:12pt" filled="f" o:ole="">
            <v:imagedata r:id="rId534" o:title=""/>
          </v:shape>
          <o:OLEObject Type="Embed" ProgID="" ShapeID="ole_rId533" DrawAspect="Content" ObjectID="_1832588402" r:id="rId533"/>
        </w:object>
      </w:r>
      <w:r>
        <w:rPr/>
        <w:t>为</w:t>
      </w:r>
      <w:r>
        <w:rPr/>
        <w:object w:dxaOrig="579" w:dyaOrig="260">
          <v:shapetype id="_x0000_tole_rId535" coordsize="21600,21600" o:spt="ole_rId5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5" type="_x0000_tole_rId535" style="width:29.2pt;height:12.75pt" filled="f" o:ole="">
            <v:imagedata r:id="rId536" o:title=""/>
          </v:shape>
          <o:OLEObject Type="Embed" ProgID="" ShapeID="ole_rId535" DrawAspect="Content" ObjectID="_1594161939" r:id="rId535"/>
        </w:object>
      </w:r>
      <w:r>
        <w:rPr/>
        <w:t>。综上，</w:t>
      </w:r>
      <w:r>
        <w:rPr/>
        <w:t>W</w:t>
      </w:r>
      <w:r>
        <w:rPr/>
        <w:t>、</w:t>
      </w:r>
      <w:r>
        <w:rPr/>
        <w:t>X</w:t>
      </w:r>
      <w:r>
        <w:rPr/>
        <w:t>、</w:t>
      </w:r>
      <w:r>
        <w:rPr/>
        <w:t>Y</w:t>
      </w:r>
      <w:r>
        <w:rPr/>
        <w:t>、</w:t>
      </w:r>
      <w:r>
        <w:rPr/>
        <w:t>Z</w:t>
      </w:r>
      <w:r>
        <w:rPr/>
        <w:t>分别为</w:t>
      </w:r>
      <w:r>
        <w:rPr/>
        <w:object w:dxaOrig="239" w:dyaOrig="239">
          <v:shapetype id="_x0000_tole_rId537" coordsize="21600,21600" o:spt="ole_rId5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7" type="_x0000_tole_rId537" style="width:12pt;height:12pt" filled="f" o:ole="">
            <v:imagedata r:id="rId538" o:title=""/>
          </v:shape>
          <o:OLEObject Type="Embed" ProgID="" ShapeID="ole_rId537" DrawAspect="Content" ObjectID="_1819501398" r:id="rId537"/>
        </w:object>
      </w:r>
      <w:r>
        <w:rPr/>
        <w:t>、</w:t>
      </w:r>
      <w:r>
        <w:rPr/>
        <w:object w:dxaOrig="219" w:dyaOrig="260">
          <v:shapetype id="_x0000_tole_rId539" coordsize="21600,21600" o:spt="ole_rId5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9" type="_x0000_tole_rId539" style="width:11.25pt;height:12.75pt" filled="f" o:ole="">
            <v:imagedata r:id="rId540" o:title=""/>
          </v:shape>
          <o:OLEObject Type="Embed" ProgID="" ShapeID="ole_rId539" DrawAspect="Content" ObjectID="_1142816933" r:id="rId539"/>
        </w:object>
      </w:r>
      <w:r>
        <w:rPr/>
        <w:t>、</w:t>
      </w:r>
      <w:r>
        <w:rPr/>
        <w:object w:dxaOrig="219" w:dyaOrig="260">
          <v:shapetype id="_x0000_tole_rId541" coordsize="21600,21600" o:spt="ole_rId5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1" type="_x0000_tole_rId541" style="width:11.25pt;height:12.75pt" filled="f" o:ole="">
            <v:imagedata r:id="rId542" o:title=""/>
          </v:shape>
          <o:OLEObject Type="Embed" ProgID="" ShapeID="ole_rId541" DrawAspect="Content" ObjectID="_1672503324" r:id="rId541"/>
        </w:object>
      </w:r>
      <w:r>
        <w:rPr/>
        <w:t>、</w:t>
      </w:r>
      <w:r>
        <w:rPr/>
        <w:object w:dxaOrig="279" w:dyaOrig="259">
          <v:shapetype id="_x0000_tole_rId543" coordsize="21600,21600" o:spt="ole_rId5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3" type="_x0000_tole_rId543" style="width:14.25pt;height:12.75pt" filled="f" o:ole="">
            <v:imagedata r:id="rId544" o:title=""/>
          </v:shape>
          <o:OLEObject Type="Embed" ProgID="" ShapeID="ole_rId543" DrawAspect="Content" ObjectID="_767671626" r:id="rId543"/>
        </w:objec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A</w:t>
      </w:r>
      <w:r>
        <w:rPr/>
        <w:t>、原子半径大小排序为</w:t>
      </w:r>
      <w:r>
        <w:rPr/>
        <w:object w:dxaOrig="759" w:dyaOrig="260">
          <v:shapetype id="_x0000_tole_rId545" coordsize="21600,21600" o:spt="ole_rId5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5" type="_x0000_tole_rId545" style="width:38.25pt;height:12.75pt" filled="f" o:ole="">
            <v:imagedata r:id="rId546" o:title=""/>
          </v:shape>
          <o:OLEObject Type="Embed" ProgID="" ShapeID="ole_rId545" DrawAspect="Content" ObjectID="_1199851180" r:id="rId545"/>
        </w:object>
      </w:r>
      <w:r>
        <w:rPr/>
        <w:t>，</w:t>
      </w:r>
      <w:r>
        <w:rPr/>
        <w:t>即</w:t>
      </w:r>
      <w:r>
        <w:rPr/>
        <w:t>W&lt;Y&lt;X</w:t>
      </w:r>
      <w:r>
        <w:rPr/>
        <w:t>（</w:t>
      </w:r>
      <w:r>
        <w:rPr/>
        <w:t>C</w:t>
      </w:r>
      <w:r>
        <w:rPr/>
        <w:t>与</w:t>
      </w:r>
      <w:r>
        <w:rPr/>
        <w:t>O</w:t>
      </w:r>
      <w:r>
        <w:rPr/>
        <w:t>同周期，原子序数大者半径小，</w:t>
      </w:r>
      <w:r>
        <w:rPr/>
        <w:object w:dxaOrig="239" w:dyaOrig="239">
          <v:shapetype id="_x0000_tole_rId547" coordsize="21600,21600" o:spt="ole_rId5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7" type="_x0000_tole_rId547" style="width:12pt;height:12pt" filled="f" o:ole="">
            <v:imagedata r:id="rId548" o:title=""/>
          </v:shape>
          <o:OLEObject Type="Embed" ProgID="" ShapeID="ole_rId547" DrawAspect="Content" ObjectID="_483069519" r:id="rId547"/>
        </w:object>
      </w:r>
      <w:r>
        <w:rPr/>
        <w:t>的原子半径</w:t>
      </w:r>
      <w:r>
        <w:rPr/>
        <w:t>是</w:t>
      </w:r>
      <w:r>
        <w:rPr/>
        <w:t>所有原子中</w:t>
      </w:r>
      <w:r>
        <w:rPr/>
        <w:t>最小的</w:t>
      </w:r>
      <w:r>
        <w:rPr/>
        <w:t>），故</w:t>
      </w:r>
      <w:r>
        <w:rPr/>
        <w:t>A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</w:t>
      </w:r>
      <w:r>
        <w:rPr/>
        <w:t>元素非金属性</w:t>
      </w:r>
      <w:r>
        <w:rPr/>
        <w:t>中</w:t>
      </w:r>
      <w:r>
        <w:rPr/>
        <w:object w:dxaOrig="479" w:dyaOrig="260">
          <v:shapetype id="_x0000_tole_rId549" coordsize="21600,21600" o:spt="ole_rId5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9" type="_x0000_tole_rId549" style="width:23.95pt;height:12.75pt" filled="f" o:ole="">
            <v:imagedata r:id="rId550" o:title=""/>
          </v:shape>
          <o:OLEObject Type="Embed" ProgID="" ShapeID="ole_rId549" DrawAspect="Content" ObjectID="_924690452" r:id="rId549"/>
        </w:object>
      </w:r>
      <w:r>
        <w:rPr/>
        <w:t>，即</w:t>
      </w:r>
      <w:r>
        <w:rPr/>
        <w:t>Y</w:t>
      </w:r>
      <w:r>
        <w:rPr/>
        <w:t>&gt;</w:t>
      </w:r>
      <w:r>
        <w:rPr/>
        <w:t>X</w:t>
      </w:r>
      <w:r>
        <w:rPr/>
        <w:t>，</w:t>
      </w:r>
      <w:r>
        <w:rPr/>
        <w:t>故</w:t>
      </w:r>
      <w:r>
        <w:rPr/>
        <w:t>B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</w:t>
      </w:r>
      <w:r>
        <w:rPr/>
        <w:t>Y</w:t>
      </w:r>
      <w:r>
        <w:rPr/>
        <w:t>为氧元素，其氢化物为</w:t>
      </w:r>
      <w:r>
        <w:rPr/>
        <w:object w:dxaOrig="459" w:dyaOrig="340">
          <v:shapetype id="_x0000_tole_rId551" coordsize="21600,21600" o:spt="ole_rId5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1" type="_x0000_tole_rId551" style="width:23.2pt;height:17.25pt" filled="f" o:ole="">
            <v:imagedata r:id="rId552" o:title=""/>
          </v:shape>
          <o:OLEObject Type="Embed" ProgID="" ShapeID="ole_rId551" DrawAspect="Content" ObjectID="_1848058997" r:id="rId551"/>
        </w:object>
      </w:r>
      <w:r>
        <w:rPr/>
        <w:t>或</w:t>
      </w:r>
      <w:r>
        <w:rPr/>
        <w:object w:dxaOrig="540" w:dyaOrig="320">
          <v:shapetype id="_x0000_tole_rId553" coordsize="21600,21600" o:spt="ole_rId5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3" type="_x0000_tole_rId553" style="width:27pt;height:15.7pt" filled="f" o:ole="">
            <v:imagedata r:id="rId554" o:title=""/>
          </v:shape>
          <o:OLEObject Type="Embed" ProgID="" ShapeID="ole_rId553" DrawAspect="Content" ObjectID="_666779989" r:id="rId553"/>
        </w:object>
      </w:r>
      <w:r>
        <w:rPr/>
        <w:t>，常温下均为液态，</w:t>
      </w:r>
      <w:r>
        <w:rPr/>
        <w:t>故</w:t>
      </w:r>
      <w:r>
        <w:rPr/>
        <w:t>C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</w:t>
      </w:r>
      <w:r>
        <w:rPr/>
        <w:t>X</w:t>
      </w:r>
      <w:r>
        <w:rPr/>
        <w:t>为碳元素，其最高价氧化物的水化物为碳酸，是弱酸，</w:t>
      </w:r>
      <w:r>
        <w:rPr/>
        <w:t>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C</w:t>
      </w:r>
      <w:r>
        <w:rPr/>
        <w:t>。</w:t>
      </w:r>
    </w:p>
    <w:p>
      <w:pPr>
        <w:pStyle w:val="Normal"/>
        <w:rPr>
          <w:rFonts w:ascii="黑体" w:hAnsi="黑体" w:eastAsia="黑体" w:cs="黑体"/>
        </w:rPr>
      </w:pPr>
      <w:r>
        <w:rPr>
          <w:rFonts w:eastAsia="黑体" w:cs="黑体" w:ascii="黑体" w:hAnsi="黑体"/>
        </w:rPr>
      </w:r>
    </w:p>
    <w:p>
      <w:pPr>
        <w:pStyle w:val="Style16"/>
        <w:numPr>
          <w:ilvl w:val="0"/>
          <w:numId w:val="6"/>
        </w:numPr>
        <w:rPr/>
      </w:pPr>
      <w:r>
        <w:rPr/>
        <w:t>（</w:t>
      </w:r>
      <w:r>
        <w:rPr/>
        <w:t>14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氮的氧化物（</w:t>
      </w:r>
      <w:r>
        <w:rPr/>
        <w:object w:dxaOrig="460" w:dyaOrig="320">
          <v:shapetype id="_x0000_tole_rId555" coordsize="21600,21600" o:spt="ole_rId5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5" type="_x0000_tole_rId555" style="width:23.2pt;height:15.7pt" filled="f" o:ole="">
            <v:imagedata r:id="rId556" o:title=""/>
          </v:shape>
          <o:OLEObject Type="Embed" ProgID="" ShapeID="ole_rId555" DrawAspect="Content" ObjectID="_1145641665" r:id="rId555"/>
        </w:object>
      </w:r>
      <w:r>
        <w:rPr/>
        <w:t>）是大气污染物之一，工业上在一定温度和催化剂条件下用</w:t>
      </w:r>
      <w:r>
        <w:rPr/>
        <w:object w:dxaOrig="460" w:dyaOrig="320">
          <v:shapetype id="_x0000_tole_rId557" coordsize="21600,21600" o:spt="ole_rId5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7" type="_x0000_tole_rId557" style="width:23.2pt;height:15.7pt" filled="f" o:ole="">
            <v:imagedata r:id="rId558" o:title=""/>
          </v:shape>
          <o:OLEObject Type="Embed" ProgID="" ShapeID="ole_rId557" DrawAspect="Content" ObjectID="_1672945595" r:id="rId557"/>
        </w:object>
      </w:r>
      <w:r>
        <w:rPr/>
        <w:t>将</w:t>
      </w:r>
      <w:r>
        <w:rPr/>
        <w:object w:dxaOrig="460" w:dyaOrig="320">
          <v:shapetype id="_x0000_tole_rId559" coordsize="21600,21600" o:spt="ole_rId5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9" type="_x0000_tole_rId559" style="width:23.2pt;height:15.7pt" filled="f" o:ole="">
            <v:imagedata r:id="rId560" o:title=""/>
          </v:shape>
          <o:OLEObject Type="Embed" ProgID="" ShapeID="ole_rId559" DrawAspect="Content" ObjectID="_1337916512" r:id="rId559"/>
        </w:object>
      </w:r>
      <w:r>
        <w:rPr/>
        <w:t>还原生成</w:t>
      </w:r>
      <w:r>
        <w:rPr/>
        <w:object w:dxaOrig="299" w:dyaOrig="320">
          <v:shapetype id="_x0000_tole_rId561" coordsize="21600,21600" o:spt="ole_rId5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1" type="_x0000_tole_rId561" style="width:14.95pt;height:15.7pt" filled="f" o:ole="">
            <v:imagedata r:id="rId562" o:title=""/>
          </v:shape>
          <o:OLEObject Type="Embed" ProgID="" ShapeID="ole_rId561" DrawAspect="Content" ObjectID="_875669333" r:id="rId561"/>
        </w:object>
      </w:r>
      <w:r>
        <w:rPr/>
        <w:t>。某同学在实验室中对</w:t>
      </w:r>
      <w:r>
        <w:rPr/>
        <w:object w:dxaOrig="460" w:dyaOrig="320">
          <v:shapetype id="_x0000_tole_rId563" coordsize="21600,21600" o:spt="ole_rId5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3" type="_x0000_tole_rId563" style="width:23.2pt;height:15.7pt" filled="f" o:ole="">
            <v:imagedata r:id="rId564" o:title=""/>
          </v:shape>
          <o:OLEObject Type="Embed" ProgID="" ShapeID="ole_rId563" DrawAspect="Content" ObjectID="_1989892716" r:id="rId563"/>
        </w:object>
      </w:r>
      <w:r>
        <w:rPr/>
        <w:t>与</w:t>
      </w:r>
      <w:r>
        <w:rPr/>
        <w:object w:dxaOrig="460" w:dyaOrig="320">
          <v:shapetype id="_x0000_tole_rId565" coordsize="21600,21600" o:spt="ole_rId5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5" type="_x0000_tole_rId565" style="width:23.2pt;height:15.7pt" filled="f" o:ole="">
            <v:imagedata r:id="rId566" o:title=""/>
          </v:shape>
          <o:OLEObject Type="Embed" ProgID="" ShapeID="ole_rId565" DrawAspect="Content" ObjectID="_645904548" r:id="rId565"/>
        </w:object>
      </w:r>
      <w:r>
        <w:rPr/>
        <w:t>反应进行了探究。回答下列问题：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）氨气的制备</w:t>
      </w:r>
    </w:p>
    <w:p>
      <w:pPr>
        <w:pStyle w:val="Normal"/>
        <w:rPr/>
      </w:pPr>
      <w:r>
        <w:rPr/>
        <w:drawing>
          <wp:inline distT="0" distB="0" distL="0" distR="0">
            <wp:extent cx="5278120" cy="1367155"/>
            <wp:effectExtent l="0" t="0" r="0" b="0"/>
            <wp:docPr id="12" name="图片 3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26" descr=""/>
                    <pic:cNvPicPr>
                      <a:picLocks noChangeAspect="1" noChangeArrowheads="1"/>
                    </pic:cNvPicPr>
                  </pic:nvPicPr>
                  <pic:blipFill>
                    <a:blip r:embed="rId567"/>
                    <a:srcRect l="-6" t="-25" r="-6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</w:t>
      </w:r>
      <w:r>
        <w:rPr/>
        <w:t>氨气的发生装置可以选择上图中的</w:t>
      </w:r>
      <w:r>
        <w:rPr/>
        <w:t>________</w:t>
      </w:r>
      <w:r>
        <w:rPr/>
        <w:t>，反应的化学方程式为</w:t>
      </w:r>
      <w:r>
        <w:rPr>
          <w:u w:val="single"/>
        </w:rPr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>
          <w:u w:val="single"/>
        </w:rPr>
      </w:pPr>
      <w:r>
        <w:rPr>
          <w:rFonts w:cs="宋体" w:ascii="宋体" w:hAnsi="宋体"/>
        </w:rPr>
        <w:t>②</w:t>
      </w:r>
      <w:r>
        <w:rPr/>
        <w:t>欲收集一瓶干燥的氨气，选择上图中的装置，其连接顺序为：发生装置</w:t>
      </w:r>
      <w:r>
        <w:rPr/>
        <w:object w:dxaOrig="279" w:dyaOrig="219">
          <v:shapetype id="_x0000_tole_rId568" coordsize="21600,21600" o:spt="ole_rId5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8" type="_x0000_tole_rId568" style="width:14.25pt;height:11.25pt" filled="f" o:ole="">
            <v:imagedata r:id="rId569" o:title=""/>
          </v:shape>
          <o:OLEObject Type="Embed" ProgID="" ShapeID="ole_rId568" DrawAspect="Content" ObjectID="_770701177" r:id="rId568"/>
        </w:object>
      </w:r>
      <w:r>
        <w:rPr>
          <w:u w:val="single"/>
        </w:rPr>
        <w:tab/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按</w:t>
      </w:r>
      <w:r>
        <w:rPr/>
        <w:t>气流方向，用小写字母表示）。</w:t>
      </w:r>
    </w:p>
    <w:p>
      <w:pPr>
        <w:pStyle w:val="Normal"/>
        <w:widowControl/>
        <w:jc w:val="left"/>
        <w:rPr/>
      </w:pPr>
      <w:r>
        <w:rPr/>
        <w:t>（</w:t>
      </w:r>
      <w:r>
        <w:rPr/>
        <w:t>2</w:t>
      </w:r>
      <w:r>
        <w:rPr/>
        <w:t>）氨气与二氧化氮的反应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将上述收集到的</w:t>
      </w:r>
      <w:r>
        <w:rPr/>
        <w:object w:dxaOrig="460" w:dyaOrig="320">
          <v:shapetype id="_x0000_tole_rId570" coordsize="21600,21600" o:spt="ole_rId5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0" type="_x0000_tole_rId570" style="width:23.2pt;height:15.7pt" filled="f" o:ole="">
            <v:imagedata r:id="rId571" o:title=""/>
          </v:shape>
          <o:OLEObject Type="Embed" ProgID="" ShapeID="ole_rId570" DrawAspect="Content" ObjectID="_1277228362" r:id="rId570"/>
        </w:object>
      </w:r>
      <w:r>
        <w:rPr/>
        <w:t>充入注射器</w:t>
      </w:r>
      <w:r>
        <w:rPr/>
        <w:t>X</w:t>
      </w:r>
      <w:r>
        <w:rPr/>
        <w:t>中，硬质玻璃管</w:t>
      </w:r>
      <w:r>
        <w:rPr/>
        <w:t>Y</w:t>
      </w:r>
      <w:r>
        <w:rPr/>
        <w:t>中加入少量催化剂，充入</w:t>
      </w:r>
      <w:r>
        <w:rPr/>
        <w:object w:dxaOrig="460" w:dyaOrig="320">
          <v:shapetype id="_x0000_tole_rId572" coordsize="21600,21600" o:spt="ole_rId5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2" type="_x0000_tole_rId572" style="width:23.2pt;height:15.7pt" filled="f" o:ole="">
            <v:imagedata r:id="rId573" o:title=""/>
          </v:shape>
          <o:OLEObject Type="Embed" ProgID="" ShapeID="ole_rId572" DrawAspect="Content" ObjectID="_402288467" r:id="rId572"/>
        </w:object>
      </w:r>
      <w:r>
        <w:rPr/>
        <w:t>（两端用夹子</w:t>
      </w:r>
      <w:r>
        <w:rPr/>
        <w:object w:dxaOrig="759" w:dyaOrig="320">
          <v:shapetype id="_x0000_tole_rId574" coordsize="21600,21600" o:spt="ole_rId5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4" type="_x0000_tole_rId574" style="width:38.25pt;height:15.7pt" filled="f" o:ole="">
            <v:imagedata r:id="rId575" o:title=""/>
          </v:shape>
          <o:OLEObject Type="Embed" ProgID="" ShapeID="ole_rId574" DrawAspect="Content" ObjectID="_1839460205" r:id="rId574"/>
        </w:object>
      </w:r>
      <w:r>
        <w:rPr/>
        <w:t>夹好）。</w:t>
      </w:r>
    </w:p>
    <w:p>
      <w:pPr>
        <w:pStyle w:val="Normal"/>
        <w:jc w:val="center"/>
        <w:rPr>
          <w:highlight w:val="yellow"/>
        </w:rPr>
      </w:pPr>
      <w:r>
        <w:rPr/>
        <w:drawing>
          <wp:inline distT="0" distB="0" distL="0" distR="0">
            <wp:extent cx="4062730" cy="1423670"/>
            <wp:effectExtent l="0" t="0" r="0" b="0"/>
            <wp:docPr id="13" name="图片 3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31" descr=""/>
                    <pic:cNvPicPr>
                      <a:picLocks noChangeAspect="1" noChangeArrowheads="1"/>
                    </pic:cNvPicPr>
                  </pic:nvPicPr>
                  <pic:blipFill>
                    <a:blip r:embed="rId576"/>
                    <a:srcRect l="-9" t="-25" r="-9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在一定温度下按图示装置进行实验。</w:t>
      </w:r>
    </w:p>
    <w:p>
      <w:pPr>
        <w:pStyle w:val="Normal"/>
        <w:rPr/>
      </w:pPr>
      <w:r>
        <w:rPr/>
      </w:r>
    </w:p>
    <w:tbl>
      <w:tblPr>
        <w:tblW w:w="852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2613"/>
        <w:gridCol w:w="2830"/>
      </w:tblGrid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操作步骤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实验现象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解释原因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left"/>
              <w:rPr/>
            </w:pPr>
            <w:r>
              <w:rPr/>
              <w:t>打开</w:t>
            </w:r>
            <w:r>
              <w:rPr/>
              <w:object w:dxaOrig="279" w:dyaOrig="319">
                <v:shapetype id="_x0000_tole_rId577" coordsize="21600,21600" o:spt="ole_rId57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577" type="_x0000_tole_rId577" style="width:14.25pt;height:15.75pt" filled="f" o:ole="">
                  <v:imagedata r:id="rId578" o:title=""/>
                </v:shape>
                <o:OLEObject Type="Embed" ProgID="" ShapeID="ole_rId577" DrawAspect="Content" ObjectID="_1308692780" r:id="rId577"/>
              </w:object>
            </w:r>
            <w:r>
              <w:rPr/>
              <w:t>，推动注射器活塞，使</w:t>
            </w:r>
            <w:r>
              <w:rPr/>
              <w:t>X</w:t>
            </w:r>
            <w:r>
              <w:rPr/>
              <w:t>中的气体缓慢通入</w:t>
            </w:r>
            <w:r>
              <w:rPr/>
              <w:t>Y</w:t>
            </w:r>
            <w:r>
              <w:rPr/>
              <w:t>管中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①</w:t>
            </w:r>
            <w:r>
              <w:rPr/>
              <w:t>Y</w:t>
            </w:r>
            <w:r>
              <w:rPr/>
              <w:t>管中</w:t>
            </w:r>
            <w:r>
              <w:rPr/>
              <w:t>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②</w:t>
            </w:r>
            <w:r>
              <w:rPr/>
              <w:t>反应的化学方程式</w:t>
            </w:r>
          </w:p>
          <w:p>
            <w:pPr>
              <w:pStyle w:val="Normal"/>
              <w:jc w:val="center"/>
              <w:rPr/>
            </w:pPr>
            <w:r>
              <w:rPr/>
              <w:t>_______________________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left"/>
              <w:rPr/>
            </w:pPr>
            <w:r>
              <w:rPr/>
              <w:t>将注射器活塞退回原处并固定，待装置恢复到温室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</w:t>
            </w:r>
            <w:r>
              <w:rPr/>
              <w:t>管中有少量水珠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生态的气态水凝聚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打开</w:t>
            </w:r>
            <w:r>
              <w:rPr/>
              <w:object w:dxaOrig="299" w:dyaOrig="320">
                <v:shapetype id="_x0000_tole_rId579" coordsize="21600,21600" o:spt="ole_rId57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579" type="_x0000_tole_rId579" style="width:14.95pt;height:15.7pt" filled="f" o:ole="">
                  <v:imagedata r:id="rId580" o:title=""/>
                </v:shape>
                <o:OLEObject Type="Embed" ProgID="" ShapeID="ole_rId579" DrawAspect="Content" ObjectID="_1563406540" r:id="rId579"/>
              </w:objec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③</w:t>
            </w:r>
            <w:r>
              <w:rPr>
                <w:rFonts w:cs="宋体" w:ascii="宋体" w:hAnsi="宋体"/>
              </w:rPr>
              <w:t>________</w:t>
            </w:r>
            <w:r>
              <w:rPr>
                <w:rFonts w:cs="宋体" w:ascii="宋体" w:hAnsi="宋体"/>
              </w:rPr>
              <w:t>__________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④</w:t>
            </w:r>
            <w:r>
              <w:rPr/>
              <w:t>____________________</w:t>
            </w:r>
          </w:p>
        </w:tc>
      </w:tr>
    </w:tbl>
    <w:p>
      <w:pPr>
        <w:pStyle w:val="Normal"/>
        <w:rPr/>
      </w:pPr>
      <w:r>
        <w:rPr/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>
          <w:rFonts w:ascii="楷体" w:hAnsi="楷体" w:cs="楷体"/>
        </w:rPr>
        <w:t>①</w:t>
      </w:r>
      <w:r>
        <w:rPr/>
        <w:t>A</w:t>
      </w:r>
      <w:r>
        <w:rPr/>
        <w:t>；</w:t>
      </w:r>
      <w:r>
        <w:rPr/>
        <w:object w:dxaOrig="4239" w:dyaOrig="360">
          <v:shapetype id="_x0000_tole_rId581" coordsize="21600,21600" o:spt="ole_rId5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1" type="_x0000_tole_rId581" style="width:212.15pt;height:17.95pt" filled="f" o:ole="">
            <v:imagedata r:id="rId582" o:title=""/>
          </v:shape>
          <o:OLEObject Type="Embed" ProgID="" ShapeID="ole_rId581" DrawAspect="Content" ObjectID="_612762398" r:id="rId581"/>
        </w:object>
      </w:r>
      <w:r>
        <w:rPr/>
        <w:t>；</w:t>
      </w:r>
      <w:r>
        <w:rPr>
          <w:rFonts w:ascii="楷体" w:hAnsi="楷体" w:cs="楷体"/>
        </w:rPr>
        <w:t>②</w:t>
      </w:r>
      <w:r>
        <w:rPr/>
        <w:t>d→c→f→e→i</w:t>
        <w:br/>
      </w:r>
      <w:r>
        <w:rPr/>
        <w:t>（</w:t>
      </w:r>
      <w:r>
        <w:rPr/>
        <w:t>2</w:t>
      </w:r>
      <w:r>
        <w:rPr/>
        <w:t>）</w:t>
      </w:r>
      <w:r>
        <w:rPr>
          <w:rFonts w:ascii="楷体" w:hAnsi="楷体" w:cs="楷体"/>
        </w:rPr>
        <w:t>①气体</w:t>
      </w:r>
      <w:r>
        <w:rPr/>
        <w:t>红棕色逐渐变浅；</w:t>
      </w:r>
      <w:r>
        <w:rPr>
          <w:rFonts w:ascii="楷体" w:hAnsi="楷体" w:cs="楷体"/>
        </w:rPr>
        <w:t>②</w:t>
      </w:r>
      <w:r>
        <w:rPr/>
        <w:object w:dxaOrig="2900" w:dyaOrig="440">
          <v:shapetype id="_x0000_tole_rId583" coordsize="21600,21600" o:spt="ole_rId5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3" type="_x0000_tole_rId583" style="width:144.7pt;height:21.7pt" filled="f" o:ole="">
            <v:imagedata r:id="rId584" o:title=""/>
          </v:shape>
          <o:OLEObject Type="Embed" ProgID="" ShapeID="ole_rId583" DrawAspect="Content" ObjectID="_341830827" r:id="rId583"/>
        </w:object>
      </w:r>
      <w:r>
        <w:rPr/>
        <w:t>；</w:t>
      </w:r>
      <w:r>
        <w:rPr>
          <w:rFonts w:ascii="楷体" w:hAnsi="楷体" w:cs="楷体"/>
        </w:rPr>
        <w:t>③</w:t>
      </w:r>
      <w:r>
        <w:rPr/>
        <w:object w:dxaOrig="639" w:dyaOrig="260">
          <v:shapetype id="_x0000_tole_rId585" coordsize="21600,21600" o:spt="ole_rId5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5" type="_x0000_tole_rId585" style="width:32.25pt;height:12.75pt" filled="f" o:ole="">
            <v:imagedata r:id="rId586" o:title=""/>
          </v:shape>
          <o:OLEObject Type="Embed" ProgID="" ShapeID="ole_rId585" DrawAspect="Content" ObjectID="_1126459088" r:id="rId585"/>
        </w:object>
      </w:r>
      <w:r>
        <w:rPr/>
        <w:t>溶液倒吸入</w:t>
      </w:r>
      <w:r>
        <w:rPr/>
        <w:t>Y</w:t>
      </w:r>
      <w:r>
        <w:rPr/>
        <w:t>管；</w:t>
      </w:r>
      <w:r>
        <w:rPr>
          <w:rFonts w:ascii="楷体" w:hAnsi="楷体" w:cs="楷体"/>
        </w:rPr>
        <w:t>④当产物中的</w:t>
      </w:r>
      <w:r>
        <w:rPr>
          <w:rFonts w:ascii="楷体" w:hAnsi="楷体" w:cs="楷体"/>
        </w:rPr>
        <w:object w:dxaOrig="460" w:dyaOrig="320">
          <v:shapetype id="_x0000_tole_rId587" coordsize="21600,21600" o:spt="ole_rId5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7" type="_x0000_tole_rId587" style="width:23.2pt;height:15.7pt" filled="f" o:ole="">
            <v:imagedata r:id="rId588" o:title=""/>
          </v:shape>
          <o:OLEObject Type="Embed" ProgID="" ShapeID="ole_rId587" DrawAspect="Content" ObjectID="_417714806" r:id="rId587"/>
        </w:object>
      </w:r>
      <w:r>
        <w:rPr>
          <w:rFonts w:ascii="楷体" w:hAnsi="楷体" w:cs="楷体"/>
        </w:rPr>
        <w:t>为液体时</w:t>
      </w:r>
      <w:r>
        <w:rPr>
          <w:rFonts w:ascii="楷体" w:hAnsi="楷体" w:cs="楷体"/>
        </w:rPr>
        <w:t>，</w:t>
      </w:r>
      <w:r>
        <w:rPr/>
        <w:t>反应过程中气体的总物质的量减小，恢复原体积后装置中气压小于大气压。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>
          <w:rFonts w:ascii="楷体" w:hAnsi="楷体" w:cs="楷体"/>
        </w:rPr>
        <w:t>①</w:t>
      </w:r>
      <w:r>
        <w:rPr/>
        <w:t>实验室制取氨气的常用方法是</w:t>
      </w:r>
      <w:r>
        <w:rPr/>
        <w:object w:dxaOrig="819" w:dyaOrig="340">
          <v:shapetype id="_x0000_tole_rId589" coordsize="21600,21600" o:spt="ole_rId5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9" type="_x0000_tole_rId589" style="width:40.45pt;height:17.25pt" filled="f" o:ole="">
            <v:imagedata r:id="rId590" o:title=""/>
          </v:shape>
          <o:OLEObject Type="Embed" ProgID="" ShapeID="ole_rId589" DrawAspect="Content" ObjectID="_1913524440" r:id="rId589"/>
        </w:object>
      </w:r>
      <w:r>
        <w:rPr/>
        <w:t>与</w:t>
      </w:r>
      <w:r>
        <w:rPr/>
        <w:object w:dxaOrig="659" w:dyaOrig="340">
          <v:shapetype id="_x0000_tole_rId591" coordsize="21600,21600" o:spt="ole_rId5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1" type="_x0000_tole_rId591" style="width:32.95pt;height:17.25pt" filled="f" o:ole="">
            <v:imagedata r:id="rId592" o:title=""/>
          </v:shape>
          <o:OLEObject Type="Embed" ProgID="" ShapeID="ole_rId591" DrawAspect="Content" ObjectID="_1129877682" r:id="rId591"/>
        </w:object>
      </w:r>
      <w:r>
        <w:rPr/>
        <w:t>混合加热，或者</w:t>
      </w:r>
      <w:r>
        <w:rPr/>
        <w:object w:dxaOrig="459" w:dyaOrig="260">
          <v:shapetype id="_x0000_tole_rId593" coordsize="21600,21600" o:spt="ole_rId5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3" type="_x0000_tole_rId593" style="width:23.2pt;height:12.75pt" filled="f" o:ole="">
            <v:imagedata r:id="rId594" o:title=""/>
          </v:shape>
          <o:OLEObject Type="Embed" ProgID="" ShapeID="ole_rId593" DrawAspect="Content" ObjectID="_1510276400" r:id="rId593"/>
        </w:object>
      </w:r>
      <w:r>
        <w:rPr/>
        <w:t>中滴入</w:t>
      </w:r>
      <w:r>
        <w:rPr/>
        <w:t>浓氨水</w:t>
      </w:r>
      <w:r>
        <w:rPr/>
        <w:t>（不需要加热）。这里提供的装置只有</w:t>
      </w:r>
      <w:r>
        <w:rPr/>
        <w:t>A</w:t>
      </w:r>
      <w:r>
        <w:rPr/>
        <w:t>适合第一种方法。</w:t>
      </w:r>
      <w:r>
        <w:rPr>
          <w:rFonts w:ascii="楷体" w:hAnsi="楷体" w:cs="楷体"/>
        </w:rPr>
        <w:t>②</w:t>
      </w:r>
      <w:r>
        <w:rPr/>
        <w:t>要收集干燥的氨气应用碱石灰进行干燥，干燥管应“大进小出”，即</w:t>
      </w:r>
      <w:r>
        <w:rPr/>
        <w:t>d</w:t>
      </w:r>
      <w:r>
        <w:rPr/>
        <w:t>进</w:t>
      </w:r>
      <w:r>
        <w:rPr/>
        <w:t>c</w:t>
      </w:r>
      <w:r>
        <w:rPr/>
        <w:t>出；由于氨气的密度比空气小，应用向下排空气法进行收集，即</w:t>
      </w:r>
      <w:r>
        <w:rPr/>
        <w:t>f</w:t>
      </w:r>
      <w:r>
        <w:rPr/>
        <w:t>进</w:t>
      </w:r>
      <w:r>
        <w:rPr/>
        <w:t>e</w:t>
      </w:r>
      <w:r>
        <w:rPr/>
        <w:t>出；最后应进行尾气处理，并要防止倒吸，应接</w:t>
      </w:r>
      <w:r>
        <w:rPr/>
        <w:t>i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>
          <w:rFonts w:ascii="楷体" w:hAnsi="楷体" w:cs="楷体"/>
        </w:rPr>
        <w:t>①②：</w:t>
      </w:r>
      <w:r>
        <w:rPr/>
        <w:object w:dxaOrig="459" w:dyaOrig="340">
          <v:shapetype id="_x0000_tole_rId595" coordsize="21600,21600" o:spt="ole_rId5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5" type="_x0000_tole_rId595" style="width:23.2pt;height:17.25pt" filled="f" o:ole="">
            <v:imagedata r:id="rId596" o:title=""/>
          </v:shape>
          <o:OLEObject Type="Embed" ProgID="" ShapeID="ole_rId595" DrawAspect="Content" ObjectID="_1400272438" r:id="rId595"/>
        </w:object>
      </w:r>
      <w:r>
        <w:rPr/>
        <w:t>和</w:t>
      </w:r>
      <w:r>
        <w:rPr/>
        <w:object w:dxaOrig="459" w:dyaOrig="340">
          <v:shapetype id="_x0000_tole_rId597" coordsize="21600,21600" o:spt="ole_rId5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7" type="_x0000_tole_rId597" style="width:23.2pt;height:17.25pt" filled="f" o:ole="">
            <v:imagedata r:id="rId598" o:title=""/>
          </v:shape>
          <o:OLEObject Type="Embed" ProgID="" ShapeID="ole_rId597" DrawAspect="Content" ObjectID="_1770773863" r:id="rId597"/>
        </w:object>
      </w:r>
      <w:r>
        <w:rPr/>
        <w:t>反应，根据氧化还原反应规律，生成</w:t>
      </w:r>
      <w:r>
        <w:rPr/>
        <w:object w:dxaOrig="299" w:dyaOrig="320">
          <v:shapetype id="_x0000_tole_rId599" coordsize="21600,21600" o:spt="ole_rId5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9" type="_x0000_tole_rId599" style="width:14.95pt;height:15.7pt" filled="f" o:ole="">
            <v:imagedata r:id="rId600" o:title=""/>
          </v:shape>
          <o:OLEObject Type="Embed" ProgID="" ShapeID="ole_rId599" DrawAspect="Content" ObjectID="_511455469" r:id="rId599"/>
        </w:object>
      </w:r>
      <w:r>
        <w:rPr/>
        <w:t>，反应方程式为</w:t>
      </w:r>
      <w:r>
        <w:rPr/>
        <w:object w:dxaOrig="2900" w:dyaOrig="440">
          <v:shapetype id="_x0000_tole_rId601" coordsize="21600,21600" o:spt="ole_rId6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1" type="_x0000_tole_rId601" style="width:144.7pt;height:21.7pt" filled="f" o:ole="">
            <v:imagedata r:id="rId602" o:title=""/>
          </v:shape>
          <o:OLEObject Type="Embed" ProgID="" ShapeID="ole_rId601" DrawAspect="Content" ObjectID="_114336960" r:id="rId601"/>
        </w:object>
      </w:r>
      <w:r>
        <w:rPr/>
        <w:t>，产物均无色，因此随着反应的进行，</w:t>
      </w:r>
      <w:r>
        <w:rPr/>
        <w:object w:dxaOrig="460" w:dyaOrig="320">
          <v:shapetype id="_x0000_tole_rId603" coordsize="21600,21600" o:spt="ole_rId6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3" type="_x0000_tole_rId603" style="width:23.2pt;height:15.7pt" filled="f" o:ole="">
            <v:imagedata r:id="rId604" o:title=""/>
          </v:shape>
          <o:OLEObject Type="Embed" ProgID="" ShapeID="ole_rId603" DrawAspect="Content" ObjectID="_915138011" r:id="rId603"/>
        </w:object>
      </w:r>
      <w:r>
        <w:rPr/>
        <w:t>的</w:t>
      </w:r>
      <w:r>
        <w:rPr/>
        <w:t>红棕色会逐渐变浅。</w:t>
      </w:r>
      <w:r>
        <w:rPr>
          <w:rFonts w:ascii="楷体" w:hAnsi="楷体" w:cs="楷体"/>
        </w:rPr>
        <w:t>③④：当产物中的</w:t>
      </w:r>
      <w:r>
        <w:rPr>
          <w:rFonts w:ascii="楷体" w:hAnsi="楷体" w:cs="楷体"/>
        </w:rPr>
        <w:object w:dxaOrig="460" w:dyaOrig="320">
          <v:shapetype id="_x0000_tole_rId605" coordsize="21600,21600" o:spt="ole_rId6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5" type="_x0000_tole_rId605" style="width:23.2pt;height:15.7pt" filled="f" o:ole="">
            <v:imagedata r:id="rId606" o:title=""/>
          </v:shape>
          <o:OLEObject Type="Embed" ProgID="" ShapeID="ole_rId605" DrawAspect="Content" ObjectID="_252503381" r:id="rId605"/>
        </w:object>
      </w:r>
      <w:r>
        <w:rPr>
          <w:rFonts w:ascii="楷体" w:hAnsi="楷体" w:cs="楷体"/>
        </w:rPr>
        <w:t>为液体时</w:t>
      </w:r>
      <w:r>
        <w:rPr>
          <w:rFonts w:ascii="楷体" w:hAnsi="楷体" w:cs="楷体"/>
        </w:rPr>
        <w:t>，</w:t>
      </w:r>
      <w:r>
        <w:rPr/>
        <w:t>反应过程中气体总物质的量减小，恢复原体积后装置中气压小于大气压，因此</w:t>
      </w:r>
      <w:r>
        <w:rPr/>
        <w:object w:dxaOrig="639" w:dyaOrig="260">
          <v:shapetype id="_x0000_tole_rId607" coordsize="21600,21600" o:spt="ole_rId6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7" type="_x0000_tole_rId607" style="width:32.25pt;height:12.75pt" filled="f" o:ole="">
            <v:imagedata r:id="rId608" o:title=""/>
          </v:shape>
          <o:OLEObject Type="Embed" ProgID="" ShapeID="ole_rId607" DrawAspect="Content" ObjectID="_2129221994" r:id="rId607"/>
        </w:object>
      </w:r>
      <w:r>
        <w:rPr/>
        <w:t>溶液会倒吸。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rPr/>
      </w:pP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元素铬（</w:t>
      </w:r>
      <w:r>
        <w:rPr/>
        <w:object w:dxaOrig="299" w:dyaOrig="260">
          <v:shapetype id="_x0000_tole_rId609" coordsize="21600,21600" o:spt="ole_rId6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9" type="_x0000_tole_rId609" style="width:15pt;height:12.75pt" filled="f" o:ole="">
            <v:imagedata r:id="rId610" o:title=""/>
          </v:shape>
          <o:OLEObject Type="Embed" ProgID="" ShapeID="ole_rId609" DrawAspect="Content" ObjectID="_1398404397" r:id="rId609"/>
        </w:object>
      </w:r>
      <w:r>
        <w:rPr/>
        <w:t>）在溶液中主要以</w:t>
      </w:r>
      <w:r>
        <w:rPr/>
        <w:object w:dxaOrig="440" w:dyaOrig="300">
          <v:shapetype id="_x0000_tole_rId611" coordsize="21600,21600" o:spt="ole_rId6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1" type="_x0000_tole_rId611" style="width:21.7pt;height:14.95pt" filled="f" o:ole="">
            <v:imagedata r:id="rId612" o:title=""/>
          </v:shape>
          <o:OLEObject Type="Embed" ProgID="" ShapeID="ole_rId611" DrawAspect="Content" ObjectID="_773197744" r:id="rId611"/>
        </w:object>
      </w:r>
      <w:r>
        <w:rPr/>
        <w:t>（蓝紫色）、</w:t>
      </w:r>
      <w:r>
        <w:rPr/>
        <w:object w:dxaOrig="799" w:dyaOrig="340">
          <v:shapetype id="_x0000_tole_rId613" coordsize="21600,21600" o:spt="ole_rId6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3" type="_x0000_tole_rId613" style="width:39.75pt;height:17.25pt" filled="f" o:ole="">
            <v:imagedata r:id="rId614" o:title=""/>
          </v:shape>
          <o:OLEObject Type="Embed" ProgID="" ShapeID="ole_rId613" DrawAspect="Content" ObjectID="_1793588315" r:id="rId613"/>
        </w:object>
      </w:r>
      <w:r>
        <w:rPr/>
        <w:t>（绿色）、</w:t>
      </w:r>
      <w:r>
        <w:rPr/>
        <w:object w:dxaOrig="639" w:dyaOrig="340">
          <v:shapetype id="_x0000_tole_rId615" coordsize="21600,21600" o:spt="ole_rId6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5" type="_x0000_tole_rId615" style="width:32.25pt;height:17.25pt" filled="f" o:ole="">
            <v:imagedata r:id="rId616" o:title=""/>
          </v:shape>
          <o:OLEObject Type="Embed" ProgID="" ShapeID="ole_rId615" DrawAspect="Content" ObjectID="_315013578" r:id="rId615"/>
        </w:object>
      </w:r>
      <w:r>
        <w:rPr/>
        <w:t>（橙红色）、</w:t>
      </w:r>
      <w:r>
        <w:rPr/>
        <w:object w:dxaOrig="579" w:dyaOrig="340">
          <v:shapetype id="_x0000_tole_rId617" coordsize="21600,21600" o:spt="ole_rId6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7" type="_x0000_tole_rId617" style="width:29.2pt;height:17.25pt" filled="f" o:ole="">
            <v:imagedata r:id="rId618" o:title=""/>
          </v:shape>
          <o:OLEObject Type="Embed" ProgID="" ShapeID="ole_rId617" DrawAspect="Content" ObjectID="_720006407" r:id="rId617"/>
        </w:object>
      </w:r>
      <w:r>
        <w:rPr/>
        <w:t>（黄色）等形式存在。</w:t>
      </w:r>
      <w:r>
        <w:rPr/>
        <w:object w:dxaOrig="779" w:dyaOrig="319">
          <v:shapetype id="_x0000_tole_rId619" coordsize="21600,21600" o:spt="ole_rId6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9" type="_x0000_tole_rId619" style="width:38.95pt;height:15.75pt" filled="f" o:ole="">
            <v:imagedata r:id="rId620" o:title=""/>
          </v:shape>
          <o:OLEObject Type="Embed" ProgID="" ShapeID="ole_rId619" DrawAspect="Content" ObjectID="_1721062645" r:id="rId619"/>
        </w:object>
      </w:r>
      <w:r>
        <w:rPr/>
        <w:t>为难溶于水的灰蓝色固体，回答下列问题：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440" w:dyaOrig="300">
          <v:shapetype id="_x0000_tole_rId621" coordsize="21600,21600" o:spt="ole_rId6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1" type="_x0000_tole_rId621" style="width:21.7pt;height:14.95pt" filled="f" o:ole="">
            <v:imagedata r:id="rId622" o:title=""/>
          </v:shape>
          <o:OLEObject Type="Embed" ProgID="" ShapeID="ole_rId621" DrawAspect="Content" ObjectID="_483695545" r:id="rId621"/>
        </w:object>
      </w:r>
      <w:r>
        <w:rPr/>
        <w:t>与</w:t>
      </w:r>
      <w:r>
        <w:rPr/>
        <w:object w:dxaOrig="419" w:dyaOrig="279">
          <v:shapetype id="_x0000_tole_rId623" coordsize="21600,21600" o:spt="ole_rId6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3" type="_x0000_tole_rId623" style="width:21pt;height:14.25pt" filled="f" o:ole="">
            <v:imagedata r:id="rId624" o:title=""/>
          </v:shape>
          <o:OLEObject Type="Embed" ProgID="" ShapeID="ole_rId623" DrawAspect="Content" ObjectID="_434920043" r:id="rId623"/>
        </w:object>
      </w:r>
      <w:r>
        <w:rPr/>
        <w:t>的化学性质相似。在</w:t>
      </w:r>
      <w:r>
        <w:rPr/>
        <w:object w:dxaOrig="920" w:dyaOrig="320">
          <v:shapetype id="_x0000_tole_rId625" coordsize="21600,21600" o:spt="ole_rId6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5" type="_x0000_tole_rId625" style="width:45.75pt;height:15.7pt" filled="f" o:ole="">
            <v:imagedata r:id="rId626" o:title=""/>
          </v:shape>
          <o:OLEObject Type="Embed" ProgID="" ShapeID="ole_rId625" DrawAspect="Content" ObjectID="_1344337365" r:id="rId625"/>
        </w:object>
      </w:r>
      <w:r>
        <w:rPr/>
        <w:t>溶液中逐滴加入</w:t>
      </w:r>
      <w:r>
        <w:rPr/>
        <w:object w:dxaOrig="639" w:dyaOrig="260">
          <v:shapetype id="_x0000_tole_rId627" coordsize="21600,21600" o:spt="ole_rId6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7" type="_x0000_tole_rId627" style="width:32.25pt;height:12.75pt" filled="f" o:ole="">
            <v:imagedata r:id="rId628" o:title=""/>
          </v:shape>
          <o:OLEObject Type="Embed" ProgID="" ShapeID="ole_rId627" DrawAspect="Content" ObjectID="_1381423790" r:id="rId627"/>
        </w:object>
      </w:r>
      <w:r>
        <w:rPr/>
        <w:t>溶液直至过量，可观察到的现象是</w:t>
      </w:r>
      <w:r>
        <w:rPr/>
        <w:t>________________________________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object w:dxaOrig="579" w:dyaOrig="340">
          <v:shapetype id="_x0000_tole_rId629" coordsize="21600,21600" o:spt="ole_rId6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9" type="_x0000_tole_rId629" style="width:29.2pt;height:17.25pt" filled="f" o:ole="">
            <v:imagedata r:id="rId630" o:title=""/>
          </v:shape>
          <o:OLEObject Type="Embed" ProgID="" ShapeID="ole_rId629" DrawAspect="Content" ObjectID="_598811689" r:id="rId629"/>
        </w:object>
      </w:r>
      <w:r>
        <w:rPr/>
        <w:t>和</w:t>
      </w:r>
      <w:r>
        <w:rPr/>
        <w:object w:dxaOrig="639" w:dyaOrig="340">
          <v:shapetype id="_x0000_tole_rId631" coordsize="21600,21600" o:spt="ole_rId6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1" type="_x0000_tole_rId631" style="width:32.25pt;height:17.25pt" filled="f" o:ole="">
            <v:imagedata r:id="rId632" o:title=""/>
          </v:shape>
          <o:OLEObject Type="Embed" ProgID="" ShapeID="ole_rId631" DrawAspect="Content" ObjectID="_1334513370" r:id="rId631"/>
        </w:object>
      </w:r>
      <w:r>
        <w:rPr/>
        <w:t>在溶液中可相互转化。室温下，初始浓度为</w:t>
      </w:r>
      <w:r>
        <w:rPr/>
        <w:object w:dxaOrig="1039" w:dyaOrig="340">
          <v:shapetype id="_x0000_tole_rId633" coordsize="21600,21600" o:spt="ole_rId6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3" type="_x0000_tole_rId633" style="width:51.7pt;height:17.25pt" filled="f" o:ole="">
            <v:imagedata r:id="rId634" o:title=""/>
          </v:shape>
          <o:OLEObject Type="Embed" ProgID="" ShapeID="ole_rId633" DrawAspect="Content" ObjectID="_1130863258" r:id="rId633"/>
        </w:object>
      </w:r>
      <w:r>
        <w:rPr/>
        <w:t>的</w:t>
      </w:r>
      <w:r>
        <w:rPr/>
        <w:object w:dxaOrig="840" w:dyaOrig="320">
          <v:shapetype id="_x0000_tole_rId635" coordsize="21600,21600" o:spt="ole_rId6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5" type="_x0000_tole_rId635" style="width:41.95pt;height:15.7pt" filled="f" o:ole="">
            <v:imagedata r:id="rId636" o:title=""/>
          </v:shape>
          <o:OLEObject Type="Embed" ProgID="" ShapeID="ole_rId635" DrawAspect="Content" ObjectID="_1436737437" r:id="rId635"/>
        </w:object>
      </w:r>
      <w:r>
        <w:rPr/>
        <w:t>溶液中</w:t>
      </w:r>
      <w:r>
        <w:rPr/>
        <w:object w:dxaOrig="899" w:dyaOrig="340">
          <v:shapetype id="_x0000_tole_rId637" coordsize="21600,21600" o:spt="ole_rId6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7" type="_x0000_tole_rId637" style="width:44.95pt;height:17.25pt" filled="f" o:ole="">
            <v:imagedata r:id="rId638" o:title=""/>
          </v:shape>
          <o:OLEObject Type="Embed" ProgID="" ShapeID="ole_rId637" DrawAspect="Content" ObjectID="_2054119308" r:id="rId637"/>
        </w:object>
      </w:r>
      <w:r>
        <w:rPr/>
        <w:t>随</w:t>
      </w:r>
      <w:r>
        <w:rPr/>
        <w:object w:dxaOrig="579" w:dyaOrig="340">
          <v:shapetype id="_x0000_tole_rId639" coordsize="21600,21600" o:spt="ole_rId6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9" type="_x0000_tole_rId639" style="width:29.2pt;height:17.25pt" filled="f" o:ole="">
            <v:imagedata r:id="rId640" o:title=""/>
          </v:shape>
          <o:OLEObject Type="Embed" ProgID="" ShapeID="ole_rId639" DrawAspect="Content" ObjectID="_809315468" r:id="rId639"/>
        </w:object>
      </w:r>
      <w:r>
        <w:rPr/>
        <w:t>的变化如图所示。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</w:t>
      </w:r>
      <w:r>
        <w:rPr/>
        <w:t>用离子方程式表示</w:t>
      </w:r>
      <w:r>
        <w:rPr/>
        <w:object w:dxaOrig="840" w:dyaOrig="320">
          <v:shapetype id="_x0000_tole_rId641" coordsize="21600,21600" o:spt="ole_rId6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1" type="_x0000_tole_rId641" style="width:41.95pt;height:15.7pt" filled="f" o:ole="">
            <v:imagedata r:id="rId642" o:title=""/>
          </v:shape>
          <o:OLEObject Type="Embed" ProgID="" ShapeID="ole_rId641" DrawAspect="Content" ObjectID="_1385071719" r:id="rId641"/>
        </w:object>
      </w:r>
      <w:r>
        <w:rPr/>
        <w:t>溶液中的转化反应</w:t>
      </w:r>
      <w:r>
        <w:rPr>
          <w:u w:val="single"/>
        </w:rPr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drawing>
          <wp:anchor behindDoc="0" distT="0" distB="0" distL="114935" distR="114935" simplePos="0" locked="0" layoutInCell="0" allowOverlap="1" relativeHeight="504">
            <wp:simplePos x="0" y="0"/>
            <wp:positionH relativeFrom="column">
              <wp:posOffset>3016250</wp:posOffset>
            </wp:positionH>
            <wp:positionV relativeFrom="paragraph">
              <wp:posOffset>27940</wp:posOffset>
            </wp:positionV>
            <wp:extent cx="2092960" cy="1908175"/>
            <wp:effectExtent l="0" t="0" r="0" b="0"/>
            <wp:wrapSquare wrapText="bothSides"/>
            <wp:docPr id="14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643"/>
                    <a:srcRect l="-17" t="-19" r="-1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ascii="宋体" w:hAnsi="宋体"/>
        </w:rPr>
        <w:t>②</w:t>
      </w:r>
      <w:r>
        <w:rPr/>
        <w:t>由图可知，溶液酸性增大，</w:t>
      </w:r>
      <w:r>
        <w:rPr/>
        <w:object w:dxaOrig="579" w:dyaOrig="340">
          <v:shapetype id="_x0000_tole_rId644" coordsize="21600,21600" o:spt="ole_rId6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4" type="_x0000_tole_rId644" style="width:29.2pt;height:17.25pt" filled="f" o:ole="">
            <v:imagedata r:id="rId645" o:title=""/>
          </v:shape>
          <o:OLEObject Type="Embed" ProgID="" ShapeID="ole_rId644" DrawAspect="Content" ObjectID="_1035334530" r:id="rId644"/>
        </w:object>
      </w:r>
      <w:r>
        <w:rPr/>
        <w:t>的平衡转化率</w:t>
      </w:r>
      <w:r>
        <w:rPr/>
        <w:t>_________</w:t>
      </w:r>
      <w:r>
        <w:rPr/>
        <w:t>（填“增大”“减小”或“不变”）。根据</w:t>
      </w:r>
      <w:r>
        <w:rPr/>
        <w:t>A</w:t>
      </w:r>
      <w:r>
        <w:rPr/>
        <w:t>点数据，计算出该转化反应的平衡常数为</w:t>
      </w:r>
      <w:r>
        <w:rPr/>
        <w:t>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③</w:t>
      </w:r>
      <w:r>
        <w:rPr/>
        <w:t>温度升高，溶液中</w:t>
      </w:r>
      <w:r>
        <w:rPr/>
        <w:object w:dxaOrig="579" w:dyaOrig="340">
          <v:shapetype id="_x0000_tole_rId646" coordsize="21600,21600" o:spt="ole_rId6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6" type="_x0000_tole_rId646" style="width:29.2pt;height:17.25pt" filled="f" o:ole="">
            <v:imagedata r:id="rId647" o:title=""/>
          </v:shape>
          <o:OLEObject Type="Embed" ProgID="" ShapeID="ole_rId646" DrawAspect="Content" ObjectID="_287421187" r:id="rId646"/>
        </w:object>
      </w:r>
      <w:r>
        <w:rPr/>
        <w:t>的平衡转化率减小，则该反应的</w:t>
      </w:r>
      <w:r>
        <w:rPr/>
        <w:object w:dxaOrig="379" w:dyaOrig="240">
          <v:shapetype id="_x0000_tole_rId648" coordsize="21600,21600" o:spt="ole_rId6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8" type="_x0000_tole_rId648" style="width:19.45pt;height:11.95pt" filled="f" o:ole="">
            <v:imagedata r:id="rId649" o:title=""/>
          </v:shape>
          <o:OLEObject Type="Embed" ProgID="" ShapeID="ole_rId648" DrawAspect="Content" ObjectID="_1936139592" r:id="rId648"/>
        </w:object>
      </w:r>
      <w:r>
        <w:rPr/>
        <w:t>______</w:t>
      </w:r>
      <w:r>
        <w:rPr/>
        <w:t>0</w:t>
      </w:r>
      <w:r>
        <w:rPr/>
        <w:t>（填“大于”、“小于”或“等于”）。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）在化学分析中采用</w:t>
      </w:r>
      <w:r>
        <w:rPr/>
        <w:object w:dxaOrig="739" w:dyaOrig="320">
          <v:shapetype id="_x0000_tole_rId650" coordsize="21600,21600" o:spt="ole_rId6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0" type="_x0000_tole_rId650" style="width:36.75pt;height:15.7pt" filled="f" o:ole="">
            <v:imagedata r:id="rId651" o:title=""/>
          </v:shape>
          <o:OLEObject Type="Embed" ProgID="" ShapeID="ole_rId650" DrawAspect="Content" ObjectID="_764559648" r:id="rId650"/>
        </w:object>
      </w:r>
      <w:r>
        <w:rPr/>
        <w:t>为指示剂，以</w:t>
      </w:r>
      <w:r>
        <w:rPr/>
        <w:object w:dxaOrig="700" w:dyaOrig="320">
          <v:shapetype id="_x0000_tole_rId652" coordsize="21600,21600" o:spt="ole_rId6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2" type="_x0000_tole_rId652" style="width:35.25pt;height:15.7pt" filled="f" o:ole="">
            <v:imagedata r:id="rId653" o:title=""/>
          </v:shape>
          <o:OLEObject Type="Embed" ProgID="" ShapeID="ole_rId652" DrawAspect="Content" ObjectID="_1945605548" r:id="rId652"/>
        </w:object>
      </w:r>
      <w:r>
        <w:rPr/>
        <w:t>，标准溶液滴定溶液中</w:t>
      </w:r>
      <w:r>
        <w:rPr/>
        <w:object w:dxaOrig="340" w:dyaOrig="299">
          <v:shapetype id="_x0000_tole_rId654" coordsize="21600,21600" o:spt="ole_rId6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4" type="_x0000_tole_rId654" style="width:17.25pt;height:15pt" filled="f" o:ole="">
            <v:imagedata r:id="rId655" o:title=""/>
          </v:shape>
          <o:OLEObject Type="Embed" ProgID="" ShapeID="ole_rId654" DrawAspect="Content" ObjectID="_457166986" r:id="rId654"/>
        </w:object>
      </w:r>
      <w:r>
        <w:rPr/>
        <w:t>，利用</w:t>
      </w:r>
      <w:r>
        <w:rPr/>
        <w:object w:dxaOrig="419" w:dyaOrig="339">
          <v:shapetype id="_x0000_tole_rId656" coordsize="21600,21600" o:spt="ole_rId6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6" type="_x0000_tole_rId656" style="width:21pt;height:17.25pt" filled="f" o:ole="">
            <v:imagedata r:id="rId657" o:title=""/>
          </v:shape>
          <o:OLEObject Type="Embed" ProgID="" ShapeID="ole_rId656" DrawAspect="Content" ObjectID="_1453895741" r:id="rId656"/>
        </w:object>
      </w:r>
      <w:r>
        <w:rPr/>
        <w:t>与</w:t>
      </w:r>
      <w:r>
        <w:rPr/>
        <w:object w:dxaOrig="579" w:dyaOrig="340">
          <v:shapetype id="_x0000_tole_rId658" coordsize="21600,21600" o:spt="ole_rId6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8" type="_x0000_tole_rId658" style="width:29.2pt;height:17.25pt" filled="f" o:ole="">
            <v:imagedata r:id="rId659" o:title=""/>
          </v:shape>
          <o:OLEObject Type="Embed" ProgID="" ShapeID="ole_rId658" DrawAspect="Content" ObjectID="_1289373992" r:id="rId658"/>
        </w:object>
      </w:r>
      <w:r>
        <w:rPr/>
        <w:t>生成转红色沉淀，指示剂达滴定终点。当溶液中</w:t>
      </w:r>
      <w:r>
        <w:rPr/>
        <w:object w:dxaOrig="340" w:dyaOrig="299">
          <v:shapetype id="_x0000_tole_rId660" coordsize="21600,21600" o:spt="ole_rId6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0" type="_x0000_tole_rId660" style="width:17.25pt;height:15pt" filled="f" o:ole="">
            <v:imagedata r:id="rId661" o:title=""/>
          </v:shape>
          <o:OLEObject Type="Embed" ProgID="" ShapeID="ole_rId660" DrawAspect="Content" ObjectID="_1614958138" r:id="rId660"/>
        </w:object>
      </w:r>
      <w:r>
        <w:rPr/>
        <w:t>恰好沉淀完全（浓度等于</w:t>
      </w:r>
      <w:r>
        <w:rPr/>
        <w:object w:dxaOrig="1559" w:dyaOrig="340">
          <v:shapetype id="_x0000_tole_rId662" coordsize="21600,21600" o:spt="ole_rId6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2" type="_x0000_tole_rId662" style="width:77.95pt;height:17.25pt" filled="f" o:ole="">
            <v:imagedata r:id="rId663" o:title=""/>
          </v:shape>
          <o:OLEObject Type="Embed" ProgID="" ShapeID="ole_rId662" DrawAspect="Content" ObjectID="_10348782" r:id="rId662"/>
        </w:object>
      </w:r>
      <w:r>
        <w:rPr/>
        <w:t>）时，溶液中</w:t>
      </w:r>
      <w:r>
        <w:rPr/>
        <w:object w:dxaOrig="679" w:dyaOrig="340">
          <v:shapetype id="_x0000_tole_rId664" coordsize="21600,21600" o:spt="ole_rId6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4" type="_x0000_tole_rId664" style="width:33.7pt;height:17.25pt" filled="f" o:ole="">
            <v:imagedata r:id="rId665" o:title=""/>
          </v:shape>
          <o:OLEObject Type="Embed" ProgID="" ShapeID="ole_rId664" DrawAspect="Content" ObjectID="_1813886336" r:id="rId664"/>
        </w:object>
      </w:r>
      <w:r>
        <w:rPr/>
        <w:t>为</w:t>
      </w:r>
      <w:r>
        <w:rPr/>
        <w:t>__________</w:t>
      </w:r>
      <w:r>
        <w:rPr/>
        <w:object w:dxaOrig="739" w:dyaOrig="299">
          <v:shapetype id="_x0000_tole_rId666" coordsize="21600,21600" o:spt="ole_rId6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6" type="_x0000_tole_rId666" style="width:36.75pt;height:14.95pt" filled="f" o:ole="">
            <v:imagedata r:id="rId667" o:title=""/>
          </v:shape>
          <o:OLEObject Type="Embed" ProgID="" ShapeID="ole_rId666" DrawAspect="Content" ObjectID="_549554282" r:id="rId666"/>
        </w:object>
      </w:r>
      <w:r>
        <w:rPr/>
        <w:t>，此时溶液中</w:t>
      </w:r>
      <w:r>
        <w:rPr/>
        <w:object w:dxaOrig="839" w:dyaOrig="340">
          <v:shapetype id="_x0000_tole_rId668" coordsize="21600,21600" o:spt="ole_rId6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8" type="_x0000_tole_rId668" style="width:41.95pt;height:17.25pt" filled="f" o:ole="">
            <v:imagedata r:id="rId669" o:title=""/>
          </v:shape>
          <o:OLEObject Type="Embed" ProgID="" ShapeID="ole_rId668" DrawAspect="Content" ObjectID="_1086369737" r:id="rId668"/>
        </w:object>
      </w:r>
      <w:r>
        <w:rPr/>
        <w:t>等于</w:t>
      </w:r>
      <w:r>
        <w:rPr/>
        <w:t>__________</w:t>
      </w:r>
      <w:r>
        <w:rPr/>
        <w:object w:dxaOrig="739" w:dyaOrig="299">
          <v:shapetype id="_x0000_tole_rId670" coordsize="21600,21600" o:spt="ole_rId6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0" type="_x0000_tole_rId670" style="width:36.75pt;height:14.95pt" filled="f" o:ole="">
            <v:imagedata r:id="rId671" o:title=""/>
          </v:shape>
          <o:OLEObject Type="Embed" ProgID="" ShapeID="ole_rId670" DrawAspect="Content" ObjectID="_116909663" r:id="rId670"/>
        </w:object>
      </w:r>
      <w:r>
        <w:rPr/>
        <w:t>。（已知</w:t>
      </w:r>
      <w:r>
        <w:rPr/>
        <w:object w:dxaOrig="1539" w:dyaOrig="320">
          <v:shapetype id="_x0000_tole_rId672" coordsize="21600,21600" o:spt="ole_rId6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2" type="_x0000_tole_rId672" style="width:77.25pt;height:15.7pt" filled="f" o:ole="">
            <v:imagedata r:id="rId673" o:title=""/>
          </v:shape>
          <o:OLEObject Type="Embed" ProgID="" ShapeID="ole_rId672" DrawAspect="Content" ObjectID="_727410449" r:id="rId672"/>
        </w:object>
      </w:r>
      <w:r>
        <w:rPr/>
        <w:t>的</w:t>
      </w:r>
      <w:r>
        <w:rPr/>
        <w:object w:dxaOrig="340" w:dyaOrig="359">
          <v:shapetype id="_x0000_tole_rId674" coordsize="21600,21600" o:spt="ole_rId6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4" type="_x0000_tole_rId674" style="width:16.45pt;height:18pt" filled="f" o:ole="">
            <v:imagedata r:id="rId675" o:title=""/>
          </v:shape>
          <o:OLEObject Type="Embed" ProgID="" ShapeID="ole_rId674" DrawAspect="Content" ObjectID="_377246305" r:id="rId674"/>
        </w:object>
      </w:r>
      <w:r>
        <w:rPr/>
        <w:t>分别为</w:t>
      </w:r>
      <w:r>
        <w:rPr/>
        <w:object w:dxaOrig="899" w:dyaOrig="299">
          <v:shapetype id="_x0000_tole_rId676" coordsize="21600,21600" o:spt="ole_rId6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6" type="_x0000_tole_rId676" style="width:44.95pt;height:14.95pt" filled="f" o:ole="">
            <v:imagedata r:id="rId677" o:title=""/>
          </v:shape>
          <o:OLEObject Type="Embed" ProgID="" ShapeID="ole_rId676" DrawAspect="Content" ObjectID="_1936231335" r:id="rId676"/>
        </w:object>
      </w:r>
      <w:r>
        <w:rPr/>
        <w:t>和</w:t>
      </w:r>
      <w:r>
        <w:rPr/>
        <w:object w:dxaOrig="899" w:dyaOrig="299">
          <v:shapetype id="_x0000_tole_rId678" coordsize="21600,21600" o:spt="ole_rId6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8" type="_x0000_tole_rId678" style="width:44.95pt;height:14.95pt" filled="f" o:ole="">
            <v:imagedata r:id="rId679" o:title=""/>
          </v:shape>
          <o:OLEObject Type="Embed" ProgID="" ShapeID="ole_rId678" DrawAspect="Content" ObjectID="_103834925" r:id="rId678"/>
        </w:object>
      </w:r>
      <w:r>
        <w:rPr/>
        <w:t>）。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object w:dxaOrig="299" w:dyaOrig="260">
          <v:shapetype id="_x0000_tole_rId680" coordsize="21600,21600" o:spt="ole_rId6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0" type="_x0000_tole_rId680" style="width:15pt;height:12.75pt" filled="f" o:ole="">
            <v:imagedata r:id="rId681" o:title=""/>
          </v:shape>
          <o:OLEObject Type="Embed" ProgID="" ShapeID="ole_rId680" DrawAspect="Content" ObjectID="_1675498768" r:id="rId680"/>
        </w:object>
      </w:r>
      <w:r>
        <w:rPr/>
        <w:t>价铬的化合物毒性较大，常用</w:t>
      </w:r>
      <w:r>
        <w:rPr/>
        <w:object w:dxaOrig="799" w:dyaOrig="320">
          <v:shapetype id="_x0000_tole_rId682" coordsize="21600,21600" o:spt="ole_rId6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2" type="_x0000_tole_rId682" style="width:39.75pt;height:15.7pt" filled="f" o:ole="">
            <v:imagedata r:id="rId683" o:title=""/>
          </v:shape>
          <o:OLEObject Type="Embed" ProgID="" ShapeID="ole_rId682" DrawAspect="Content" ObjectID="_1077854968" r:id="rId682"/>
        </w:object>
      </w:r>
      <w:r>
        <w:rPr/>
        <w:t>将废液中的</w:t>
      </w:r>
      <w:r>
        <w:rPr/>
        <w:object w:dxaOrig="639" w:dyaOrig="340">
          <v:shapetype id="_x0000_tole_rId684" coordsize="21600,21600" o:spt="ole_rId6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4" type="_x0000_tole_rId684" style="width:32.25pt;height:17.25pt" filled="f" o:ole="">
            <v:imagedata r:id="rId685" o:title=""/>
          </v:shape>
          <o:OLEObject Type="Embed" ProgID="" ShapeID="ole_rId684" DrawAspect="Content" ObjectID="_2124603421" r:id="rId684"/>
        </w:object>
      </w:r>
      <w:r>
        <w:rPr/>
        <w:t>还原成</w:t>
      </w:r>
      <w:r>
        <w:rPr/>
        <w:object w:dxaOrig="440" w:dyaOrig="300">
          <v:shapetype id="_x0000_tole_rId686" coordsize="21600,21600" o:spt="ole_rId6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6" type="_x0000_tole_rId686" style="width:21.7pt;height:14.95pt" filled="f" o:ole="">
            <v:imagedata r:id="rId687" o:title=""/>
          </v:shape>
          <o:OLEObject Type="Embed" ProgID="" ShapeID="ole_rId686" DrawAspect="Content" ObjectID="_74554567" r:id="rId686"/>
        </w:object>
      </w:r>
      <w:r>
        <w:rPr/>
        <w:t>，该反应的离子方程式为</w:t>
      </w:r>
      <w:r>
        <w:rPr/>
        <w:t>______________________________________________________________</w:t>
      </w:r>
      <w:r>
        <w:rPr/>
        <w:t>。</w:t>
      </w:r>
    </w:p>
    <w:p>
      <w:pPr>
        <w:pStyle w:val="Style13"/>
        <w:numPr>
          <w:ilvl w:val="0"/>
          <w:numId w:val="4"/>
        </w:numPr>
        <w:ind w:left="840" w:hanging="840"/>
        <w:textAlignment w:val="auto"/>
        <w:rPr/>
      </w:pPr>
      <w:r>
        <w:rPr/>
        <w:t>（</w:t>
      </w:r>
      <w:r>
        <w:rPr/>
        <w:t>1</w:t>
      </w:r>
      <w:r>
        <w:rPr/>
        <w:t>）蓝紫色溶液</w:t>
      </w:r>
      <w:r>
        <w:rPr/>
        <w:t>变浅，</w:t>
      </w:r>
      <w:r>
        <w:rPr/>
        <w:t>同时生成灰蓝色沉淀，继续滴加</w:t>
      </w:r>
      <w:r>
        <w:rPr/>
        <w:t>NaOH</w:t>
      </w:r>
      <w:r>
        <w:rPr/>
        <w:t>溶液，沉淀溶解，最终溶液变绿色</w:t>
      </w:r>
      <w:r>
        <w:rPr/>
        <w:br/>
      </w:r>
      <w:r>
        <w:rPr/>
        <w:t>（</w:t>
      </w:r>
      <w:r>
        <w:rPr/>
        <w:t>2</w:t>
      </w:r>
      <w:r>
        <w:rPr/>
        <w:t>）①</w:t>
      </w:r>
      <w:r>
        <w:rPr/>
        <w:object w:dxaOrig="2920" w:dyaOrig="400">
          <v:shapetype id="_x0000_tole_rId688" coordsize="21600,21600" o:spt="ole_rId6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8" type="_x0000_tole_rId688" style="width:146.25pt;height:20.2pt" filled="f" o:ole="">
            <v:imagedata r:id="rId689" o:title=""/>
          </v:shape>
          <o:OLEObject Type="Embed" ProgID="" ShapeID="ole_rId688" DrawAspect="Content" ObjectID="_908322960" r:id="rId688"/>
        </w:object>
      </w:r>
      <w:r>
        <w:rPr/>
        <w:t>②增大；</w:t>
      </w:r>
      <w:r>
        <w:rPr/>
        <w:object w:dxaOrig="799" w:dyaOrig="340">
          <v:shapetype id="_x0000_tole_rId690" coordsize="21600,21600" o:spt="ole_rId6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0" type="_x0000_tole_rId690" style="width:40.5pt;height:16.45pt" filled="f" o:ole="">
            <v:imagedata r:id="rId691" o:title=""/>
          </v:shape>
          <o:OLEObject Type="Embed" ProgID="" ShapeID="ole_rId690" DrawAspect="Content" ObjectID="_550355940" r:id="rId690"/>
        </w:object>
      </w:r>
      <w:r>
        <w:rPr/>
        <w:t>；③小于</w:t>
      </w:r>
      <w:r>
        <w:rPr/>
        <w:br/>
      </w:r>
      <w:r>
        <w:rPr/>
        <w:t>（</w:t>
      </w:r>
      <w:r>
        <w:rPr/>
        <w:t>3</w:t>
      </w:r>
      <w:r>
        <w:rPr/>
        <w:t>）</w:t>
      </w:r>
      <w:r>
        <w:rPr/>
        <w:object w:dxaOrig="839" w:dyaOrig="340">
          <v:shapetype id="_x0000_tole_rId692" coordsize="21600,21600" o:spt="ole_rId6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2" type="_x0000_tole_rId692" style="width:41.95pt;height:16.5pt" filled="f" o:ole="">
            <v:imagedata r:id="rId693" o:title=""/>
          </v:shape>
          <o:OLEObject Type="Embed" ProgID="" ShapeID="ole_rId692" DrawAspect="Content" ObjectID="_118703938" r:id="rId692"/>
        </w:object>
      </w:r>
      <w:r>
        <w:rPr/>
        <w:t>；</w:t>
      </w:r>
      <w:r>
        <w:rPr/>
        <w:object w:dxaOrig="819" w:dyaOrig="340">
          <v:shapetype id="_x0000_tole_rId694" coordsize="21600,21600" o:spt="ole_rId6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4" type="_x0000_tole_rId694" style="width:41.2pt;height:16.45pt" filled="f" o:ole="">
            <v:imagedata r:id="rId695" o:title=""/>
          </v:shape>
          <o:OLEObject Type="Embed" ProgID="" ShapeID="ole_rId694" DrawAspect="Content" ObjectID="_1557016035" r:id="rId694"/>
        </w:objec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/>
        <w:object w:dxaOrig="4280" w:dyaOrig="340">
          <v:shapetype id="_x0000_tole_rId696" coordsize="21600,21600" o:spt="ole_rId6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6" type="_x0000_tole_rId696" style="width:213.75pt;height:16.45pt" filled="f" o:ole="">
            <v:imagedata r:id="rId697" o:title=""/>
          </v:shape>
          <o:OLEObject Type="Embed" ProgID="" ShapeID="ole_rId696" DrawAspect="Content" ObjectID="_1959483173" r:id="rId696"/>
        </w:object>
      </w:r>
      <w:r>
        <w:rPr/>
        <w:br/>
      </w:r>
      <w:r>
        <w:rPr/>
        <w:t>或：</w:t>
      </w:r>
      <w:r>
        <w:rPr/>
        <w:object w:dxaOrig="4440" w:dyaOrig="340">
          <v:shapetype id="_x0000_tole_rId698" coordsize="21600,21600" o:spt="ole_rId6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8" type="_x0000_tole_rId698" style="width:222pt;height:16.45pt" filled="f" o:ole="">
            <v:imagedata r:id="rId699" o:title=""/>
          </v:shape>
          <o:OLEObject Type="Embed" ProgID="" ShapeID="ole_rId698" DrawAspect="Content" ObjectID="_1410977184" r:id="rId698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）类比</w:t>
      </w:r>
      <w:r>
        <w:rPr/>
        <w:object w:dxaOrig="419" w:dyaOrig="339">
          <v:shapetype id="_x0000_tole_rId700" coordsize="21600,21600" o:spt="ole_rId7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0" type="_x0000_tole_rId700" style="width:21pt;height:16.5pt" filled="f" o:ole="">
            <v:imagedata r:id="rId701" o:title=""/>
          </v:shape>
          <o:OLEObject Type="Embed" ProgID="" ShapeID="ole_rId700" DrawAspect="Content" ObjectID="_1955011741" r:id="rId700"/>
        </w:object>
      </w:r>
      <w:r>
        <w:rPr/>
        <w:t>与</w:t>
      </w:r>
      <w:r>
        <w:rPr/>
        <w:object w:dxaOrig="639" w:dyaOrig="260">
          <v:shapetype id="_x0000_tole_rId702" coordsize="21600,21600" o:spt="ole_rId7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2" type="_x0000_tole_rId702" style="width:31.5pt;height:12.75pt" filled="f" o:ole="">
            <v:imagedata r:id="rId703" o:title=""/>
          </v:shape>
          <o:OLEObject Type="Embed" ProgID="" ShapeID="ole_rId702" DrawAspect="Content" ObjectID="_1186439604" r:id="rId702"/>
        </w:object>
      </w:r>
      <w:r>
        <w:rPr/>
        <w:t>反应的性质，但需</w:t>
      </w:r>
      <w:r>
        <w:rPr/>
        <w:t>注意</w:t>
      </w:r>
      <w:r>
        <w:rPr/>
        <w:t>反应</w:t>
      </w:r>
      <w:r>
        <w:rPr/>
        <w:t>过程</w:t>
      </w:r>
      <w:r>
        <w:rPr/>
        <w:t>中伴有颜色变化。</w:t>
      </w:r>
      <w:r>
        <w:rPr/>
        <w:object w:dxaOrig="439" w:dyaOrig="340">
          <v:shapetype id="_x0000_tole_rId704" coordsize="21600,21600" o:spt="ole_rId7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4" type="_x0000_tole_rId704" style="width:21.75pt;height:16.45pt" filled="f" o:ole="">
            <v:imagedata r:id="rId705" o:title=""/>
          </v:shape>
          <o:OLEObject Type="Embed" ProgID="" ShapeID="ole_rId704" DrawAspect="Content" ObjectID="_1942924007" r:id="rId704"/>
        </w:object>
      </w:r>
      <w:r>
        <w:rPr/>
        <w:t>为</w:t>
      </w:r>
      <w:r>
        <w:rPr/>
        <w:t>蓝紫色，</w:t>
      </w:r>
      <w:r>
        <w:rPr/>
        <w:t>滴加</w:t>
      </w:r>
      <w:r>
        <w:rPr/>
        <w:object w:dxaOrig="639" w:dyaOrig="260">
          <v:shapetype id="_x0000_tole_rId706" coordsize="21600,21600" o:spt="ole_rId7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6" type="_x0000_tole_rId706" style="width:31.5pt;height:12.75pt" filled="f" o:ole="">
            <v:imagedata r:id="rId707" o:title=""/>
          </v:shape>
          <o:OLEObject Type="Embed" ProgID="" ShapeID="ole_rId706" DrawAspect="Content" ObjectID="_1134381483" r:id="rId706"/>
        </w:object>
      </w:r>
      <w:r>
        <w:rPr/>
        <w:t>后蓝紫色</w:t>
      </w:r>
      <w:r>
        <w:rPr/>
        <w:t>变浅同时</w:t>
      </w:r>
      <w:r>
        <w:rPr/>
        <w:t>产生灰蓝色沉淀</w:t>
      </w:r>
      <w:r>
        <w:rPr/>
        <w:object w:dxaOrig="779" w:dyaOrig="340">
          <v:shapetype id="_x0000_tole_rId708" coordsize="21600,21600" o:spt="ole_rId7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8" type="_x0000_tole_rId708" style="width:38.95pt;height:16.5pt" filled="f" o:ole="">
            <v:imagedata r:id="rId709" o:title=""/>
          </v:shape>
          <o:OLEObject Type="Embed" ProgID="" ShapeID="ole_rId708" DrawAspect="Content" ObjectID="_699626089" r:id="rId708"/>
        </w:object>
      </w:r>
      <w:r>
        <w:rPr/>
        <w:t>，继续</w:t>
      </w:r>
      <w:r>
        <w:rPr/>
        <w:t>滴加，</w:t>
      </w:r>
      <w:r>
        <w:rPr/>
        <w:t>沉淀溶解，</w:t>
      </w:r>
      <w:r>
        <w:rPr/>
        <w:object w:dxaOrig="779" w:dyaOrig="340">
          <v:shapetype id="_x0000_tole_rId710" coordsize="21600,21600" o:spt="ole_rId7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0" type="_x0000_tole_rId710" style="width:38.95pt;height:16.5pt" filled="f" o:ole="">
            <v:imagedata r:id="rId711" o:title=""/>
          </v:shape>
          <o:OLEObject Type="Embed" ProgID="" ShapeID="ole_rId710" DrawAspect="Content" ObjectID="_158478003" r:id="rId710"/>
        </w:object>
      </w:r>
      <w:r>
        <w:rPr/>
        <w:t>变为</w:t>
      </w:r>
      <w:r>
        <w:rPr/>
        <w:object w:dxaOrig="799" w:dyaOrig="340">
          <v:shapetype id="_x0000_tole_rId712" coordsize="21600,21600" o:spt="ole_rId7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2" type="_x0000_tole_rId712" style="width:40.5pt;height:16.45pt" filled="f" o:ole="">
            <v:imagedata r:id="rId713" o:title=""/>
          </v:shape>
          <o:OLEObject Type="Embed" ProgID="" ShapeID="ole_rId712" DrawAspect="Content" ObjectID="_127746552" r:id="rId712"/>
        </w:object>
      </w:r>
      <w:r>
        <w:rPr/>
        <w:t>，溶液最终变为绿色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）①选修四</w:t>
      </w:r>
      <w:r>
        <w:rPr/>
        <w:t>26</w:t>
      </w:r>
      <w:r>
        <w:rPr/>
        <w:t>页的方程式，</w:t>
      </w:r>
      <w:r>
        <w:rPr/>
        <w:object w:dxaOrig="839" w:dyaOrig="340">
          <v:shapetype id="_x0000_tole_rId714" coordsize="21600,21600" o:spt="ole_rId7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4" type="_x0000_tole_rId714" style="width:41.95pt;height:16.5pt" filled="f" o:ole="">
            <v:imagedata r:id="rId715" o:title=""/>
          </v:shape>
          <o:OLEObject Type="Embed" ProgID="" ShapeID="ole_rId714" DrawAspect="Content" ObjectID="_1192405666" r:id="rId714"/>
        </w:object>
      </w:r>
      <w:r>
        <w:rPr/>
        <w:t>在</w:t>
      </w:r>
      <w:r>
        <w:rPr/>
        <w:t>酸性条件会转化为</w:t>
      </w:r>
      <w:r>
        <w:rPr/>
        <w:object w:dxaOrig="919" w:dyaOrig="340">
          <v:shapetype id="_x0000_tole_rId716" coordsize="21600,21600" o:spt="ole_rId7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6" type="_x0000_tole_rId716" style="width:46.5pt;height:16.5pt" filled="f" o:ole="">
            <v:imagedata r:id="rId717" o:title=""/>
          </v:shape>
          <o:OLEObject Type="Embed" ProgID="" ShapeID="ole_rId716" DrawAspect="Content" ObjectID="_241744791" r:id="rId716"/>
        </w:object>
      </w:r>
      <w:r>
        <w:rPr/>
        <w:t>。②从图上可以看出，</w:t>
      </w:r>
      <w:r>
        <w:rPr/>
        <w:object w:dxaOrig="319" w:dyaOrig="340">
          <v:shapetype id="_x0000_tole_rId718" coordsize="21600,21600" o:spt="ole_rId7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8" type="_x0000_tole_rId718" style="width:16.5pt;height:16.5pt" filled="f" o:ole="">
            <v:imagedata r:id="rId719" o:title=""/>
          </v:shape>
          <o:OLEObject Type="Embed" ProgID="" ShapeID="ole_rId718" DrawAspect="Content" ObjectID="_1855048654" r:id="rId718"/>
        </w:object>
      </w:r>
      <w:r>
        <w:rPr/>
        <w:t>浓度升高，</w:t>
      </w:r>
      <w:r>
        <w:rPr/>
        <w:object w:dxaOrig="659" w:dyaOrig="340">
          <v:shapetype id="_x0000_tole_rId720" coordsize="21600,21600" o:spt="ole_rId7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0" type="_x0000_tole_rId720" style="width:32.95pt;height:16.45pt" filled="f" o:ole="">
            <v:imagedata r:id="rId721" o:title=""/>
          </v:shape>
          <o:OLEObject Type="Embed" ProgID="" ShapeID="ole_rId720" DrawAspect="Content" ObjectID="_1072957994" r:id="rId720"/>
        </w:object>
      </w:r>
      <w:r>
        <w:rPr/>
        <w:t>浓度上升，说明反应向右进行的更多，</w:t>
      </w:r>
      <w:r>
        <w:rPr/>
        <w:object w:dxaOrig="579" w:dyaOrig="340">
          <v:shapetype id="_x0000_tole_rId722" coordsize="21600,21600" o:spt="ole_rId7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2" type="_x0000_tole_rId722" style="width:29.2pt;height:16.45pt" filled="f" o:ole="">
            <v:imagedata r:id="rId723" o:title=""/>
          </v:shape>
          <o:OLEObject Type="Embed" ProgID="" ShapeID="ole_rId722" DrawAspect="Content" ObjectID="_314108319" r:id="rId722"/>
        </w:object>
      </w:r>
      <w:r>
        <w:rPr/>
        <w:t>的平衡</w:t>
      </w:r>
      <w:r>
        <w:rPr/>
        <w:t>转化率</w:t>
      </w:r>
      <w:r>
        <w:rPr/>
        <w:t>增大；根据</w:t>
      </w:r>
      <w:r>
        <w:rPr/>
        <w:t>A</w:t>
      </w:r>
      <w:r>
        <w:rPr/>
        <w:t>点</w:t>
      </w:r>
      <w:r>
        <w:rPr/>
        <w:t>数据，</w:t>
      </w:r>
      <w:r>
        <w:rPr/>
        <w:t>列三段式计算平衡常数：</w:t>
      </w:r>
      <w:r>
        <w:rPr/>
        <w:br/>
        <w:tab/>
      </w:r>
      <w:r>
        <w:rPr/>
        <w:object w:dxaOrig="5640" w:dyaOrig="1340">
          <v:shapetype id="_x0000_tole_rId724" coordsize="21600,21600" o:spt="ole_rId7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4" type="_x0000_tole_rId724" style="width:282pt;height:67.45pt" filled="f" o:ole="">
            <v:imagedata r:id="rId725" o:title=""/>
          </v:shape>
          <o:OLEObject Type="Embed" ProgID="" ShapeID="ole_rId724" DrawAspect="Content" ObjectID="_306188455" r:id="rId724"/>
        </w:object>
      </w:r>
      <w:r>
        <w:rPr/>
        <w:br/>
        <w:tab/>
      </w:r>
      <w:r>
        <w:rPr/>
        <w:object w:dxaOrig="3879" w:dyaOrig="620">
          <v:shapetype id="_x0000_tole_rId726" coordsize="21600,21600" o:spt="ole_rId7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6" type="_x0000_tole_rId726" style="width:194.3pt;height:31.45pt" filled="f" o:ole="">
            <v:imagedata r:id="rId727" o:title=""/>
          </v:shape>
          <o:OLEObject Type="Embed" ProgID="" ShapeID="ole_rId726" DrawAspect="Content" ObjectID="_450063412" r:id="rId726"/>
        </w:object>
      </w:r>
      <w:r>
        <w:rPr/>
        <w:br/>
      </w:r>
      <w:r>
        <w:rPr>
          <w:rFonts w:cs="楷体" w:ascii="楷体" w:hAnsi="楷体"/>
        </w:rPr>
        <w:t>③</w:t>
      </w:r>
      <w:r>
        <w:rPr/>
        <w:t>升高</w:t>
      </w:r>
      <w:r>
        <w:rPr/>
        <w:t>温度，</w:t>
      </w:r>
      <w:r>
        <w:rPr/>
        <w:t>溶液</w:t>
      </w:r>
      <w:r>
        <w:rPr/>
        <w:t>中</w:t>
      </w:r>
      <w:r>
        <w:rPr/>
        <w:object w:dxaOrig="579" w:dyaOrig="340">
          <v:shapetype id="_x0000_tole_rId728" coordsize="21600,21600" o:spt="ole_rId7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8" type="_x0000_tole_rId728" style="width:29.2pt;height:16.45pt" filled="f" o:ole="">
            <v:imagedata r:id="rId729" o:title=""/>
          </v:shape>
          <o:OLEObject Type="Embed" ProgID="" ShapeID="ole_rId728" DrawAspect="Content" ObjectID="_563264347" r:id="rId728"/>
        </w:object>
      </w:r>
      <w:r>
        <w:rPr/>
        <w:t>平衡</w:t>
      </w:r>
      <w:r>
        <w:rPr/>
        <w:t>转化率</w:t>
      </w:r>
      <w:r>
        <w:rPr/>
        <w:t>减小</w:t>
      </w:r>
      <w:r>
        <w:rPr/>
        <w:t>，</w:t>
      </w:r>
      <w:r>
        <w:rPr/>
        <w:t>说明</w:t>
      </w:r>
      <w:r>
        <w:rPr/>
        <w:t>反应</w:t>
      </w:r>
      <w:r>
        <w:rPr/>
        <w:t>逆向移动，</w:t>
      </w:r>
      <w:r>
        <w:rPr/>
        <w:t>故</w:t>
      </w:r>
      <w:r>
        <w:rPr/>
        <w:t>该反应</w:t>
      </w:r>
      <w:r>
        <w:rPr/>
        <w:t>为</w:t>
      </w:r>
      <w:r>
        <w:rPr/>
        <w:t>放热</w:t>
      </w:r>
      <w:r>
        <w:rPr/>
        <w:t>反应，</w:t>
      </w:r>
      <w:r>
        <w:rPr/>
        <w:object w:dxaOrig="699" w:dyaOrig="260">
          <v:shapetype id="_x0000_tole_rId730" coordsize="21600,21600" o:spt="ole_rId7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0" type="_x0000_tole_rId730" style="width:35.25pt;height:12.75pt" filled="f" o:ole="">
            <v:imagedata r:id="rId731" o:title=""/>
          </v:shape>
          <o:OLEObject Type="Embed" ProgID="" ShapeID="ole_rId730" DrawAspect="Content" ObjectID="_665127038" r:id="rId730"/>
        </w:object>
      </w:r>
      <w:r>
        <w:rPr/>
        <w:t>。</w:t>
      </w:r>
      <w:r>
        <w:rPr/>
        <w:br/>
      </w:r>
      <w:r>
        <w:rPr/>
        <w:t>（</w:t>
      </w:r>
      <w:r>
        <w:rPr/>
        <w:t>3</w:t>
      </w:r>
      <w:r>
        <w:rPr/>
        <w:t>）已知</w:t>
      </w:r>
      <w:r>
        <w:rPr/>
        <w:object w:dxaOrig="2059" w:dyaOrig="340">
          <v:shapetype id="_x0000_tole_rId732" coordsize="21600,21600" o:spt="ole_rId7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2" type="_x0000_tole_rId732" style="width:103.5pt;height:16.45pt" filled="f" o:ole="">
            <v:imagedata r:id="rId733" o:title=""/>
          </v:shape>
          <o:OLEObject Type="Embed" ProgID="" ShapeID="ole_rId732" DrawAspect="Content" ObjectID="_1570213694" r:id="rId732"/>
        </w:object>
      </w:r>
      <w:r>
        <w:rPr/>
        <w:t>，</w:t>
      </w:r>
      <w:r>
        <w:rPr/>
        <w:object w:dxaOrig="2340" w:dyaOrig="380">
          <v:shapetype id="_x0000_tole_rId734" coordsize="21600,21600" o:spt="ole_rId7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4" type="_x0000_tole_rId734" style="width:117pt;height:18.7pt" filled="f" o:ole="">
            <v:imagedata r:id="rId735" o:title=""/>
          </v:shape>
          <o:OLEObject Type="Embed" ProgID="" ShapeID="ole_rId734" DrawAspect="Content" ObjectID="_875582735" r:id="rId734"/>
        </w:object>
      </w:r>
      <w:r>
        <w:rPr/>
        <w:t>，</w:t>
      </w:r>
      <w:r>
        <w:rPr/>
        <w:object w:dxaOrig="1999" w:dyaOrig="379">
          <v:shapetype id="_x0000_tole_rId736" coordsize="21600,21600" o:spt="ole_rId7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6" type="_x0000_tole_rId736" style="width:99.8pt;height:18.7pt" filled="f" o:ole="">
            <v:imagedata r:id="rId737" o:title=""/>
          </v:shape>
          <o:OLEObject Type="Embed" ProgID="" ShapeID="ole_rId736" DrawAspect="Content" ObjectID="_1492705143" r:id="rId736"/>
        </w:object>
      </w:r>
      <w:r>
        <w:rPr/>
        <w:t>，当根据</w:t>
      </w:r>
      <w:r>
        <w:rPr/>
        <w:t>沉淀溶解平衡</w:t>
      </w:r>
      <w:r>
        <w:rPr/>
        <w:t>可得</w:t>
      </w:r>
      <w:r>
        <w:rPr/>
        <w:t>：</w:t>
      </w:r>
    </w:p>
    <w:p>
      <w:pPr>
        <w:pStyle w:val="Style14"/>
        <w:numPr>
          <w:ilvl w:val="0"/>
          <w:numId w:val="0"/>
        </w:numPr>
        <w:ind w:left="1680" w:hanging="0"/>
        <w:rPr/>
      </w:pPr>
      <w:r>
        <w:rPr/>
        <w:object w:dxaOrig="4620" w:dyaOrig="660">
          <v:shapetype id="_x0000_tole_rId738" coordsize="21600,21600" o:spt="ole_rId7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8" type="_x0000_tole_rId738" style="width:231pt;height:32.95pt" filled="f" o:ole="">
            <v:imagedata r:id="rId739" o:title=""/>
          </v:shape>
          <o:OLEObject Type="Embed" ProgID="" ShapeID="ole_rId738" DrawAspect="Content" ObjectID="_861345812" r:id="rId738"/>
        </w:object>
      </w:r>
      <w:r>
        <w:rPr/>
        <w:t>，</w:t>
      </w:r>
    </w:p>
    <w:p>
      <w:pPr>
        <w:pStyle w:val="Style14"/>
        <w:numPr>
          <w:ilvl w:val="0"/>
          <w:numId w:val="0"/>
        </w:numPr>
        <w:ind w:left="1680" w:hanging="0"/>
        <w:rPr/>
      </w:pPr>
      <w:r>
        <w:rPr/>
        <w:object w:dxaOrig="5280" w:dyaOrig="660">
          <v:shapetype id="_x0000_tole_rId740" coordsize="21600,21600" o:spt="ole_rId7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0" type="_x0000_tole_rId740" style="width:264pt;height:32.95pt" filled="f" o:ole="">
            <v:imagedata r:id="rId741" o:title=""/>
          </v:shape>
          <o:OLEObject Type="Embed" ProgID="" ShapeID="ole_rId740" DrawAspect="Content" ObjectID="_1057404359" r:id="rId740"/>
        </w:objec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object w:dxaOrig="819" w:dyaOrig="340">
          <v:shapetype id="_x0000_tole_rId742" coordsize="21600,21600" o:spt="ole_rId7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2" type="_x0000_tole_rId742" style="width:40.45pt;height:16.45pt" filled="f" o:ole="">
            <v:imagedata r:id="rId743" o:title=""/>
          </v:shape>
          <o:OLEObject Type="Embed" ProgID="" ShapeID="ole_rId742" DrawAspect="Content" ObjectID="_1479141452" r:id="rId742"/>
        </w:object>
      </w:r>
      <w:r>
        <w:rPr/>
        <w:t>盐溶液为酸性，因此配平时应在方程式左边添加</w:t>
      </w:r>
      <w:r>
        <w:rPr/>
        <w:object w:dxaOrig="319" w:dyaOrig="340">
          <v:shapetype id="_x0000_tole_rId744" coordsize="21600,21600" o:spt="ole_rId7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4" type="_x0000_tole_rId744" style="width:16.5pt;height:16.5pt" filled="f" o:ole="">
            <v:imagedata r:id="rId745" o:title=""/>
          </v:shape>
          <o:OLEObject Type="Embed" ProgID="" ShapeID="ole_rId744" DrawAspect="Content" ObjectID="_1385069099" r:id="rId744"/>
        </w:object>
      </w:r>
      <w:r>
        <w:rPr/>
        <w:t>或</w:t>
      </w:r>
      <w:r>
        <w:rPr/>
        <w:object w:dxaOrig="579" w:dyaOrig="340">
          <v:shapetype id="_x0000_tole_rId746" coordsize="21600,21600" o:spt="ole_rId7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6" type="_x0000_tole_rId746" style="width:28.45pt;height:16.45pt" filled="f" o:ole="">
            <v:imagedata r:id="rId747" o:title=""/>
          </v:shape>
          <o:OLEObject Type="Embed" ProgID="" ShapeID="ole_rId746" DrawAspect="Content" ObjectID="_2026479776" r:id="rId746"/>
        </w:object>
      </w:r>
      <w:r>
        <w:rPr/>
        <w:t>。</w:t>
      </w:r>
    </w:p>
    <w:p>
      <w:pPr>
        <w:pStyle w:val="Normal"/>
        <w:rPr>
          <w:rFonts w:ascii="黑体" w:hAnsi="黑体" w:eastAsia="黑体" w:cs="黑体"/>
        </w:rPr>
      </w:pPr>
      <w:r>
        <w:rPr>
          <w:rFonts w:eastAsia="黑体" w:cs="黑体" w:ascii="黑体" w:hAnsi="黑体"/>
        </w:rPr>
      </w:r>
    </w:p>
    <w:p>
      <w:pPr>
        <w:pStyle w:val="Style16"/>
        <w:numPr>
          <w:ilvl w:val="0"/>
          <w:numId w:val="2"/>
        </w:numPr>
        <w:rPr/>
      </w:pPr>
      <w:r>
        <w:rPr/>
        <w:object w:dxaOrig="739" w:dyaOrig="320">
          <v:shapetype id="_x0000_tole_rId748" coordsize="21600,21600" o:spt="ole_rId7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8" type="_x0000_tole_rId748" style="width:36.75pt;height:15.7pt" filled="f" o:ole="">
            <v:imagedata r:id="rId749" o:title=""/>
          </v:shape>
          <o:OLEObject Type="Embed" ProgID="" ShapeID="ole_rId748" DrawAspect="Content" ObjectID="_2118652054" r:id="rId748"/>
        </w:object>
      </w:r>
      <w:r>
        <w:rPr/>
        <w:t>是一种重要的杀菌消毒剂，也常用来漂白织物等，其一种生产工艺如下：</w:t>
      </w:r>
    </w:p>
    <w:p>
      <w:pPr>
        <w:pStyle w:val="Normal"/>
        <w:rPr/>
      </w:pPr>
      <w:r>
        <w:rPr/>
        <w:drawing>
          <wp:inline distT="0" distB="0" distL="0" distR="0">
            <wp:extent cx="5279390" cy="1762125"/>
            <wp:effectExtent l="0" t="0" r="0" b="0"/>
            <wp:docPr id="15" name="图片 4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18" descr=""/>
                    <pic:cNvPicPr>
                      <a:picLocks noChangeAspect="1" noChangeArrowheads="1"/>
                    </pic:cNvPicPr>
                  </pic:nvPicPr>
                  <pic:blipFill>
                    <a:blip r:embed="rId750"/>
                    <a:srcRect l="-7" t="-20" r="-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739" w:dyaOrig="320">
          <v:shapetype id="_x0000_tole_rId751" coordsize="21600,21600" o:spt="ole_rId7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1" type="_x0000_tole_rId751" style="width:36.75pt;height:15.7pt" filled="f" o:ole="">
            <v:imagedata r:id="rId752" o:title=""/>
          </v:shape>
          <o:OLEObject Type="Embed" ProgID="" ShapeID="ole_rId751" DrawAspect="Content" ObjectID="_1163275946" r:id="rId751"/>
        </w:object>
      </w:r>
      <w:r>
        <w:rPr/>
        <w:t>中</w:t>
      </w:r>
      <w:r>
        <w:rPr/>
        <w:object w:dxaOrig="279" w:dyaOrig="259">
          <v:shapetype id="_x0000_tole_rId753" coordsize="21600,21600" o:spt="ole_rId7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3" type="_x0000_tole_rId753" style="width:14.25pt;height:12.75pt" filled="f" o:ole="">
            <v:imagedata r:id="rId754" o:title=""/>
          </v:shape>
          <o:OLEObject Type="Embed" ProgID="" ShapeID="ole_rId753" DrawAspect="Content" ObjectID="_933243449" r:id="rId753"/>
        </w:object>
      </w:r>
      <w:r>
        <w:rPr/>
        <w:t>的化合价为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）写出“反应”步骤中生成</w:t>
      </w:r>
      <w:r>
        <w:rPr/>
        <w:object w:dxaOrig="499" w:dyaOrig="319">
          <v:shapetype id="_x0000_tole_rId755" coordsize="21600,21600" o:spt="ole_rId7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5" type="_x0000_tole_rId755" style="width:24.75pt;height:15.75pt" filled="f" o:ole="">
            <v:imagedata r:id="rId756" o:title=""/>
          </v:shape>
          <o:OLEObject Type="Embed" ProgID="" ShapeID="ole_rId755" DrawAspect="Content" ObjectID="_233879328" r:id="rId755"/>
        </w:object>
      </w:r>
      <w:r>
        <w:rPr/>
        <w:t>的化学方程式</w:t>
      </w:r>
      <w:r>
        <w:rPr>
          <w:u w:val="single"/>
        </w:rPr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）“电解”所用食盐水由粗盐水精制而成，精制时，为除去</w:t>
      </w:r>
      <w:r>
        <w:rPr/>
        <w:object w:dxaOrig="519" w:dyaOrig="340">
          <v:shapetype id="_x0000_tole_rId757" coordsize="21600,21600" o:spt="ole_rId7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7" type="_x0000_tole_rId757" style="width:26.2pt;height:17.25pt" filled="f" o:ole="">
            <v:imagedata r:id="rId758" o:title=""/>
          </v:shape>
          <o:OLEObject Type="Embed" ProgID="" ShapeID="ole_rId757" DrawAspect="Content" ObjectID="_1089330508" r:id="rId757"/>
        </w:object>
      </w:r>
      <w:r>
        <w:rPr/>
        <w:t>和</w:t>
      </w:r>
      <w:r>
        <w:rPr/>
        <w:object w:dxaOrig="399" w:dyaOrig="260">
          <v:shapetype id="_x0000_tole_rId759" coordsize="21600,21600" o:spt="ole_rId7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9" type="_x0000_tole_rId759" style="width:23.2pt;height:14.95pt" filled="f" o:ole="">
            <v:imagedata r:id="rId760" o:title=""/>
          </v:shape>
          <o:OLEObject Type="Embed" ProgID="" ShapeID="ole_rId759" DrawAspect="Content" ObjectID="_987151203" r:id="rId759"/>
        </w:object>
      </w:r>
      <w:r>
        <w:rPr/>
        <w:t>，要加入的试剂分别为</w:t>
      </w:r>
      <w:r>
        <w:rPr/>
        <w:t>__________</w:t>
      </w:r>
      <w:r>
        <w:rPr/>
        <w:t>、</w:t>
      </w:r>
      <w:r>
        <w:rPr/>
        <w:t>__________</w:t>
      </w:r>
      <w:r>
        <w:rPr/>
        <w:t>。“电解”中阴极反应的主要产物是</w:t>
      </w:r>
      <w:r>
        <w:rPr>
          <w:u w:val="single"/>
        </w:rPr>
        <w:tab/>
      </w:r>
      <w:r>
        <w:rPr>
          <w:u w:val="single"/>
        </w:rPr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）“尾气吸收”是吸收“电解”过程排出的少量</w:t>
      </w:r>
      <w:r>
        <w:rPr/>
        <w:object w:dxaOrig="499" w:dyaOrig="319">
          <v:shapetype id="_x0000_tole_rId761" coordsize="21600,21600" o:spt="ole_rId7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1" type="_x0000_tole_rId761" style="width:24.75pt;height:15.75pt" filled="f" o:ole="">
            <v:imagedata r:id="rId762" o:title=""/>
          </v:shape>
          <o:OLEObject Type="Embed" ProgID="" ShapeID="ole_rId761" DrawAspect="Content" ObjectID="_628452002" r:id="rId761"/>
        </w:object>
      </w:r>
      <w:r>
        <w:rPr/>
        <w:t>，此吸收反应中，氧化剂与还原剂的物质的量之比为</w:t>
      </w:r>
      <w:r>
        <w:rPr/>
        <w:t>__________</w:t>
      </w:r>
      <w:r>
        <w:rPr/>
        <w:t>，该反应中氧化产物是</w:t>
      </w:r>
      <w:r>
        <w:rPr>
          <w:u w:val="single"/>
        </w:rPr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）“有效氯含量”可用来衡量含氯消毒剂的消毒能力，其定义是：每克含氯消毒剂的氧化能力相当于多少克</w:t>
      </w:r>
      <w:r>
        <w:rPr/>
        <w:object w:dxaOrig="340" w:dyaOrig="319">
          <v:shapetype id="_x0000_tole_rId763" coordsize="21600,21600" o:spt="ole_rId7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3" type="_x0000_tole_rId763" style="width:17.25pt;height:15.75pt" filled="f" o:ole="">
            <v:imagedata r:id="rId764" o:title=""/>
          </v:shape>
          <o:OLEObject Type="Embed" ProgID="" ShapeID="ole_rId763" DrawAspect="Content" ObjectID="_1176326090" r:id="rId763"/>
        </w:object>
      </w:r>
      <w:r>
        <w:rPr/>
        <w:t>的氧化能力。</w:t>
      </w:r>
      <w:r>
        <w:rPr/>
        <w:object w:dxaOrig="739" w:dyaOrig="320">
          <v:shapetype id="_x0000_tole_rId765" coordsize="21600,21600" o:spt="ole_rId7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5" type="_x0000_tole_rId765" style="width:36.75pt;height:15.7pt" filled="f" o:ole="">
            <v:imagedata r:id="rId766" o:title=""/>
          </v:shape>
          <o:OLEObject Type="Embed" ProgID="" ShapeID="ole_rId765" DrawAspect="Content" ObjectID="_1496376449" r:id="rId765"/>
        </w:object>
      </w:r>
      <w:r>
        <w:rPr/>
        <w:t>的有效氯含量为</w:t>
      </w:r>
      <w:r>
        <w:rPr>
          <w:u w:val="single"/>
        </w:rPr>
        <w:tab/>
        <w:tab/>
        <w:tab/>
      </w:r>
      <w:r>
        <w:rPr/>
        <w:t>。（计算结果保留两位小数）。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t>+3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/>
        <w:object w:dxaOrig="4220" w:dyaOrig="400">
          <v:shapetype id="_x0000_tole_rId767" coordsize="21600,21600" o:spt="ole_rId7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7" type="_x0000_tole_rId767" style="width:211.4pt;height:19.45pt" filled="f" o:ole="">
            <v:imagedata r:id="rId768" o:title=""/>
          </v:shape>
          <o:OLEObject Type="Embed" ProgID="" ShapeID="ole_rId767" DrawAspect="Content" ObjectID="_786519935" r:id="rId767"/>
        </w:object>
      </w:r>
      <w:r>
        <w:rPr/>
        <w:br/>
      </w:r>
      <w:r>
        <w:rPr/>
        <w:t>（</w:t>
      </w:r>
      <w:r>
        <w:rPr/>
        <w:t>3</w:t>
      </w:r>
      <w:r>
        <w:rPr/>
        <w:t>）</w:t>
      </w:r>
      <w:r>
        <w:rPr/>
        <w:object w:dxaOrig="639" w:dyaOrig="260">
          <v:shapetype id="_x0000_tole_rId769" coordsize="21600,21600" o:spt="ole_rId7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9" type="_x0000_tole_rId769" style="width:32.25pt;height:12.75pt" filled="f" o:ole="">
            <v:imagedata r:id="rId770" o:title=""/>
          </v:shape>
          <o:OLEObject Type="Embed" ProgID="" ShapeID="ole_rId769" DrawAspect="Content" ObjectID="_244750356" r:id="rId769"/>
        </w:object>
      </w:r>
      <w:r>
        <w:rPr/>
        <w:t>；</w:t>
      </w:r>
      <w:r>
        <w:rPr/>
        <w:object w:dxaOrig="759" w:dyaOrig="340">
          <v:shapetype id="_x0000_tole_rId771" coordsize="21600,21600" o:spt="ole_rId7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1" type="_x0000_tole_rId771" style="width:38.25pt;height:17.25pt" filled="f" o:ole="">
            <v:imagedata r:id="rId772" o:title=""/>
          </v:shape>
          <o:OLEObject Type="Embed" ProgID="" ShapeID="ole_rId771" DrawAspect="Content" ObjectID="_1627363963" r:id="rId771"/>
        </w:object>
      </w:r>
      <w:r>
        <w:rPr/>
        <w:t>；</w:t>
      </w:r>
      <w:r>
        <w:rPr/>
        <w:object w:dxaOrig="739" w:dyaOrig="340">
          <v:shapetype id="_x0000_tole_rId773" coordsize="21600,21600" o:spt="ole_rId7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3" type="_x0000_tole_rId773" style="width:36.75pt;height:17.25pt" filled="f" o:ole="">
            <v:imagedata r:id="rId774" o:title=""/>
          </v:shape>
          <o:OLEObject Type="Embed" ProgID="" ShapeID="ole_rId773" DrawAspect="Content" ObjectID="_806135613" r:id="rId773"/>
        </w:objec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/>
        <w:object w:dxaOrig="379" w:dyaOrig="260">
          <v:shapetype id="_x0000_tole_rId775" coordsize="21600,21600" o:spt="ole_rId7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5" type="_x0000_tole_rId775" style="width:18.75pt;height:12.75pt" filled="f" o:ole="">
            <v:imagedata r:id="rId776" o:title=""/>
          </v:shape>
          <o:OLEObject Type="Embed" ProgID="" ShapeID="ole_rId775" DrawAspect="Content" ObjectID="_95526919" r:id="rId775"/>
        </w:object>
      </w:r>
      <w:r>
        <w:rPr/>
        <w:t>，</w:t>
      </w:r>
      <w:r>
        <w:rPr/>
        <w:object w:dxaOrig="299" w:dyaOrig="340">
          <v:shapetype id="_x0000_tole_rId777" coordsize="21600,21600" o:spt="ole_rId7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7" type="_x0000_tole_rId777" style="width:15pt;height:17.25pt" filled="f" o:ole="">
            <v:imagedata r:id="rId778" o:title=""/>
          </v:shape>
          <o:OLEObject Type="Embed" ProgID="" ShapeID="ole_rId777" DrawAspect="Content" ObjectID="_121184897" r:id="rId777"/>
        </w:object>
      </w:r>
      <w:r>
        <w:rPr/>
        <w:br/>
      </w:r>
      <w:r>
        <w:rPr/>
        <w:t>（</w:t>
      </w:r>
      <w:r>
        <w:rPr/>
        <w:t>5</w:t>
      </w:r>
      <w:r>
        <w:rPr/>
        <w:t>）</w:t>
      </w:r>
      <w:r>
        <w:rPr/>
        <w:object w:dxaOrig="419" w:dyaOrig="260">
          <v:shapetype id="_x0000_tole_rId779" coordsize="21600,21600" o:spt="ole_rId7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9" type="_x0000_tole_rId779" style="width:21pt;height:12.75pt" filled="f" o:ole="">
            <v:imagedata r:id="rId780" o:title=""/>
          </v:shape>
          <o:OLEObject Type="Embed" ProgID="" ShapeID="ole_rId779" DrawAspect="Content" ObjectID="_1320213267" r:id="rId779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739" w:dyaOrig="340">
          <v:shapetype id="_x0000_tole_rId781" coordsize="21600,21600" o:spt="ole_rId7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1" type="_x0000_tole_rId781" style="width:36.75pt;height:17.25pt" filled="f" o:ole="">
            <v:imagedata r:id="rId782" o:title=""/>
          </v:shape>
          <o:OLEObject Type="Embed" ProgID="" ShapeID="ole_rId781" DrawAspect="Content" ObjectID="_1251878306" r:id="rId781"/>
        </w:object>
      </w:r>
      <w:r>
        <w:rPr/>
        <w:t>中</w:t>
      </w:r>
      <w:r>
        <w:rPr/>
        <w:t>Na</w:t>
      </w:r>
      <w:r>
        <w:rPr/>
        <w:t>为</w:t>
      </w:r>
      <w:r>
        <w:rPr/>
        <w:t>+1</w:t>
      </w:r>
      <w:r>
        <w:rPr/>
        <w:t>价，</w:t>
      </w:r>
      <w:r>
        <w:rPr/>
        <w:t>O</w:t>
      </w:r>
      <w:r>
        <w:rPr/>
        <w:t>为</w:t>
      </w:r>
      <w:r>
        <w:rPr/>
        <w:t>-2</w:t>
      </w:r>
      <w:r>
        <w:rPr/>
        <w:t>价，计算可得</w:t>
      </w:r>
      <w:r>
        <w:rPr/>
        <w:object w:dxaOrig="279" w:dyaOrig="259">
          <v:shapetype id="_x0000_tole_rId783" coordsize="21600,21600" o:spt="ole_rId7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3" type="_x0000_tole_rId783" style="width:14.25pt;height:12.75pt" filled="f" o:ole="">
            <v:imagedata r:id="rId784" o:title=""/>
          </v:shape>
          <o:OLEObject Type="Embed" ProgID="" ShapeID="ole_rId783" DrawAspect="Content" ObjectID="_754152261" r:id="rId783"/>
        </w:object>
      </w:r>
      <w:r>
        <w:rPr/>
        <w:t>的化合价为</w:t>
      </w:r>
      <w:r>
        <w:rPr/>
        <w:object w:dxaOrig="279" w:dyaOrig="259">
          <v:shapetype id="_x0000_tole_rId785" coordsize="21600,21600" o:spt="ole_rId7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5" type="_x0000_tole_rId785" style="width:14.25pt;height:12.75pt" filled="f" o:ole="">
            <v:imagedata r:id="rId786" o:title=""/>
          </v:shape>
          <o:OLEObject Type="Embed" ProgID="" ShapeID="ole_rId785" DrawAspect="Content" ObjectID="_153298795" r:id="rId785"/>
        </w:objec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）由流程图可知反应物为</w:t>
      </w:r>
      <w:r>
        <w:rPr/>
        <w:object w:dxaOrig="639" w:dyaOrig="340">
          <v:shapetype id="_x0000_tole_rId787" coordsize="21600,21600" o:spt="ole_rId7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7" type="_x0000_tole_rId787" style="width:32.25pt;height:17.25pt" filled="f" o:ole="">
            <v:imagedata r:id="rId788" o:title=""/>
          </v:shape>
          <o:OLEObject Type="Embed" ProgID="" ShapeID="ole_rId787" DrawAspect="Content" ObjectID="_1571853979" r:id="rId787"/>
        </w:object>
      </w:r>
      <w:r>
        <w:rPr/>
        <w:t>、</w:t>
      </w:r>
      <w:r>
        <w:rPr/>
        <w:object w:dxaOrig="399" w:dyaOrig="340">
          <v:shapetype id="_x0000_tole_rId789" coordsize="21600,21600" o:spt="ole_rId7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9" type="_x0000_tole_rId789" style="width:19.5pt;height:17.25pt" filled="f" o:ole="">
            <v:imagedata r:id="rId790" o:title=""/>
          </v:shape>
          <o:OLEObject Type="Embed" ProgID="" ShapeID="ole_rId789" DrawAspect="Content" ObjectID="_2094147893" r:id="rId789"/>
        </w:object>
      </w:r>
      <w:r>
        <w:rPr/>
        <w:t>和</w:t>
      </w:r>
      <w:r>
        <w:rPr/>
        <w:object w:dxaOrig="739" w:dyaOrig="340">
          <v:shapetype id="_x0000_tole_rId791" coordsize="21600,21600" o:spt="ole_rId7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1" type="_x0000_tole_rId791" style="width:36.75pt;height:17.25pt" filled="f" o:ole="">
            <v:imagedata r:id="rId792" o:title=""/>
          </v:shape>
          <o:OLEObject Type="Embed" ProgID="" ShapeID="ole_rId791" DrawAspect="Content" ObjectID="_65000658" r:id="rId791"/>
        </w:object>
      </w:r>
      <w:r>
        <w:rPr/>
        <w:t>，产物为</w:t>
      </w:r>
      <w:r>
        <w:rPr/>
        <w:object w:dxaOrig="499" w:dyaOrig="339">
          <v:shapetype id="_x0000_tole_rId793" coordsize="21600,21600" o:spt="ole_rId7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3" type="_x0000_tole_rId793" style="width:25.5pt;height:17.25pt" filled="f" o:ole="">
            <v:imagedata r:id="rId794" o:title=""/>
          </v:shape>
          <o:OLEObject Type="Embed" ProgID="" ShapeID="ole_rId793" DrawAspect="Content" ObjectID="_1985100693" r:id="rId793"/>
        </w:object>
      </w:r>
      <w:r>
        <w:rPr/>
        <w:t>和</w:t>
      </w:r>
      <w:r>
        <w:rPr/>
        <w:object w:dxaOrig="819" w:dyaOrig="320">
          <v:shapetype id="_x0000_tole_rId795" coordsize="21600,21600" o:spt="ole_rId7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5" type="_x0000_tole_rId795" style="width:41.2pt;height:15.7pt" filled="f" o:ole="">
            <v:imagedata r:id="rId796" o:title=""/>
          </v:shape>
          <o:OLEObject Type="Embed" ProgID="" ShapeID="ole_rId795" DrawAspect="Content" ObjectID="_208431766" r:id="rId795"/>
        </w:object>
      </w:r>
      <w:r>
        <w:rPr/>
        <w:t>，根据氧化还原化合价升降守恒进行配平，可得方程式为：</w:t>
      </w:r>
      <w:r>
        <w:rPr/>
        <w:br/>
      </w:r>
      <w:r>
        <w:rPr/>
        <w:tab/>
      </w:r>
      <w:r>
        <w:rPr/>
        <w:object w:dxaOrig="4220" w:dyaOrig="400">
          <v:shapetype id="_x0000_tole_rId797" coordsize="21600,21600" o:spt="ole_rId7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7" type="_x0000_tole_rId797" style="width:211.4pt;height:19.45pt" filled="f" o:ole="">
            <v:imagedata r:id="rId798" o:title=""/>
          </v:shape>
          <o:OLEObject Type="Embed" ProgID="" ShapeID="ole_rId797" DrawAspect="Content" ObjectID="_1353824310" r:id="rId797"/>
        </w:object>
      </w:r>
      <w:r>
        <w:rPr/>
        <w:br/>
      </w:r>
      <w:r>
        <w:rPr/>
        <w:t>（</w:t>
      </w:r>
      <w:r>
        <w:rPr/>
        <w:t>3</w:t>
      </w:r>
      <w:r>
        <w:rPr/>
        <w:t>）粗盐提纯过程，主要考虑除去杂质离子，且不引入新的杂质，故加入</w:t>
      </w:r>
      <w:r>
        <w:rPr/>
        <w:object w:dxaOrig="639" w:dyaOrig="260">
          <v:shapetype id="_x0000_tole_rId799" coordsize="21600,21600" o:spt="ole_rId7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9" type="_x0000_tole_rId799" style="width:32.25pt;height:12.75pt" filled="f" o:ole="">
            <v:imagedata r:id="rId800" o:title=""/>
          </v:shape>
          <o:OLEObject Type="Embed" ProgID="" ShapeID="ole_rId799" DrawAspect="Content" ObjectID="_1144731520" r:id="rId799"/>
        </w:object>
      </w:r>
      <w:r>
        <w:rPr/>
        <w:t>除去</w:t>
      </w:r>
      <w:r>
        <w:rPr/>
        <w:object w:dxaOrig="519" w:dyaOrig="340">
          <v:shapetype id="_x0000_tole_rId801" coordsize="21600,21600" o:spt="ole_rId8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1" type="_x0000_tole_rId801" style="width:26.2pt;height:17.25pt" filled="f" o:ole="">
            <v:imagedata r:id="rId802" o:title=""/>
          </v:shape>
          <o:OLEObject Type="Embed" ProgID="" ShapeID="ole_rId801" DrawAspect="Content" ObjectID="_754633389" r:id="rId801"/>
        </w:object>
      </w:r>
      <w:r>
        <w:rPr/>
        <w:t>、加入</w:t>
      </w:r>
      <w:r>
        <w:rPr/>
        <w:object w:dxaOrig="759" w:dyaOrig="340">
          <v:shapetype id="_x0000_tole_rId803" coordsize="21600,21600" o:spt="ole_rId8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3" type="_x0000_tole_rId803" style="width:38.25pt;height:17.25pt" filled="f" o:ole="">
            <v:imagedata r:id="rId804" o:title=""/>
          </v:shape>
          <o:OLEObject Type="Embed" ProgID="" ShapeID="ole_rId803" DrawAspect="Content" ObjectID="_342048852" r:id="rId803"/>
        </w:object>
      </w:r>
      <w:r>
        <w:rPr/>
        <w:t>除去</w:t>
      </w:r>
      <w:r>
        <w:rPr/>
        <w:object w:dxaOrig="460" w:dyaOrig="299">
          <v:shapetype id="_x0000_tole_rId805" coordsize="21600,21600" o:spt="ole_rId8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5" type="_x0000_tole_rId805" style="width:23.2pt;height:14.95pt" filled="f" o:ole="">
            <v:imagedata r:id="rId806" o:title=""/>
          </v:shape>
          <o:OLEObject Type="Embed" ProgID="" ShapeID="ole_rId805" DrawAspect="Content" ObjectID="_913380000" r:id="rId805"/>
        </w:object>
      </w:r>
      <w:r>
        <w:rPr/>
        <w:t>；电解食盐水并加入</w:t>
      </w:r>
      <w:r>
        <w:rPr/>
        <w:object w:dxaOrig="499" w:dyaOrig="339">
          <v:shapetype id="_x0000_tole_rId807" coordsize="21600,21600" o:spt="ole_rId8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7" type="_x0000_tole_rId807" style="width:25.5pt;height:17.25pt" filled="f" o:ole="">
            <v:imagedata r:id="rId808" o:title=""/>
          </v:shape>
          <o:OLEObject Type="Embed" ProgID="" ShapeID="ole_rId807" DrawAspect="Content" ObjectID="_80481710" r:id="rId807"/>
        </w:object>
      </w:r>
      <w:r>
        <w:rPr/>
        <w:t>，产物中有</w:t>
      </w:r>
      <w:r>
        <w:rPr/>
        <w:object w:dxaOrig="739" w:dyaOrig="340">
          <v:shapetype id="_x0000_tole_rId809" coordsize="21600,21600" o:spt="ole_rId8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9" type="_x0000_tole_rId809" style="width:36.75pt;height:17.25pt" filled="f" o:ole="">
            <v:imagedata r:id="rId810" o:title=""/>
          </v:shape>
          <o:OLEObject Type="Embed" ProgID="" ShapeID="ole_rId809" DrawAspect="Content" ObjectID="_1584597529" r:id="rId809"/>
        </w:object>
      </w:r>
      <w:r>
        <w:rPr/>
        <w:t>生成</w:t>
      </w:r>
      <w:r>
        <w:rPr/>
        <w:t>，由于阴极发生还原反应，所以应该是</w:t>
      </w:r>
      <w:r>
        <w:rPr/>
        <w:object w:dxaOrig="499" w:dyaOrig="339">
          <v:shapetype id="_x0000_tole_rId811" coordsize="21600,21600" o:spt="ole_rId8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1" type="_x0000_tole_rId811" style="width:25.5pt;height:17.25pt" filled="f" o:ole="">
            <v:imagedata r:id="rId812" o:title=""/>
          </v:shape>
          <o:OLEObject Type="Embed" ProgID="" ShapeID="ole_rId811" DrawAspect="Content" ObjectID="_904310777" r:id="rId811"/>
        </w:object>
      </w:r>
      <w:r>
        <w:rPr/>
        <w:t>在阴极被还原生成</w:t>
      </w:r>
      <w:r>
        <w:rPr/>
        <w:object w:dxaOrig="739" w:dyaOrig="340">
          <v:shapetype id="_x0000_tole_rId813" coordsize="21600,21600" o:spt="ole_rId8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3" type="_x0000_tole_rId813" style="width:36.75pt;height:17.25pt" filled="f" o:ole="">
            <v:imagedata r:id="rId814" o:title=""/>
          </v:shape>
          <o:OLEObject Type="Embed" ProgID="" ShapeID="ole_rId813" DrawAspect="Content" ObjectID="_1259705713" r:id="rId813"/>
        </w:object>
      </w:r>
      <w:r>
        <w:rPr/>
        <w:t>。</w:t>
      </w:r>
      <w:r>
        <w:rPr/>
        <w:br/>
      </w:r>
      <w:r>
        <w:rPr/>
        <w:t>（</w:t>
      </w:r>
      <w:r>
        <w:rPr/>
        <w:t>4</w:t>
      </w:r>
      <w:r>
        <w:rPr/>
        <w:t>）根据尾气吸收过程中加入的反应物和生成物，写出氧化还原反应方程式并配平，可得：</w:t>
      </w:r>
      <w:r>
        <w:rPr/>
        <w:object w:dxaOrig="4540" w:dyaOrig="400">
          <v:shapetype id="_x0000_tole_rId815" coordsize="21600,21600" o:spt="ole_rId8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5" type="_x0000_tole_rId815" style="width:226.5pt;height:19.45pt" filled="f" o:ole="">
            <v:imagedata r:id="rId816" o:title=""/>
          </v:shape>
          <o:OLEObject Type="Embed" ProgID="" ShapeID="ole_rId815" DrawAspect="Content" ObjectID="_431115367" r:id="rId815"/>
        </w:object>
      </w:r>
      <w:r>
        <w:rPr/>
        <w:t>。其中氧化剂为</w:t>
      </w:r>
      <w:r>
        <w:rPr/>
        <w:object w:dxaOrig="499" w:dyaOrig="319">
          <v:shapetype id="_x0000_tole_rId817" coordsize="21600,21600" o:spt="ole_rId8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7" type="_x0000_tole_rId817" style="width:24.75pt;height:15.75pt" filled="f" o:ole="">
            <v:imagedata r:id="rId818" o:title=""/>
          </v:shape>
          <o:OLEObject Type="Embed" ProgID="" ShapeID="ole_rId817" DrawAspect="Content" ObjectID="_1746036796" r:id="rId817"/>
        </w:object>
      </w:r>
      <w:r>
        <w:rPr/>
        <w:t>，</w:t>
      </w:r>
      <w:r>
        <w:rPr/>
        <w:t>还原剂为</w:t>
      </w:r>
      <w:r>
        <w:rPr/>
        <w:object w:dxaOrig="540" w:dyaOrig="320">
          <v:shapetype id="_x0000_tole_rId819" coordsize="21600,21600" o:spt="ole_rId8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9" type="_x0000_tole_rId819" style="width:27pt;height:15.7pt" filled="f" o:ole="">
            <v:imagedata r:id="rId820" o:title=""/>
          </v:shape>
          <o:OLEObject Type="Embed" ProgID="" ShapeID="ole_rId819" DrawAspect="Content" ObjectID="_196321960" r:id="rId819"/>
        </w:object>
      </w:r>
      <w:r>
        <w:rPr/>
        <w:t>，氧化剂与还原剂的比值为</w:t>
      </w:r>
      <w:r>
        <w:rPr/>
        <w:object w:dxaOrig="379" w:dyaOrig="260">
          <v:shapetype id="_x0000_tole_rId821" coordsize="21600,21600" o:spt="ole_rId8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1" type="_x0000_tole_rId821" style="width:18.75pt;height:12.75pt" filled="f" o:ole="">
            <v:imagedata r:id="rId822" o:title=""/>
          </v:shape>
          <o:OLEObject Type="Embed" ProgID="" ShapeID="ole_rId821" DrawAspect="Content" ObjectID="_1115711273" r:id="rId821"/>
        </w:object>
      </w:r>
      <w:r>
        <w:rPr/>
        <w:t>，该反应的氧化产物为</w:t>
      </w:r>
      <w:r>
        <w:rPr/>
        <w:object w:dxaOrig="299" w:dyaOrig="340">
          <v:shapetype id="_x0000_tole_rId823" coordsize="21600,21600" o:spt="ole_rId8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3" type="_x0000_tole_rId823" style="width:15pt;height:17.25pt" filled="f" o:ole="">
            <v:imagedata r:id="rId824" o:title=""/>
          </v:shape>
          <o:OLEObject Type="Embed" ProgID="" ShapeID="ole_rId823" DrawAspect="Content" ObjectID="_62235845" r:id="rId823"/>
        </w:object>
      </w:r>
      <w:r>
        <w:rPr/>
        <w:t>。</w:t>
      </w:r>
      <w:r>
        <w:rPr/>
        <w:br/>
      </w:r>
      <w:r>
        <w:rPr/>
        <w:t>（</w:t>
      </w:r>
      <w:r>
        <w:rPr/>
        <w:t>5</w:t>
      </w:r>
      <w:r>
        <w:rPr/>
        <w:t>）“有效氯含量”的定义是每克含氯消毒剂的氧化能力相当于多少克</w:t>
      </w:r>
      <w:r>
        <w:rPr/>
        <w:object w:dxaOrig="340" w:dyaOrig="319">
          <v:shapetype id="_x0000_tole_rId825" coordsize="21600,21600" o:spt="ole_rId8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5" type="_x0000_tole_rId825" style="width:16.5pt;height:15.75pt" filled="f" o:ole="">
            <v:imagedata r:id="rId826" o:title=""/>
          </v:shape>
          <o:OLEObject Type="Embed" ProgID="" ShapeID="ole_rId825" DrawAspect="Content" ObjectID="_513214996" r:id="rId825"/>
        </w:object>
      </w:r>
      <w:r>
        <w:rPr/>
        <w:t>的氧化能力。其实就是求相同质量的</w:t>
      </w:r>
      <w:r>
        <w:rPr/>
        <w:object w:dxaOrig="739" w:dyaOrig="320">
          <v:shapetype id="_x0000_tole_rId827" coordsize="21600,21600" o:spt="ole_rId8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7" type="_x0000_tole_rId827" style="width:36.75pt;height:15.7pt" filled="f" o:ole="">
            <v:imagedata r:id="rId828" o:title=""/>
          </v:shape>
          <o:OLEObject Type="Embed" ProgID="" ShapeID="ole_rId827" DrawAspect="Content" ObjectID="_1391548596" r:id="rId827"/>
        </w:object>
      </w:r>
      <w:r>
        <w:rPr/>
        <w:t>和</w:t>
      </w:r>
      <w:r>
        <w:rPr/>
        <w:object w:dxaOrig="340" w:dyaOrig="319">
          <v:shapetype id="_x0000_tole_rId829" coordsize="21600,21600" o:spt="ole_rId8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9" type="_x0000_tole_rId829" style="width:17.25pt;height:15.75pt" filled="f" o:ole="">
            <v:imagedata r:id="rId830" o:title=""/>
          </v:shape>
          <o:OLEObject Type="Embed" ProgID="" ShapeID="ole_rId829" DrawAspect="Content" ObjectID="_1986390552" r:id="rId829"/>
        </w:object>
      </w:r>
      <w:r>
        <w:rPr/>
        <w:t>在还原为</w:t>
      </w:r>
      <w:r>
        <w:rPr/>
        <w:object w:dxaOrig="340" w:dyaOrig="299">
          <v:shapetype id="_x0000_tole_rId831" coordsize="21600,21600" o:spt="ole_rId8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1" type="_x0000_tole_rId831" style="width:17.25pt;height:15pt" filled="f" o:ole="">
            <v:imagedata r:id="rId832" o:title=""/>
          </v:shape>
          <o:OLEObject Type="Embed" ProgID="" ShapeID="ole_rId831" DrawAspect="Content" ObjectID="_2101984030" r:id="rId831"/>
        </w:object>
      </w:r>
      <w:r>
        <w:rPr/>
        <w:t>时</w:t>
      </w:r>
      <w:r>
        <w:rPr/>
        <w:t>，</w:t>
      </w:r>
      <w:r>
        <w:rPr/>
        <w:t>转移的电子数之比</w:t>
      </w:r>
      <w:r>
        <w:rPr/>
        <w:t>。</w:t>
      </w:r>
      <w:r>
        <w:rPr/>
        <w:object w:dxaOrig="1219" w:dyaOrig="320">
          <v:shapetype id="_x0000_tole_rId833" coordsize="21600,21600" o:spt="ole_rId8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3" type="_x0000_tole_rId833" style="width:60.75pt;height:15.7pt" filled="f" o:ole="">
            <v:imagedata r:id="rId834" o:title=""/>
          </v:shape>
          <o:OLEObject Type="Embed" ProgID="" ShapeID="ole_rId833" DrawAspect="Content" ObjectID="_1841715397" r:id="rId833"/>
        </w:object>
      </w:r>
      <w:r>
        <w:rPr/>
        <w:t>还原为</w:t>
      </w:r>
      <w:r>
        <w:rPr/>
        <w:object w:dxaOrig="340" w:dyaOrig="299">
          <v:shapetype id="_x0000_tole_rId835" coordsize="21600,21600" o:spt="ole_rId8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5" type="_x0000_tole_rId835" style="width:17.25pt;height:15pt" filled="f" o:ole="">
            <v:imagedata r:id="rId836" o:title=""/>
          </v:shape>
          <o:OLEObject Type="Embed" ProgID="" ShapeID="ole_rId835" DrawAspect="Content" ObjectID="_385187296" r:id="rId835"/>
        </w:object>
      </w:r>
      <w:r>
        <w:rPr/>
        <w:t>时转移</w:t>
      </w:r>
      <w:r>
        <w:rPr/>
        <w:object w:dxaOrig="560" w:dyaOrig="299">
          <v:shapetype id="_x0000_tole_rId837" coordsize="21600,21600" o:spt="ole_rId8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7" type="_x0000_tole_rId837" style="width:27.75pt;height:14.95pt" filled="f" o:ole="">
            <v:imagedata r:id="rId838" o:title=""/>
          </v:shape>
          <o:OLEObject Type="Embed" ProgID="" ShapeID="ole_rId837" DrawAspect="Content" ObjectID="_1779634727" r:id="rId837"/>
        </w:object>
      </w:r>
      <w:r>
        <w:rPr/>
        <w:t>电子</w:t>
      </w:r>
      <w:r>
        <w:rPr/>
        <w:t>，</w:t>
      </w:r>
      <w:r>
        <w:rPr/>
        <w:object w:dxaOrig="819" w:dyaOrig="320">
          <v:shapetype id="_x0000_tole_rId839" coordsize="21600,21600" o:spt="ole_rId8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9" type="_x0000_tole_rId839" style="width:41.2pt;height:15.7pt" filled="f" o:ole="">
            <v:imagedata r:id="rId840" o:title=""/>
          </v:shape>
          <o:OLEObject Type="Embed" ProgID="" ShapeID="ole_rId839" DrawAspect="Content" ObjectID="_1166724778" r:id="rId839"/>
        </w:object>
      </w:r>
      <w:r>
        <w:rPr/>
        <w:t>还原为</w:t>
      </w:r>
      <w:r>
        <w:rPr/>
        <w:object w:dxaOrig="340" w:dyaOrig="299">
          <v:shapetype id="_x0000_tole_rId841" coordsize="21600,21600" o:spt="ole_rId8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1" type="_x0000_tole_rId841" style="width:17.25pt;height:15pt" filled="f" o:ole="">
            <v:imagedata r:id="rId842" o:title=""/>
          </v:shape>
          <o:OLEObject Type="Embed" ProgID="" ShapeID="ole_rId841" DrawAspect="Content" ObjectID="_205729077" r:id="rId841"/>
        </w:object>
      </w:r>
      <w:r>
        <w:rPr/>
        <w:t>时转移</w:t>
      </w:r>
      <w:r>
        <w:rPr/>
        <w:object w:dxaOrig="560" w:dyaOrig="299">
          <v:shapetype id="_x0000_tole_rId843" coordsize="21600,21600" o:spt="ole_rId8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3" type="_x0000_tole_rId843" style="width:27.75pt;height:14.95pt" filled="f" o:ole="">
            <v:imagedata r:id="rId844" o:title=""/>
          </v:shape>
          <o:OLEObject Type="Embed" ProgID="" ShapeID="ole_rId843" DrawAspect="Content" ObjectID="_489920630" r:id="rId843"/>
        </w:object>
      </w:r>
      <w:r>
        <w:rPr/>
        <w:t>电子</w:t>
      </w:r>
      <w:r>
        <w:rPr/>
        <w:t>，也就是说每摩尔</w:t>
      </w:r>
      <w:r>
        <w:rPr/>
        <w:object w:dxaOrig="739" w:dyaOrig="340">
          <v:shapetype id="_x0000_tole_rId845" coordsize="21600,21600" o:spt="ole_rId8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5" type="_x0000_tole_rId845" style="width:36.75pt;height:17.25pt" filled="f" o:ole="">
            <v:imagedata r:id="rId846" o:title=""/>
          </v:shape>
          <o:OLEObject Type="Embed" ProgID="" ShapeID="ole_rId845" DrawAspect="Content" ObjectID="_203424452" r:id="rId845"/>
        </w:object>
      </w:r>
      <w:r>
        <w:rPr/>
        <w:t>相当于</w:t>
      </w:r>
      <w:r>
        <w:rPr/>
        <w:object w:dxaOrig="839" w:dyaOrig="340">
          <v:shapetype id="_x0000_tole_rId847" coordsize="21600,21600" o:spt="ole_rId8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7" type="_x0000_tole_rId847" style="width:41.95pt;height:17.25pt" filled="f" o:ole="">
            <v:imagedata r:id="rId848" o:title=""/>
          </v:shape>
          <o:OLEObject Type="Embed" ProgID="" ShapeID="ole_rId847" DrawAspect="Content" ObjectID="_237248939" r:id="rId847"/>
        </w:object>
      </w:r>
      <w:r>
        <w:rPr/>
        <w:t>。即</w:t>
      </w:r>
      <w:r>
        <w:rPr/>
        <w:object w:dxaOrig="580" w:dyaOrig="300">
          <v:shapetype id="_x0000_tole_rId849" coordsize="21600,21600" o:spt="ole_rId8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9" type="_x0000_tole_rId849" style="width:29.2pt;height:14.95pt" filled="f" o:ole="">
            <v:imagedata r:id="rId850" o:title=""/>
          </v:shape>
          <o:OLEObject Type="Embed" ProgID="" ShapeID="ole_rId849" DrawAspect="Content" ObjectID="_1030408666" r:id="rId849"/>
        </w:object>
      </w:r>
      <w:r>
        <w:rPr/>
        <w:object w:dxaOrig="739" w:dyaOrig="340">
          <v:shapetype id="_x0000_tole_rId851" coordsize="21600,21600" o:spt="ole_rId8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1" type="_x0000_tole_rId851" style="width:36.75pt;height:17.25pt" filled="f" o:ole="">
            <v:imagedata r:id="rId852" o:title=""/>
          </v:shape>
          <o:OLEObject Type="Embed" ProgID="" ShapeID="ole_rId851" DrawAspect="Content" ObjectID="_965978295" r:id="rId851"/>
        </w:object>
      </w:r>
      <w:r>
        <w:rPr/>
        <w:t>相当于</w:t>
      </w:r>
      <w:r>
        <w:rPr/>
        <w:object w:dxaOrig="519" w:dyaOrig="299">
          <v:shapetype id="_x0000_tole_rId853" coordsize="21600,21600" o:spt="ole_rId8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3" type="_x0000_tole_rId853" style="width:25.5pt;height:14.95pt" filled="f" o:ole="">
            <v:imagedata r:id="rId854" o:title=""/>
          </v:shape>
          <o:OLEObject Type="Embed" ProgID="" ShapeID="ole_rId853" DrawAspect="Content" ObjectID="_554303251" r:id="rId853"/>
        </w:object>
      </w:r>
      <w:r>
        <w:rPr/>
        <w:object w:dxaOrig="339" w:dyaOrig="339">
          <v:shapetype id="_x0000_tole_rId855" coordsize="21600,21600" o:spt="ole_rId8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5" type="_x0000_tole_rId855" style="width:17.25pt;height:17.25pt" filled="f" o:ole="">
            <v:imagedata r:id="rId856" o:title=""/>
          </v:shape>
          <o:OLEObject Type="Embed" ProgID="" ShapeID="ole_rId855" DrawAspect="Content" ObjectID="_2042828839" r:id="rId855"/>
        </w:object>
      </w:r>
      <w:r>
        <w:rPr/>
        <w:t>，即“有效氯含量”</w:t>
      </w:r>
      <w:r>
        <w:rPr/>
        <w:t>=</w:t>
      </w:r>
      <w:r>
        <w:rPr/>
        <w:object w:dxaOrig="1039" w:dyaOrig="560">
          <v:shapetype id="_x0000_tole_rId857" coordsize="21600,21600" o:spt="ole_rId8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7" type="_x0000_tole_rId857" style="width:52.5pt;height:27.75pt" filled="f" o:ole="">
            <v:imagedata r:id="rId858" o:title=""/>
          </v:shape>
          <o:OLEObject Type="Embed" ProgID="" ShapeID="ole_rId857" DrawAspect="Content" ObjectID="_1464543384" r:id="rId857"/>
        </w:object>
      </w:r>
      <w:r>
        <w:rPr/>
        <w:t>（保留两位小数）。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7"/>
        </w:numPr>
        <w:rPr/>
      </w:pPr>
      <w:r>
        <w:rPr/>
        <w:t>[</w:t>
      </w:r>
      <w:r>
        <w:rPr/>
        <w:t>化学——选修</w:t>
      </w:r>
      <w:r>
        <w:rPr/>
        <w:t>2</w:t>
      </w:r>
      <w:r>
        <w:rPr/>
        <w:t>：化学与技术</w:t>
      </w:r>
      <w:r>
        <w:rPr/>
        <w:t>]</w:t>
      </w: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高锰酸钾（</w:t>
      </w:r>
      <w:r>
        <w:rPr/>
        <w:object w:dxaOrig="739" w:dyaOrig="320">
          <v:shapetype id="_x0000_tole_rId859" coordsize="21600,21600" o:spt="ole_rId8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9" type="_x0000_tole_rId859" style="width:36.75pt;height:15.7pt" filled="f" o:ole="">
            <v:imagedata r:id="rId860" o:title=""/>
          </v:shape>
          <o:OLEObject Type="Embed" ProgID="" ShapeID="ole_rId859" DrawAspect="Content" ObjectID="_1522222815" r:id="rId859"/>
        </w:object>
      </w:r>
      <w:r>
        <w:rPr/>
        <w:t>）是一种常见氧化剂。主要用于化工、防腐及制药工业等。以软锰矿（主要成分为</w:t>
      </w:r>
      <w:r>
        <w:rPr/>
        <w:object w:dxaOrig="599" w:dyaOrig="320">
          <v:shapetype id="_x0000_tole_rId861" coordsize="21600,21600" o:spt="ole_rId8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1" type="_x0000_tole_rId861" style="width:30pt;height:15.7pt" filled="f" o:ole="">
            <v:imagedata r:id="rId862" o:title=""/>
          </v:shape>
          <o:OLEObject Type="Embed" ProgID="" ShapeID="ole_rId861" DrawAspect="Content" ObjectID="_491132295" r:id="rId861"/>
        </w:object>
      </w:r>
      <w:r>
        <w:rPr/>
        <w:t>）为原料生产高锰酸钾的工艺路线如下：</w:t>
      </w:r>
    </w:p>
    <w:p>
      <w:pPr>
        <w:pStyle w:val="Normal"/>
        <w:rPr/>
      </w:pPr>
      <w:r>
        <w:rPr/>
        <w:drawing>
          <wp:inline distT="0" distB="0" distL="0" distR="0">
            <wp:extent cx="5277485" cy="1114425"/>
            <wp:effectExtent l="0" t="0" r="0" b="0"/>
            <wp:docPr id="16" name="图片 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75" descr=""/>
                    <pic:cNvPicPr>
                      <a:picLocks noChangeAspect="1" noChangeArrowheads="1"/>
                    </pic:cNvPicPr>
                  </pic:nvPicPr>
                  <pic:blipFill>
                    <a:blip r:embed="rId863"/>
                    <a:srcRect l="-7" t="-32" r="-7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）原料软锰矿与氢氧化钾按</w:t>
      </w:r>
      <w:r>
        <w:rPr/>
        <w:object w:dxaOrig="339" w:dyaOrig="260">
          <v:shapetype id="_x0000_tole_rId864" coordsize="21600,21600" o:spt="ole_rId8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4" type="_x0000_tole_rId864" style="width:17.25pt;height:12.75pt" filled="f" o:ole="">
            <v:imagedata r:id="rId865" o:title=""/>
          </v:shape>
          <o:OLEObject Type="Embed" ProgID="" ShapeID="ole_rId864" DrawAspect="Content" ObjectID="_709946074" r:id="rId864"/>
        </w:object>
      </w:r>
      <w:r>
        <w:rPr/>
        <w:t>的比例在“烘炒锅”中混配，混配前应将软锰矿粉碎，其作用是</w:t>
      </w:r>
      <w:r>
        <w:rPr/>
        <w:t>______________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）“平炉”中发生反应的化学方程式为</w:t>
      </w:r>
      <w:r>
        <w:rPr>
          <w:u w:val="single"/>
        </w:rPr>
        <w:tab/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）“平炉”中需要加压，其目的是</w:t>
      </w:r>
      <w:r>
        <w:rPr>
          <w:u w:val="single"/>
        </w:rPr>
        <w:tab/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）将</w:t>
      </w:r>
      <w:r>
        <w:rPr/>
        <w:object w:dxaOrig="840" w:dyaOrig="320">
          <v:shapetype id="_x0000_tole_rId866" coordsize="21600,21600" o:spt="ole_rId8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6" type="_x0000_tole_rId866" style="width:41.95pt;height:15.7pt" filled="f" o:ole="">
            <v:imagedata r:id="rId867" o:title=""/>
          </v:shape>
          <o:OLEObject Type="Embed" ProgID="" ShapeID="ole_rId866" DrawAspect="Content" ObjectID="_567728873" r:id="rId866"/>
        </w:object>
      </w:r>
      <w:r>
        <w:rPr/>
        <w:t>转化为</w:t>
      </w:r>
      <w:r>
        <w:rPr/>
        <w:object w:dxaOrig="739" w:dyaOrig="320">
          <v:shapetype id="_x0000_tole_rId868" coordsize="21600,21600" o:spt="ole_rId8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8" type="_x0000_tole_rId868" style="width:36.75pt;height:15.7pt" filled="f" o:ole="">
            <v:imagedata r:id="rId869" o:title=""/>
          </v:shape>
          <o:OLEObject Type="Embed" ProgID="" ShapeID="ole_rId868" DrawAspect="Content" ObjectID="_858534676" r:id="rId868"/>
        </w:object>
      </w:r>
      <w:r>
        <w:rPr/>
        <w:t>的生产有两种工艺。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①“</w:t>
      </w:r>
      <w:r>
        <w:rPr/>
        <w:object w:dxaOrig="439" w:dyaOrig="320">
          <v:shapetype id="_x0000_tole_rId870" coordsize="21600,21600" o:spt="ole_rId8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0" type="_x0000_tole_rId870" style="width:21.75pt;height:15.7pt" filled="f" o:ole="">
            <v:imagedata r:id="rId871" o:title=""/>
          </v:shape>
          <o:OLEObject Type="Embed" ProgID="" ShapeID="ole_rId870" DrawAspect="Content" ObjectID="_1841167197" r:id="rId870"/>
        </w:object>
      </w:r>
      <w:r>
        <w:rPr/>
        <w:t>歧化法”是传统工艺，即在</w:t>
      </w:r>
      <w:r>
        <w:rPr/>
        <w:object w:dxaOrig="840" w:dyaOrig="320">
          <v:shapetype id="_x0000_tole_rId872" coordsize="21600,21600" o:spt="ole_rId8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2" type="_x0000_tole_rId872" style="width:41.95pt;height:15.7pt" filled="f" o:ole="">
            <v:imagedata r:id="rId873" o:title=""/>
          </v:shape>
          <o:OLEObject Type="Embed" ProgID="" ShapeID="ole_rId872" DrawAspect="Content" ObjectID="_814040276" r:id="rId872"/>
        </w:object>
      </w:r>
      <w:r>
        <w:rPr/>
        <w:t>溶液中通入</w:t>
      </w:r>
      <w:r>
        <w:rPr/>
        <w:object w:dxaOrig="439" w:dyaOrig="320">
          <v:shapetype id="_x0000_tole_rId874" coordsize="21600,21600" o:spt="ole_rId8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4" type="_x0000_tole_rId874" style="width:21.75pt;height:15.7pt" filled="f" o:ole="">
            <v:imagedata r:id="rId875" o:title=""/>
          </v:shape>
          <o:OLEObject Type="Embed" ProgID="" ShapeID="ole_rId874" DrawAspect="Content" ObjectID="_1213971155" r:id="rId874"/>
        </w:object>
      </w:r>
      <w:r>
        <w:rPr/>
        <w:t>气体，使体系呈中性或弱酸性，</w:t>
      </w:r>
      <w:r>
        <w:rPr/>
        <w:object w:dxaOrig="840" w:dyaOrig="320">
          <v:shapetype id="_x0000_tole_rId876" coordsize="21600,21600" o:spt="ole_rId8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6" type="_x0000_tole_rId876" style="width:41.95pt;height:15.7pt" filled="f" o:ole="">
            <v:imagedata r:id="rId877" o:title=""/>
          </v:shape>
          <o:OLEObject Type="Embed" ProgID="" ShapeID="ole_rId876" DrawAspect="Content" ObjectID="_1079259706" r:id="rId876"/>
        </w:object>
      </w:r>
      <w:r>
        <w:rPr/>
        <w:t>发生歧化反应。反应中生成</w:t>
      </w:r>
      <w:r>
        <w:rPr/>
        <w:object w:dxaOrig="1499" w:dyaOrig="320">
          <v:shapetype id="_x0000_tole_rId878" coordsize="21600,21600" o:spt="ole_rId8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8" type="_x0000_tole_rId878" style="width:75pt;height:15.7pt" filled="f" o:ole="">
            <v:imagedata r:id="rId879" o:title=""/>
          </v:shape>
          <o:OLEObject Type="Embed" ProgID="" ShapeID="ole_rId878" DrawAspect="Content" ObjectID="_1482543280" r:id="rId878"/>
        </w:object>
      </w:r>
      <w:r>
        <w:rPr/>
        <w:t>和</w:t>
      </w:r>
      <w:r>
        <w:rPr/>
        <w:t>__________</w:t>
      </w:r>
      <w:r>
        <w:rPr/>
        <w:t>（写化学式）。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②“</w:t>
      </w:r>
      <w:r>
        <w:rPr/>
        <w:t>电解法”为现代工艺，即电解</w:t>
      </w:r>
      <w:r>
        <w:rPr/>
        <w:object w:dxaOrig="840" w:dyaOrig="320">
          <v:shapetype id="_x0000_tole_rId880" coordsize="21600,21600" o:spt="ole_rId8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0" type="_x0000_tole_rId880" style="width:41.95pt;height:15.7pt" filled="f" o:ole="">
            <v:imagedata r:id="rId881" o:title=""/>
          </v:shape>
          <o:OLEObject Type="Embed" ProgID="" ShapeID="ole_rId880" DrawAspect="Content" ObjectID="_571504525" r:id="rId880"/>
        </w:object>
      </w:r>
      <w:r>
        <w:rPr/>
        <w:t>水溶液。电解槽中阳极发生的电极反应为</w:t>
      </w:r>
      <w:r>
        <w:rPr/>
        <w:t>__________</w:t>
      </w:r>
      <w:r>
        <w:rPr/>
        <w:t>，阴极逸出的气体是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③“</w:t>
      </w:r>
      <w:r>
        <w:rPr/>
        <w:t>电解法”和“</w:t>
      </w:r>
      <w:r>
        <w:rPr/>
        <w:object w:dxaOrig="439" w:dyaOrig="320">
          <v:shapetype id="_x0000_tole_rId882" coordsize="21600,21600" o:spt="ole_rId8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2" type="_x0000_tole_rId882" style="width:21.75pt;height:15.7pt" filled="f" o:ole="">
            <v:imagedata r:id="rId883" o:title=""/>
          </v:shape>
          <o:OLEObject Type="Embed" ProgID="" ShapeID="ole_rId882" DrawAspect="Content" ObjectID="_361558743" r:id="rId882"/>
        </w:object>
      </w:r>
      <w:r>
        <w:rPr/>
        <w:t>歧化法”中，</w:t>
      </w:r>
      <w:r>
        <w:rPr/>
        <w:object w:dxaOrig="840" w:dyaOrig="320">
          <v:shapetype id="_x0000_tole_rId884" coordsize="21600,21600" o:spt="ole_rId8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4" type="_x0000_tole_rId884" style="width:41.95pt;height:15.7pt" filled="f" o:ole="">
            <v:imagedata r:id="rId885" o:title=""/>
          </v:shape>
          <o:OLEObject Type="Embed" ProgID="" ShapeID="ole_rId884" DrawAspect="Content" ObjectID="_120836060" r:id="rId884"/>
        </w:object>
      </w:r>
      <w:r>
        <w:rPr/>
        <w:t>的理论利用率之比为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）高锰酸钾纯度的测定：称取</w:t>
      </w:r>
      <w:r>
        <w:rPr/>
        <w:object w:dxaOrig="739" w:dyaOrig="299">
          <v:shapetype id="_x0000_tole_rId886" coordsize="21600,21600" o:spt="ole_rId8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6" type="_x0000_tole_rId886" style="width:36.75pt;height:14.95pt" filled="f" o:ole="">
            <v:imagedata r:id="rId887" o:title=""/>
          </v:shape>
          <o:OLEObject Type="Embed" ProgID="" ShapeID="ole_rId886" DrawAspect="Content" ObjectID="_1438114373" r:id="rId886"/>
        </w:object>
      </w:r>
      <w:r>
        <w:rPr/>
        <w:t>样品，溶解后定容于</w:t>
      </w:r>
      <w:r>
        <w:rPr/>
        <w:object w:dxaOrig="659" w:dyaOrig="260">
          <v:shapetype id="_x0000_tole_rId888" coordsize="21600,21600" o:spt="ole_rId8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8" type="_x0000_tole_rId888" style="width:32.95pt;height:12.75pt" filled="f" o:ole="">
            <v:imagedata r:id="rId889" o:title=""/>
          </v:shape>
          <o:OLEObject Type="Embed" ProgID="" ShapeID="ole_rId888" DrawAspect="Content" ObjectID="_1071233084" r:id="rId888"/>
        </w:object>
      </w:r>
      <w:r>
        <w:rPr/>
        <w:t>容量瓶中，摇匀。取浓度为</w:t>
      </w:r>
      <w:r>
        <w:rPr/>
        <w:object w:dxaOrig="1300" w:dyaOrig="300">
          <v:shapetype id="_x0000_tole_rId890" coordsize="21600,21600" o:spt="ole_rId8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0" type="_x0000_tole_rId890" style="width:65.25pt;height:14.95pt" filled="f" o:ole="">
            <v:imagedata r:id="rId891" o:title=""/>
          </v:shape>
          <o:OLEObject Type="Embed" ProgID="" ShapeID="ole_rId890" DrawAspect="Content" ObjectID="_1491824929" r:id="rId890"/>
        </w:object>
      </w:r>
      <w:r>
        <w:rPr/>
        <w:t>的</w:t>
      </w:r>
      <w:r>
        <w:rPr/>
        <w:object w:dxaOrig="739" w:dyaOrig="320">
          <v:shapetype id="_x0000_tole_rId892" coordsize="21600,21600" o:spt="ole_rId8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2" type="_x0000_tole_rId892" style="width:36.75pt;height:15.7pt" filled="f" o:ole="">
            <v:imagedata r:id="rId893" o:title=""/>
          </v:shape>
          <o:OLEObject Type="Embed" ProgID="" ShapeID="ole_rId892" DrawAspect="Content" ObjectID="_2092482062" r:id="rId892"/>
        </w:object>
      </w:r>
      <w:r>
        <w:rPr/>
        <w:t>标准溶液</w:t>
      </w:r>
      <w:r>
        <w:rPr/>
        <w:object w:dxaOrig="839" w:dyaOrig="260">
          <v:shapetype id="_x0000_tole_rId894" coordsize="21600,21600" o:spt="ole_rId8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4" type="_x0000_tole_rId894" style="width:41.95pt;height:12.75pt" filled="f" o:ole="">
            <v:imagedata r:id="rId895" o:title=""/>
          </v:shape>
          <o:OLEObject Type="Embed" ProgID="" ShapeID="ole_rId894" DrawAspect="Content" ObjectID="_1340086196" r:id="rId894"/>
        </w:object>
      </w:r>
      <w:r>
        <w:rPr/>
        <w:t>，加入稀硫酸酸化，用</w:t>
      </w:r>
      <w:r>
        <w:rPr/>
        <w:object w:dxaOrig="739" w:dyaOrig="320">
          <v:shapetype id="_x0000_tole_rId896" coordsize="21600,21600" o:spt="ole_rId8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6" type="_x0000_tole_rId896" style="width:36.75pt;height:15.7pt" filled="f" o:ole="">
            <v:imagedata r:id="rId897" o:title=""/>
          </v:shape>
          <o:OLEObject Type="Embed" ProgID="" ShapeID="ole_rId896" DrawAspect="Content" ObjectID="_705412326" r:id="rId896"/>
        </w:object>
      </w:r>
      <w:r>
        <w:rPr/>
        <w:t>溶液平行滴定三次，平均消耗的体积为</w:t>
      </w:r>
      <w:r>
        <w:rPr/>
        <w:object w:dxaOrig="839" w:dyaOrig="260">
          <v:shapetype id="_x0000_tole_rId898" coordsize="21600,21600" o:spt="ole_rId8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8" type="_x0000_tole_rId898" style="width:41.95pt;height:12.75pt" filled="f" o:ole="">
            <v:imagedata r:id="rId899" o:title=""/>
          </v:shape>
          <o:OLEObject Type="Embed" ProgID="" ShapeID="ole_rId898" DrawAspect="Content" ObjectID="_1844834842" r:id="rId898"/>
        </w:object>
      </w:r>
      <w:r>
        <w:rPr/>
        <w:t>。该样品的纯度为</w:t>
      </w:r>
      <w:r>
        <w:rPr/>
        <w:t>__________</w:t>
      </w:r>
      <w:r>
        <w:rPr/>
        <w:t>（列出计算式即可，已知</w:t>
      </w:r>
      <w:r>
        <w:rPr/>
        <w:object w:dxaOrig="4819" w:dyaOrig="340">
          <v:shapetype id="_x0000_tole_rId900" coordsize="21600,21600" o:spt="ole_rId9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0" type="_x0000_tole_rId900" style="width:240.7pt;height:17.2pt" filled="f" o:ole="">
            <v:imagedata r:id="rId901" o:title=""/>
          </v:shape>
          <o:OLEObject Type="Embed" ProgID="" ShapeID="ole_rId900" DrawAspect="Content" ObjectID="_1009506102" r:id="rId900"/>
        </w:object>
      </w:r>
      <w:r>
        <w:rPr/>
        <w:t>）。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）增大接触面积，</w:t>
      </w:r>
      <w:r>
        <w:rPr/>
        <w:t>提高反应速率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/>
        <w:object w:dxaOrig="3940" w:dyaOrig="360">
          <v:shapetype id="_x0000_tole_rId902" coordsize="21600,21600" o:spt="ole_rId9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2" type="_x0000_tole_rId902" style="width:197.15pt;height:18.7pt" filled="f" o:ole="">
            <v:imagedata r:id="rId903" o:title=""/>
          </v:shape>
          <o:OLEObject Type="Embed" ProgID="" ShapeID="ole_rId902" DrawAspect="Content" ObjectID="_1937342388" r:id="rId902"/>
        </w:object>
      </w:r>
      <w:r>
        <w:rPr/>
        <w:t>。</w:t>
      </w:r>
      <w:r>
        <w:rPr/>
        <w:br/>
      </w:r>
      <w:r>
        <w:rPr/>
        <w:t>（</w:t>
      </w:r>
      <w:r>
        <w:rPr/>
        <w:t>3</w:t>
      </w:r>
      <w:r>
        <w:rPr/>
        <w:t>）增大压强，提高反应速率。</w: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>
          <w:rFonts w:ascii="楷体" w:hAnsi="楷体" w:cs="楷体"/>
        </w:rPr>
        <w:t>①</w:t>
      </w:r>
      <w:r>
        <w:rPr>
          <w:rFonts w:ascii="楷体" w:hAnsi="楷体" w:cs="楷体"/>
        </w:rPr>
        <w:object w:dxaOrig="739" w:dyaOrig="340">
          <v:shapetype id="_x0000_tole_rId904" coordsize="21600,21600" o:spt="ole_rId9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4" type="_x0000_tole_rId904" style="width:37.5pt;height:16.45pt" filled="f" o:ole="">
            <v:imagedata r:id="rId905" o:title=""/>
          </v:shape>
          <o:OLEObject Type="Embed" ProgID="" ShapeID="ole_rId904" DrawAspect="Content" ObjectID="_449282173" r:id="rId904"/>
        </w:object>
      </w:r>
      <w:r>
        <w:rPr>
          <w:rFonts w:ascii="楷体" w:hAnsi="楷体" w:cs="楷体"/>
        </w:rPr>
        <w:t>；②</w:t>
      </w:r>
      <w:r>
        <w:rPr>
          <w:rFonts w:ascii="楷体" w:hAnsi="楷体" w:cs="楷体"/>
        </w:rPr>
        <w:object w:dxaOrig="1979" w:dyaOrig="340">
          <v:shapetype id="_x0000_tole_rId906" coordsize="21600,21600" o:spt="ole_rId9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6" type="_x0000_tole_rId906" style="width:99.75pt;height:16.45pt" filled="f" o:ole="">
            <v:imagedata r:id="rId907" o:title=""/>
          </v:shape>
          <o:OLEObject Type="Embed" ProgID="" ShapeID="ole_rId906" DrawAspect="Content" ObjectID="_571179636" r:id="rId906"/>
        </w:object>
      </w:r>
      <w:r>
        <w:rPr>
          <w:rFonts w:cs="楷体" w:ascii="楷体" w:hAnsi="楷体"/>
        </w:rPr>
        <w:t>;</w:t>
      </w:r>
      <w:r>
        <w:rPr>
          <w:rFonts w:cs="楷体" w:ascii="楷体" w:hAnsi="楷体"/>
        </w:rPr>
        <w:object w:dxaOrig="299" w:dyaOrig="340">
          <v:shapetype id="_x0000_tole_rId908" coordsize="21600,21600" o:spt="ole_rId9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8" type="_x0000_tole_rId908" style="width:15pt;height:16.5pt" filled="f" o:ole="">
            <v:imagedata r:id="rId909" o:title=""/>
          </v:shape>
          <o:OLEObject Type="Embed" ProgID="" ShapeID="ole_rId908" DrawAspect="Content" ObjectID="_32501231" r:id="rId908"/>
        </w:object>
      </w:r>
      <w:r>
        <w:rPr>
          <w:rFonts w:ascii="楷体" w:hAnsi="楷体" w:cs="楷体"/>
        </w:rPr>
        <w:t>；③</w:t>
      </w:r>
      <w:r>
        <w:rPr>
          <w:rFonts w:ascii="楷体" w:hAnsi="楷体" w:cs="楷体"/>
        </w:rPr>
        <w:object w:dxaOrig="399" w:dyaOrig="260">
          <v:shapetype id="_x0000_tole_rId910" coordsize="21600,21600" o:spt="ole_rId9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0" type="_x0000_tole_rId910" style="width:20.2pt;height:12.75pt" filled="f" o:ole="">
            <v:imagedata r:id="rId911" o:title=""/>
          </v:shape>
          <o:OLEObject Type="Embed" ProgID="" ShapeID="ole_rId910" DrawAspect="Content" ObjectID="_1734296691" r:id="rId910"/>
        </w:objec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（</w:t>
      </w:r>
      <w:r>
        <w:rPr>
          <w:rFonts w:cs="楷体" w:ascii="楷体" w:hAnsi="楷体"/>
        </w:rPr>
        <w:t>5</w:t>
      </w:r>
      <w:r>
        <w:rPr>
          <w:rFonts w:ascii="楷体" w:hAnsi="楷体" w:cs="楷体"/>
        </w:rPr>
        <w:t>）</w:t>
      </w:r>
      <w:r>
        <w:rPr/>
        <w:object w:dxaOrig="3960" w:dyaOrig="800">
          <v:shapetype id="_x0000_tole_rId912" coordsize="21600,21600" o:spt="ole_rId9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2" type="_x0000_tole_rId912" style="width:197.2pt;height:40.5pt" filled="f" o:ole="">
            <v:imagedata r:id="rId913" o:title=""/>
          </v:shape>
          <o:OLEObject Type="Embed" ProgID="" ShapeID="ole_rId912" DrawAspect="Content" ObjectID="_108603131" r:id="rId912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）影响</w:t>
      </w:r>
      <w:r>
        <w:rPr/>
        <w:t>固体反应速率的</w:t>
      </w:r>
      <w:r>
        <w:rPr/>
        <w:t>因素</w:t>
      </w:r>
      <w:r>
        <w:rPr/>
        <w:t>之一是</w:t>
      </w:r>
      <w:r>
        <w:rPr/>
        <w:t>接触面积，粉碎矿石</w:t>
      </w:r>
      <w:r>
        <w:rPr/>
        <w:t>可</w:t>
      </w:r>
      <w:r>
        <w:rPr/>
        <w:t>增大其接触面积，</w:t>
      </w:r>
      <w:r>
        <w:rPr/>
        <w:t>提高反应速率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）由题目</w:t>
      </w:r>
      <w:r>
        <w:rPr/>
        <w:t>可知</w:t>
      </w:r>
      <w:r>
        <w:rPr/>
        <w:object w:dxaOrig="599" w:dyaOrig="340">
          <v:shapetype id="_x0000_tole_rId914" coordsize="21600,21600" o:spt="ole_rId9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4" type="_x0000_tole_rId914" style="width:30pt;height:16.45pt" filled="f" o:ole="">
            <v:imagedata r:id="rId915" o:title=""/>
          </v:shape>
          <o:OLEObject Type="Embed" ProgID="" ShapeID="ole_rId914" DrawAspect="Content" ObjectID="_676253465" r:id="rId914"/>
        </w:object>
      </w:r>
      <w:r>
        <w:rPr/>
        <w:t>转化为</w:t>
      </w:r>
      <w:r>
        <w:rPr/>
        <w:object w:dxaOrig="839" w:dyaOrig="340">
          <v:shapetype id="_x0000_tole_rId916" coordsize="21600,21600" o:spt="ole_rId9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6" type="_x0000_tole_rId916" style="width:41.95pt;height:16.5pt" filled="f" o:ole="">
            <v:imagedata r:id="rId917" o:title=""/>
          </v:shape>
          <o:OLEObject Type="Embed" ProgID="" ShapeID="ole_rId916" DrawAspect="Content" ObjectID="_2120702716" r:id="rId916"/>
        </w:object>
      </w:r>
      <w:r>
        <w:rPr/>
        <w:t>，</w:t>
      </w:r>
      <w:r>
        <w:rPr/>
        <w:object w:dxaOrig="599" w:dyaOrig="340">
          <v:shapetype id="_x0000_tole_rId918" coordsize="21600,21600" o:spt="ole_rId9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8" type="_x0000_tole_rId918" style="width:30pt;height:16.45pt" filled="f" o:ole="">
            <v:imagedata r:id="rId919" o:title=""/>
          </v:shape>
          <o:OLEObject Type="Embed" ProgID="" ShapeID="ole_rId918" DrawAspect="Content" ObjectID="_828104370" r:id="rId918"/>
        </w:object>
      </w:r>
      <w:r>
        <w:rPr/>
        <w:t>作还原剂</w:t>
      </w:r>
      <w:r>
        <w:rPr/>
        <w:t>，</w:t>
      </w:r>
      <w:r>
        <w:rPr/>
        <w:t>氧化剂</w:t>
      </w:r>
      <w:r>
        <w:rPr/>
        <w:t>应为空气中的</w:t>
      </w:r>
      <w:r>
        <w:rPr/>
        <w:object w:dxaOrig="299" w:dyaOrig="340">
          <v:shapetype id="_x0000_tole_rId920" coordsize="21600,21600" o:spt="ole_rId9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0" type="_x0000_tole_rId920" style="width:15pt;height:16.5pt" filled="f" o:ole="">
            <v:imagedata r:id="rId921" o:title=""/>
          </v:shape>
          <o:OLEObject Type="Embed" ProgID="" ShapeID="ole_rId920" DrawAspect="Content" ObjectID="_1199006694" r:id="rId920"/>
        </w:object>
      </w:r>
      <w:r>
        <w:rPr/>
        <w:t>，反应物还有</w:t>
      </w:r>
      <w:r>
        <w:rPr/>
        <w:object w:dxaOrig="539" w:dyaOrig="260">
          <v:shapetype id="_x0000_tole_rId922" coordsize="21600,21600" o:spt="ole_rId9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2" type="_x0000_tole_rId922" style="width:27pt;height:12.75pt" filled="f" o:ole="">
            <v:imagedata r:id="rId923" o:title=""/>
          </v:shape>
          <o:OLEObject Type="Embed" ProgID="" ShapeID="ole_rId922" DrawAspect="Content" ObjectID="_1131669940" r:id="rId922"/>
        </w:object>
      </w:r>
      <w:r>
        <w:rPr/>
        <w:t>，根据氧化还原基本原理配平方程式即可。</w:t>
      </w:r>
      <w:r>
        <w:rPr/>
        <w:br/>
      </w:r>
      <w:r>
        <w:rPr/>
        <w:t>（</w:t>
      </w:r>
      <w:r>
        <w:rPr/>
        <w:t>3</w:t>
      </w:r>
      <w:r>
        <w:rPr/>
        <w:t>）反应不是可逆反应，加压应从反应速率的方面来考虑。由于此反应有气体参加</w:t>
      </w:r>
      <w:r>
        <w:rPr/>
        <w:t>，增大压强，氧气的浓度提高，反应速率提高。</w: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>
          <w:rFonts w:ascii="楷体" w:hAnsi="楷体" w:cs="楷体"/>
        </w:rPr>
        <w:t>①由于</w:t>
      </w:r>
      <w:r>
        <w:rPr>
          <w:rFonts w:ascii="楷体" w:hAnsi="楷体" w:cs="楷体"/>
        </w:rPr>
        <w:t>反应体系为中性或弱酸性，</w:t>
      </w:r>
      <w:r>
        <w:rPr>
          <w:rFonts w:ascii="楷体" w:hAnsi="楷体" w:cs="楷体"/>
        </w:rPr>
        <w:object w:dxaOrig="439" w:dyaOrig="340">
          <v:shapetype id="_x0000_tole_rId924" coordsize="21600,21600" o:spt="ole_rId9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4" type="_x0000_tole_rId924" style="width:21.75pt;height:16.45pt" filled="f" o:ole="">
            <v:imagedata r:id="rId925" o:title=""/>
          </v:shape>
          <o:OLEObject Type="Embed" ProgID="" ShapeID="ole_rId924" DrawAspect="Content" ObjectID="_1891095897" r:id="rId924"/>
        </w:object>
      </w:r>
      <w:r>
        <w:rPr>
          <w:rFonts w:ascii="楷体" w:hAnsi="楷体" w:cs="楷体"/>
        </w:rPr>
        <w:t>没有</w:t>
      </w:r>
      <w:r>
        <w:rPr>
          <w:rFonts w:ascii="楷体" w:hAnsi="楷体" w:cs="楷体"/>
        </w:rPr>
        <w:t>变价，</w:t>
      </w:r>
      <w:r>
        <w:rPr>
          <w:rFonts w:ascii="楷体" w:hAnsi="楷体" w:cs="楷体"/>
        </w:rPr>
        <w:t>产物</w:t>
      </w:r>
      <w:r>
        <w:rPr>
          <w:rFonts w:ascii="楷体" w:hAnsi="楷体" w:cs="楷体"/>
        </w:rPr>
        <w:t>应为</w:t>
      </w:r>
      <w:r>
        <w:rPr>
          <w:rFonts w:ascii="楷体" w:hAnsi="楷体" w:cs="楷体"/>
        </w:rPr>
        <w:object w:dxaOrig="739" w:dyaOrig="340">
          <v:shapetype id="_x0000_tole_rId926" coordsize="21600,21600" o:spt="ole_rId9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6" type="_x0000_tole_rId926" style="width:36.75pt;height:16.45pt" filled="f" o:ole="">
            <v:imagedata r:id="rId927" o:title=""/>
          </v:shape>
          <o:OLEObject Type="Embed" ProgID="" ShapeID="ole_rId926" DrawAspect="Content" ObjectID="_103830" r:id="rId926"/>
        </w:object>
      </w:r>
      <w:r>
        <w:rPr>
          <w:rFonts w:ascii="楷体" w:hAnsi="楷体" w:cs="楷体"/>
        </w:rPr>
        <w:t>，故</w:t>
      </w:r>
      <w:r>
        <w:rPr/>
        <w:t>反应的方程式为：</w:t>
      </w:r>
      <w:r>
        <w:rPr/>
        <w:br/>
      </w:r>
      <w:r>
        <w:rPr/>
        <w:tab/>
      </w:r>
      <w:r>
        <w:rPr/>
        <w:object w:dxaOrig="5140" w:dyaOrig="340">
          <v:shapetype id="_x0000_tole_rId928" coordsize="21600,21600" o:spt="ole_rId9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8" type="_x0000_tole_rId928" style="width:256.45pt;height:16.45pt" filled="f" o:ole="">
            <v:imagedata r:id="rId929" o:title=""/>
          </v:shape>
          <o:OLEObject Type="Embed" ProgID="" ShapeID="ole_rId928" DrawAspect="Content" ObjectID="_1603000193" r:id="rId928"/>
        </w:object>
      </w:r>
      <w:r>
        <w:rPr/>
        <w:br/>
      </w:r>
      <w:r>
        <w:rPr>
          <w:rFonts w:cs="楷体" w:ascii="楷体" w:hAnsi="楷体"/>
        </w:rPr>
        <w:t>②</w:t>
      </w:r>
      <w:r>
        <w:rPr>
          <w:rFonts w:ascii="楷体" w:hAnsi="楷体" w:cs="楷体"/>
        </w:rPr>
        <w:t>阳极反应为</w:t>
      </w:r>
      <w:r>
        <w:rPr>
          <w:rFonts w:ascii="楷体" w:hAnsi="楷体" w:cs="楷体"/>
        </w:rPr>
        <w:t>氧化反应，</w:t>
      </w:r>
      <w:r>
        <w:rPr>
          <w:rFonts w:ascii="楷体" w:hAnsi="楷体" w:cs="楷体"/>
        </w:rPr>
        <w:object w:dxaOrig="659" w:dyaOrig="340">
          <v:shapetype id="_x0000_tole_rId930" coordsize="21600,21600" o:spt="ole_rId9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0" type="_x0000_tole_rId930" style="width:32.95pt;height:16.45pt" filled="f" o:ole="">
            <v:imagedata r:id="rId931" o:title=""/>
          </v:shape>
          <o:OLEObject Type="Embed" ProgID="" ShapeID="ole_rId930" DrawAspect="Content" ObjectID="_648761960" r:id="rId930"/>
        </w:object>
      </w:r>
      <w:r>
        <w:rPr>
          <w:rFonts w:ascii="楷体" w:hAnsi="楷体" w:cs="楷体"/>
        </w:rPr>
        <w:t>被氧化</w:t>
      </w:r>
      <w:r>
        <w:rPr>
          <w:rFonts w:ascii="楷体" w:hAnsi="楷体" w:cs="楷体"/>
        </w:rPr>
        <w:t>为</w:t>
      </w:r>
      <w:r>
        <w:rPr>
          <w:rFonts w:ascii="楷体" w:hAnsi="楷体" w:cs="楷体"/>
        </w:rPr>
        <w:object w:dxaOrig="599" w:dyaOrig="340">
          <v:shapetype id="_x0000_tole_rId932" coordsize="21600,21600" o:spt="ole_rId9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2" type="_x0000_tole_rId932" style="width:30pt;height:16.45pt" filled="f" o:ole="">
            <v:imagedata r:id="rId933" o:title=""/>
          </v:shape>
          <o:OLEObject Type="Embed" ProgID="" ShapeID="ole_rId932" DrawAspect="Content" ObjectID="_238869529" r:id="rId932"/>
        </w:object>
      </w:r>
      <w:r>
        <w:rPr>
          <w:rFonts w:ascii="楷体" w:hAnsi="楷体" w:cs="楷体"/>
        </w:rPr>
        <w:t>，电极</w:t>
      </w:r>
      <w:r>
        <w:rPr>
          <w:rFonts w:ascii="楷体" w:hAnsi="楷体" w:cs="楷体"/>
        </w:rPr>
        <w:t>反应为</w:t>
      </w:r>
      <w:r>
        <w:rPr>
          <w:rFonts w:ascii="楷体" w:hAnsi="楷体" w:cs="楷体"/>
        </w:rPr>
        <w:object w:dxaOrig="1979" w:dyaOrig="340">
          <v:shapetype id="_x0000_tole_rId934" coordsize="21600,21600" o:spt="ole_rId9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4" type="_x0000_tole_rId934" style="width:99.75pt;height:16.45pt" filled="f" o:ole="">
            <v:imagedata r:id="rId935" o:title=""/>
          </v:shape>
          <o:OLEObject Type="Embed" ProgID="" ShapeID="ole_rId934" DrawAspect="Content" ObjectID="_1491950257" r:id="rId934"/>
        </w:object>
      </w:r>
      <w:r>
        <w:rPr>
          <w:rFonts w:ascii="楷体" w:hAnsi="楷体" w:cs="楷体"/>
        </w:rPr>
        <w:t>；阴极反应</w:t>
      </w:r>
      <w:r>
        <w:rPr>
          <w:rFonts w:ascii="楷体" w:hAnsi="楷体" w:cs="楷体"/>
        </w:rPr>
        <w:t>为还原反应，</w:t>
      </w:r>
      <w:r>
        <w:rPr>
          <w:rFonts w:ascii="楷体" w:hAnsi="楷体" w:cs="楷体"/>
        </w:rPr>
        <w:t>电极反应</w:t>
      </w:r>
      <w:r>
        <w:rPr>
          <w:rFonts w:ascii="楷体" w:hAnsi="楷体" w:cs="楷体"/>
        </w:rPr>
        <w:t>为</w:t>
      </w:r>
      <w:r>
        <w:rPr>
          <w:rFonts w:ascii="楷体" w:hAnsi="楷体" w:cs="楷体"/>
        </w:rPr>
        <w:object w:dxaOrig="2480" w:dyaOrig="380">
          <v:shapetype id="_x0000_tole_rId936" coordsize="21600,21600" o:spt="ole_rId9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6" type="_x0000_tole_rId936" style="width:123.75pt;height:18.7pt" filled="f" o:ole="">
            <v:imagedata r:id="rId937" o:title=""/>
          </v:shape>
          <o:OLEObject Type="Embed" ProgID="" ShapeID="ole_rId936" DrawAspect="Content" ObjectID="_242531471" r:id="rId936"/>
        </w:object>
      </w:r>
      <w:r>
        <w:rPr>
          <w:rFonts w:ascii="楷体" w:hAnsi="楷体" w:cs="楷体"/>
        </w:rPr>
        <w:t>，</w:t>
      </w:r>
      <w:r>
        <w:rPr>
          <w:rFonts w:ascii="楷体" w:hAnsi="楷体" w:cs="楷体"/>
        </w:rPr>
        <w:t>故</w:t>
      </w:r>
      <w:r>
        <w:rPr>
          <w:rFonts w:ascii="楷体" w:hAnsi="楷体" w:cs="楷体"/>
        </w:rPr>
        <w:t>阴极</w:t>
      </w:r>
      <w:r>
        <w:rPr>
          <w:rFonts w:ascii="楷体" w:hAnsi="楷体" w:cs="楷体"/>
        </w:rPr>
        <w:t>产生的</w:t>
      </w:r>
      <w:r>
        <w:rPr>
          <w:rFonts w:ascii="楷体" w:hAnsi="楷体" w:cs="楷体"/>
        </w:rPr>
        <w:t>气体</w:t>
      </w:r>
      <w:r>
        <w:rPr>
          <w:rFonts w:ascii="楷体" w:hAnsi="楷体" w:cs="楷体"/>
        </w:rPr>
        <w:t>为</w:t>
      </w:r>
      <w:r>
        <w:rPr>
          <w:rFonts w:ascii="楷体" w:hAnsi="楷体" w:cs="楷体"/>
        </w:rPr>
        <w:object w:dxaOrig="299" w:dyaOrig="340">
          <v:shapetype id="_x0000_tole_rId938" coordsize="21600,21600" o:spt="ole_rId9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8" type="_x0000_tole_rId938" style="width:15pt;height:16.5pt" filled="f" o:ole="">
            <v:imagedata r:id="rId939" o:title=""/>
          </v:shape>
          <o:OLEObject Type="Embed" ProgID="" ShapeID="ole_rId938" DrawAspect="Content" ObjectID="_534147241" r:id="rId938"/>
        </w:object>
      </w:r>
      <w:r>
        <w:rPr>
          <w:rFonts w:ascii="楷体" w:hAnsi="楷体" w:cs="楷体"/>
        </w:rPr>
        <w:t>；总反应</w:t>
      </w:r>
      <w:r>
        <w:rPr>
          <w:rFonts w:ascii="楷体" w:hAnsi="楷体" w:cs="楷体"/>
        </w:rPr>
        <w:t>为</w:t>
      </w:r>
      <w:r>
        <w:rPr/>
        <w:object w:dxaOrig="4080" w:dyaOrig="440">
          <v:shapetype id="_x0000_tole_rId940" coordsize="21600,21600" o:spt="ole_rId9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0" type="_x0000_tole_rId940" style="width:203.15pt;height:22.45pt" filled="f" o:ole="">
            <v:imagedata r:id="rId941" o:title=""/>
          </v:shape>
          <o:OLEObject Type="Embed" ProgID="" ShapeID="ole_rId940" DrawAspect="Content" ObjectID="_1172542850" r:id="rId940"/>
        </w:objec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>
          <w:rFonts w:cs="楷体" w:ascii="楷体" w:hAnsi="楷体"/>
          <w:lang w:eastAsia="ja-JP"/>
        </w:rPr>
        <w:t>③</w:t>
      </w:r>
      <w:r>
        <w:rPr>
          <w:rFonts w:ascii="楷体" w:hAnsi="楷体" w:cs="楷体"/>
        </w:rPr>
        <w:t>电解中所有的</w:t>
      </w:r>
      <w:r>
        <w:rPr>
          <w:rFonts w:ascii="楷体" w:hAnsi="楷体" w:cs="楷体"/>
        </w:rPr>
        <w:object w:dxaOrig="819" w:dyaOrig="340">
          <v:shapetype id="_x0000_tole_rId942" coordsize="21600,21600" o:spt="ole_rId9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2" type="_x0000_tole_rId942" style="width:40.45pt;height:16.45pt" filled="f" o:ole="">
            <v:imagedata r:id="rId943" o:title=""/>
          </v:shape>
          <o:OLEObject Type="Embed" ProgID="" ShapeID="ole_rId942" DrawAspect="Content" ObjectID="_1256374408" r:id="rId942"/>
        </w:object>
      </w:r>
      <w:r>
        <w:rPr>
          <w:rFonts w:ascii="楷体" w:hAnsi="楷体" w:cs="楷体"/>
        </w:rPr>
        <w:t>都转化成了</w:t>
      </w:r>
      <w:r>
        <w:rPr>
          <w:rFonts w:ascii="楷体" w:hAnsi="楷体" w:cs="楷体"/>
        </w:rPr>
        <w:object w:dxaOrig="739" w:dyaOrig="340">
          <v:shapetype id="_x0000_tole_rId944" coordsize="21600,21600" o:spt="ole_rId9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4" type="_x0000_tole_rId944" style="width:37.5pt;height:16.45pt" filled="f" o:ole="">
            <v:imagedata r:id="rId945" o:title=""/>
          </v:shape>
          <o:OLEObject Type="Embed" ProgID="" ShapeID="ole_rId944" DrawAspect="Content" ObjectID="_367285237" r:id="rId944"/>
        </w:object>
      </w:r>
      <w:r>
        <w:rPr>
          <w:rFonts w:ascii="楷体" w:hAnsi="楷体" w:cs="楷体"/>
        </w:rPr>
        <w:t>，</w:t>
      </w:r>
      <w:r>
        <w:rPr>
          <w:rFonts w:ascii="楷体" w:hAnsi="楷体" w:cs="楷体"/>
        </w:rPr>
        <w:t>而</w:t>
      </w:r>
      <w:r>
        <w:rPr>
          <w:rFonts w:ascii="楷体" w:hAnsi="楷体" w:cs="楷体"/>
        </w:rPr>
        <w:t>歧化反应中只有</w:t>
      </w:r>
      <w:r>
        <w:rPr>
          <w:rFonts w:ascii="楷体" w:hAnsi="楷体" w:cs="楷体"/>
        </w:rPr>
        <w:object w:dxaOrig="219" w:dyaOrig="560">
          <v:shapetype id="_x0000_tole_rId946" coordsize="21600,21600" o:spt="ole_rId9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6" type="_x0000_tole_rId946" style="width:11.2pt;height:27.75pt" filled="f" o:ole="">
            <v:imagedata r:id="rId947" o:title=""/>
          </v:shape>
          <o:OLEObject Type="Embed" ProgID="" ShapeID="ole_rId946" DrawAspect="Content" ObjectID="_34095433" r:id="rId946"/>
        </w:object>
      </w:r>
      <w:r>
        <w:rPr>
          <w:rFonts w:ascii="楷体" w:hAnsi="楷体" w:cs="楷体"/>
        </w:rPr>
        <w:t>的</w:t>
      </w:r>
      <w:r>
        <w:rPr>
          <w:rFonts w:ascii="楷体" w:hAnsi="楷体" w:cs="楷体"/>
        </w:rPr>
        <w:object w:dxaOrig="819" w:dyaOrig="340">
          <v:shapetype id="_x0000_tole_rId948" coordsize="21600,21600" o:spt="ole_rId9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8" type="_x0000_tole_rId948" style="width:40.45pt;height:16.45pt" filled="f" o:ole="">
            <v:imagedata r:id="rId949" o:title=""/>
          </v:shape>
          <o:OLEObject Type="Embed" ProgID="" ShapeID="ole_rId948" DrawAspect="Content" ObjectID="_1614281624" r:id="rId948"/>
        </w:object>
      </w:r>
      <w:r>
        <w:rPr>
          <w:rFonts w:ascii="楷体" w:hAnsi="楷体" w:cs="楷体"/>
        </w:rPr>
        <w:t>转化为了</w:t>
      </w:r>
      <w:r>
        <w:rPr>
          <w:rFonts w:ascii="楷体" w:hAnsi="楷体" w:cs="楷体"/>
        </w:rPr>
        <w:object w:dxaOrig="739" w:dyaOrig="340">
          <v:shapetype id="_x0000_tole_rId950" coordsize="21600,21600" o:spt="ole_rId9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0" type="_x0000_tole_rId950" style="width:37.5pt;height:16.45pt" filled="f" o:ole="">
            <v:imagedata r:id="rId951" o:title=""/>
          </v:shape>
          <o:OLEObject Type="Embed" ProgID="" ShapeID="ole_rId950" DrawAspect="Content" ObjectID="_722978611" r:id="rId950"/>
        </w:object>
      </w:r>
      <w:r>
        <w:rPr>
          <w:rFonts w:ascii="楷体" w:hAnsi="楷体" w:cs="楷体"/>
        </w:rPr>
        <w:t>，因此利用率之比为</w:t>
      </w:r>
      <w:r>
        <w:rPr>
          <w:rFonts w:ascii="楷体" w:hAnsi="楷体" w:cs="楷体"/>
        </w:rPr>
        <w:object w:dxaOrig="399" w:dyaOrig="559">
          <v:shapetype id="_x0000_tole_rId952" coordsize="21600,21600" o:spt="ole_rId9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2" type="_x0000_tole_rId952" style="width:20.2pt;height:27.75pt" filled="f" o:ole="">
            <v:imagedata r:id="rId953" o:title=""/>
          </v:shape>
          <o:OLEObject Type="Embed" ProgID="" ShapeID="ole_rId952" DrawAspect="Content" ObjectID="_1036454081" r:id="rId952"/>
        </w:object>
      </w:r>
      <w:r>
        <w:rPr>
          <w:rFonts w:ascii="楷体" w:hAnsi="楷体" w:cs="楷体"/>
        </w:rPr>
        <w:t>，</w:t>
      </w:r>
      <w:r>
        <w:rPr>
          <w:rFonts w:ascii="楷体" w:hAnsi="楷体" w:cs="楷体"/>
        </w:rPr>
        <w:t>即</w:t>
      </w:r>
      <w:r>
        <w:rPr>
          <w:rFonts w:ascii="楷体" w:hAnsi="楷体" w:cs="楷体"/>
        </w:rPr>
        <w:object w:dxaOrig="399" w:dyaOrig="260">
          <v:shapetype id="_x0000_tole_rId954" coordsize="21600,21600" o:spt="ole_rId9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4" type="_x0000_tole_rId954" style="width:20.2pt;height:12.75pt" filled="f" o:ole="">
            <v:imagedata r:id="rId955" o:title=""/>
          </v:shape>
          <o:OLEObject Type="Embed" ProgID="" ShapeID="ole_rId954" DrawAspect="Content" ObjectID="_1168282684" r:id="rId954"/>
        </w:object>
      </w:r>
      <w:r>
        <w:rPr>
          <w:rFonts w:ascii="楷体" w:hAnsi="楷体" w:cs="楷体"/>
        </w:rPr>
        <w:t>。</w: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（</w:t>
      </w:r>
      <w:r>
        <w:rPr>
          <w:rFonts w:cs="楷体" w:ascii="楷体" w:hAnsi="楷体"/>
        </w:rPr>
        <w:t>5</w:t>
      </w:r>
      <w:r>
        <w:rPr>
          <w:rFonts w:ascii="楷体" w:hAnsi="楷体" w:cs="楷体"/>
        </w:rPr>
        <w:t>）由题中反应方程式得到</w:t>
      </w:r>
      <w:r>
        <w:rPr>
          <w:rFonts w:ascii="楷体" w:hAnsi="楷体" w:cs="楷体"/>
        </w:rPr>
        <w:object w:dxaOrig="599" w:dyaOrig="340">
          <v:shapetype id="_x0000_tole_rId956" coordsize="21600,21600" o:spt="ole_rId9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6" type="_x0000_tole_rId956" style="width:30pt;height:16.45pt" filled="f" o:ole="">
            <v:imagedata r:id="rId957" o:title=""/>
          </v:shape>
          <o:OLEObject Type="Embed" ProgID="" ShapeID="ole_rId956" DrawAspect="Content" ObjectID="_1264657145" r:id="rId956"/>
        </w:object>
      </w:r>
      <w:r>
        <w:rPr>
          <w:rFonts w:ascii="楷体" w:hAnsi="楷体" w:cs="楷体"/>
        </w:rPr>
        <w:t>与</w:t>
      </w:r>
      <w:r>
        <w:rPr>
          <w:rFonts w:ascii="楷体" w:hAnsi="楷体" w:cs="楷体"/>
        </w:rPr>
        <w:object w:dxaOrig="579" w:dyaOrig="340">
          <v:shapetype id="_x0000_tole_rId958" coordsize="21600,21600" o:spt="ole_rId9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8" type="_x0000_tole_rId958" style="width:28.45pt;height:16.45pt" filled="f" o:ole="">
            <v:imagedata r:id="rId959" o:title=""/>
          </v:shape>
          <o:OLEObject Type="Embed" ProgID="" ShapeID="ole_rId958" DrawAspect="Content" ObjectID="_84275463" r:id="rId958"/>
        </w:object>
      </w:r>
      <w:r>
        <w:rPr>
          <w:rFonts w:ascii="楷体" w:hAnsi="楷体" w:cs="楷体"/>
        </w:rPr>
        <w:t>反应的比例为</w:t>
      </w:r>
      <w:r>
        <w:rPr>
          <w:rFonts w:ascii="楷体" w:hAnsi="楷体" w:cs="楷体"/>
        </w:rPr>
        <w:object w:dxaOrig="399" w:dyaOrig="260">
          <v:shapetype id="_x0000_tole_rId960" coordsize="21600,21600" o:spt="ole_rId9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0" type="_x0000_tole_rId960" style="width:20.2pt;height:12.75pt" filled="f" o:ole="">
            <v:imagedata r:id="rId961" o:title=""/>
          </v:shape>
          <o:OLEObject Type="Embed" ProgID="" ShapeID="ole_rId960" DrawAspect="Content" ObjectID="_1981145673" r:id="rId960"/>
        </w:object>
      </w:r>
      <w:r>
        <w:rPr>
          <w:rFonts w:ascii="楷体" w:hAnsi="楷体" w:cs="楷体"/>
        </w:rPr>
        <w:t>，列式计算：</w:t>
      </w:r>
      <w:r>
        <w:rPr>
          <w:rFonts w:cs="楷体" w:ascii="楷体" w:hAnsi="楷体"/>
        </w:rPr>
        <w:br/>
      </w:r>
      <w:r>
        <w:rPr>
          <w:rFonts w:cs="楷体" w:ascii="楷体" w:hAnsi="楷体"/>
        </w:rPr>
        <w:tab/>
      </w:r>
      <w:r>
        <w:rPr>
          <w:rFonts w:cs="楷体" w:ascii="楷体" w:hAnsi="楷体"/>
        </w:rPr>
        <w:object w:dxaOrig="5899" w:dyaOrig="620">
          <v:shapetype id="_x0000_tole_rId962" coordsize="21600,21600" o:spt="ole_rId9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2" type="_x0000_tole_rId962" style="width:294.65pt;height:31.45pt" filled="f" o:ole="">
            <v:imagedata r:id="rId963" o:title=""/>
          </v:shape>
          <o:OLEObject Type="Embed" ProgID="" ShapeID="ole_rId962" DrawAspect="Content" ObjectID="_1773224504" r:id="rId962"/>
        </w:objec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即：</w:t>
      </w:r>
      <w:r>
        <w:rPr>
          <w:rFonts w:ascii="楷体" w:hAnsi="楷体" w:cs="楷体"/>
        </w:rPr>
        <w:object w:dxaOrig="5179" w:dyaOrig="960">
          <v:shapetype id="_x0000_tole_rId964" coordsize="21600,21600" o:spt="ole_rId9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4" type="_x0000_tole_rId964" style="width:258.65pt;height:47.95pt" filled="f" o:ole="">
            <v:imagedata r:id="rId965" o:title=""/>
          </v:shape>
          <o:OLEObject Type="Embed" ProgID="" ShapeID="ole_rId964" DrawAspect="Content" ObjectID="_609371888" r:id="rId964"/>
        </w:objec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代入数据得：</w:t>
      </w:r>
      <w:r>
        <w:rPr/>
        <w:object w:dxaOrig="3960" w:dyaOrig="800">
          <v:shapetype id="_x0000_tole_rId966" coordsize="21600,21600" o:spt="ole_rId9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6" type="_x0000_tole_rId966" style="width:197.2pt;height:40.5pt" filled="f" o:ole="">
            <v:imagedata r:id="rId967" o:title=""/>
          </v:shape>
          <o:OLEObject Type="Embed" ProgID="" ShapeID="ole_rId966" DrawAspect="Content" ObjectID="_1670131090" r:id="rId96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8"/>
        </w:numPr>
        <w:rPr/>
      </w:pPr>
      <w:r>
        <w:rPr/>
        <w:t>[</w:t>
      </w:r>
      <w:r>
        <w:rPr/>
        <w:t>化学——选修</w:t>
      </w:r>
      <w:r>
        <w:rPr/>
        <w:t>3</w:t>
      </w:r>
      <w:r>
        <w:rPr/>
        <w:t>：物质结构与性质</w:t>
      </w:r>
      <w:r>
        <w:rPr/>
        <w:t>]</w:t>
      </w: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锗（</w:t>
      </w:r>
      <w:r>
        <w:rPr/>
        <w:object w:dxaOrig="319" w:dyaOrig="260">
          <v:shapetype id="_x0000_tole_rId968" coordsize="21600,21600" o:spt="ole_rId9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8" type="_x0000_tole_rId968" style="width:15.75pt;height:12.75pt" filled="f" o:ole="">
            <v:imagedata r:id="rId969" o:title=""/>
          </v:shape>
          <o:OLEObject Type="Embed" ProgID="" ShapeID="ole_rId968" DrawAspect="Content" ObjectID="_329173750" r:id="rId968"/>
        </w:object>
      </w:r>
      <w:r>
        <w:rPr/>
        <w:t>）是典型的半导体元素，在电子、材料等领域应用广泛。回答下列问题：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）基态</w:t>
      </w:r>
      <w:r>
        <w:rPr/>
        <w:object w:dxaOrig="319" w:dyaOrig="260">
          <v:shapetype id="_x0000_tole_rId970" coordsize="21600,21600" o:spt="ole_rId9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0" type="_x0000_tole_rId970" style="width:15.75pt;height:12.75pt" filled="f" o:ole="">
            <v:imagedata r:id="rId971" o:title=""/>
          </v:shape>
          <o:OLEObject Type="Embed" ProgID="" ShapeID="ole_rId970" DrawAspect="Content" ObjectID="_90681332" r:id="rId970"/>
        </w:object>
      </w:r>
      <w:r>
        <w:rPr/>
        <w:t>原子的核外电子排布式为</w:t>
      </w:r>
      <w:r>
        <w:rPr/>
        <w:object w:dxaOrig="439" w:dyaOrig="340">
          <v:shapetype id="_x0000_tole_rId972" coordsize="21600,21600" o:spt="ole_rId9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2" type="_x0000_tole_rId972" style="width:21.75pt;height:17.25pt" filled="f" o:ole="">
            <v:imagedata r:id="rId973" o:title=""/>
          </v:shape>
          <o:OLEObject Type="Embed" ProgID="" ShapeID="ole_rId972" DrawAspect="Content" ObjectID="_1374617475" r:id="rId972"/>
        </w:object>
      </w:r>
      <w:r>
        <w:rPr/>
        <w:t>__________</w:t>
      </w:r>
      <w:r>
        <w:rPr/>
        <w:t>，有</w:t>
      </w:r>
      <w:r>
        <w:rPr/>
        <w:t>__________</w:t>
      </w:r>
      <w:r>
        <w:rPr/>
        <w:t>个未成对电子。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object w:dxaOrig="319" w:dyaOrig="260">
          <v:shapetype id="_x0000_tole_rId974" coordsize="21600,21600" o:spt="ole_rId9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4" type="_x0000_tole_rId974" style="width:15.75pt;height:12.75pt" filled="f" o:ole="">
            <v:imagedata r:id="rId975" o:title=""/>
          </v:shape>
          <o:OLEObject Type="Embed" ProgID="" ShapeID="ole_rId974" DrawAspect="Content" ObjectID="_1367378793" r:id="rId974"/>
        </w:object>
      </w:r>
      <w:r>
        <w:rPr/>
        <w:t>与</w:t>
      </w:r>
      <w:r>
        <w:rPr/>
        <w:object w:dxaOrig="219" w:dyaOrig="260">
          <v:shapetype id="_x0000_tole_rId976" coordsize="21600,21600" o:spt="ole_rId9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6" type="_x0000_tole_rId976" style="width:11.25pt;height:12.75pt" filled="f" o:ole="">
            <v:imagedata r:id="rId977" o:title=""/>
          </v:shape>
          <o:OLEObject Type="Embed" ProgID="" ShapeID="ole_rId976" DrawAspect="Content" ObjectID="_1484028060" r:id="rId976"/>
        </w:object>
      </w:r>
      <w:r>
        <w:rPr/>
        <w:t>是同族元素，</w:t>
      </w:r>
      <w:r>
        <w:rPr/>
        <w:object w:dxaOrig="219" w:dyaOrig="260">
          <v:shapetype id="_x0000_tole_rId978" coordsize="21600,21600" o:spt="ole_rId9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8" type="_x0000_tole_rId978" style="width:11.25pt;height:12.75pt" filled="f" o:ole="">
            <v:imagedata r:id="rId979" o:title=""/>
          </v:shape>
          <o:OLEObject Type="Embed" ProgID="" ShapeID="ole_rId978" DrawAspect="Content" ObjectID="_1803186386" r:id="rId978"/>
        </w:object>
      </w:r>
      <w:r>
        <w:rPr/>
        <w:t>原子之间可以形成双键、叁键，但</w:t>
      </w:r>
      <w:r>
        <w:rPr/>
        <w:object w:dxaOrig="319" w:dyaOrig="260">
          <v:shapetype id="_x0000_tole_rId980" coordsize="21600,21600" o:spt="ole_rId9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0" type="_x0000_tole_rId980" style="width:15.75pt;height:12.75pt" filled="f" o:ole="">
            <v:imagedata r:id="rId981" o:title=""/>
          </v:shape>
          <o:OLEObject Type="Embed" ProgID="" ShapeID="ole_rId980" DrawAspect="Content" ObjectID="_1004807684" r:id="rId980"/>
        </w:object>
      </w:r>
      <w:r>
        <w:rPr/>
        <w:t>原子之间难以形成双键或叁键，从原子结构角度分析，原因是</w:t>
      </w:r>
      <w:r>
        <w:rPr>
          <w:u w:val="single"/>
        </w:rPr>
        <w:tab/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）比较下列锗卤化物的熔点和沸点，分析其变化规律及原因</w:t>
      </w:r>
      <w:r>
        <w:rPr>
          <w:u w:val="single"/>
        </w:rPr>
        <w:tab/>
        <w:tab/>
        <w:tab/>
      </w:r>
      <w:r>
        <w:rPr/>
        <w:t>。</w:t>
      </w:r>
    </w:p>
    <w:tbl>
      <w:tblPr>
        <w:tblW w:w="56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417"/>
        <w:gridCol w:w="1417"/>
        <w:gridCol w:w="1417"/>
      </w:tblGrid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579" w:dyaOrig="320">
                <v:shapetype id="_x0000_tole_rId982" coordsize="21600,21600" o:spt="ole_rId98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2" type="_x0000_tole_rId982" style="width:29.2pt;height:15.7pt" filled="f" o:ole="">
                  <v:imagedata r:id="rId983" o:title=""/>
                </v:shape>
                <o:OLEObject Type="Embed" ProgID="" ShapeID="ole_rId982" DrawAspect="Content" ObjectID="_1409994305" r:id="rId982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579" w:dyaOrig="320">
                <v:shapetype id="_x0000_tole_rId984" coordsize="21600,21600" o:spt="ole_rId98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4" type="_x0000_tole_rId984" style="width:29.2pt;height:15.7pt" filled="f" o:ole="">
                  <v:imagedata r:id="rId985" o:title=""/>
                </v:shape>
                <o:OLEObject Type="Embed" ProgID="" ShapeID="ole_rId984" DrawAspect="Content" ObjectID="_1876502878" r:id="rId984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460" w:dyaOrig="320">
                <v:shapetype id="_x0000_tole_rId986" coordsize="21600,21600" o:spt="ole_rId98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6" type="_x0000_tole_rId986" style="width:23.2pt;height:15.7pt" filled="f" o:ole="">
                  <v:imagedata r:id="rId987" o:title=""/>
                </v:shape>
                <o:OLEObject Type="Embed" ProgID="" ShapeID="ole_rId986" DrawAspect="Content" ObjectID="_1254238550" r:id="rId986"/>
              </w:object>
            </w:r>
          </w:p>
        </w:tc>
      </w:tr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熔点</w:t>
            </w:r>
            <w:r>
              <w:rPr/>
              <w:t>/</w:t>
            </w:r>
            <w:r>
              <w:rPr>
                <w:rFonts w:cs="宋体" w:ascii="宋体" w:hAnsi="宋体"/>
              </w:rPr>
              <w:t>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559" w:dyaOrig="260">
                <v:shapetype id="_x0000_tole_rId988" coordsize="21600,21600" o:spt="ole_rId988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8" type="_x0000_tole_rId988" style="width:27.75pt;height:12.75pt" filled="f" o:ole="">
                  <v:imagedata r:id="rId989" o:title=""/>
                </v:shape>
                <o:OLEObject Type="Embed" ProgID="" ShapeID="ole_rId988" DrawAspect="Content" ObjectID="_772511661" r:id="rId988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26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146</w:t>
            </w:r>
          </w:p>
        </w:tc>
      </w:tr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沸点</w:t>
            </w:r>
            <w:r>
              <w:rPr/>
              <w:t>/</w:t>
            </w:r>
            <w:r>
              <w:rPr>
                <w:rFonts w:cs="宋体" w:ascii="宋体" w:hAnsi="宋体"/>
              </w:rPr>
              <w:t>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419" w:dyaOrig="260">
                <v:shapetype id="_x0000_tole_rId990" coordsize="21600,21600" o:spt="ole_rId990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90" type="_x0000_tole_rId990" style="width:21pt;height:12.75pt" filled="f" o:ole="">
                  <v:imagedata r:id="rId991" o:title=""/>
                </v:shape>
                <o:OLEObject Type="Embed" ProgID="" ShapeID="ole_rId990" DrawAspect="Content" ObjectID="_12848360" r:id="rId990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186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约</w:t>
            </w:r>
            <w:r>
              <w:rPr/>
              <w:t>400</w:t>
            </w:r>
          </w:p>
        </w:tc>
      </w:tr>
    </w:tbl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）光催化还原</w:t>
      </w:r>
      <w:r>
        <w:rPr/>
        <w:object w:dxaOrig="439" w:dyaOrig="320">
          <v:shapetype id="_x0000_tole_rId992" coordsize="21600,21600" o:spt="ole_rId9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2" type="_x0000_tole_rId992" style="width:21.75pt;height:15.7pt" filled="f" o:ole="">
            <v:imagedata r:id="rId993" o:title=""/>
          </v:shape>
          <o:OLEObject Type="Embed" ProgID="" ShapeID="ole_rId992" DrawAspect="Content" ObjectID="_720781060" r:id="rId992"/>
        </w:object>
      </w:r>
      <w:r>
        <w:rPr/>
        <w:t>制备</w:t>
      </w:r>
      <w:r>
        <w:rPr/>
        <w:object w:dxaOrig="439" w:dyaOrig="320">
          <v:shapetype id="_x0000_tole_rId994" coordsize="21600,21600" o:spt="ole_rId9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4" type="_x0000_tole_rId994" style="width:21.75pt;height:15.7pt" filled="f" o:ole="">
            <v:imagedata r:id="rId995" o:title=""/>
          </v:shape>
          <o:OLEObject Type="Embed" ProgID="" ShapeID="ole_rId994" DrawAspect="Content" ObjectID="_219223679" r:id="rId994"/>
        </w:object>
      </w:r>
      <w:r>
        <w:rPr/>
        <w:t>反应中，带状纳米</w:t>
      </w:r>
      <w:r>
        <w:rPr/>
        <w:object w:dxaOrig="859" w:dyaOrig="319">
          <v:shapetype id="_x0000_tole_rId996" coordsize="21600,21600" o:spt="ole_rId9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6" type="_x0000_tole_rId996" style="width:42.7pt;height:15.75pt" filled="f" o:ole="">
            <v:imagedata r:id="rId997" o:title=""/>
          </v:shape>
          <o:OLEObject Type="Embed" ProgID="" ShapeID="ole_rId996" DrawAspect="Content" ObjectID="_957920579" r:id="rId996"/>
        </w:object>
      </w:r>
      <w:r>
        <w:rPr/>
        <w:t>是该反应的良好催化剂，</w:t>
      </w:r>
      <w:r>
        <w:rPr/>
        <w:object w:dxaOrig="319" w:dyaOrig="239">
          <v:shapetype id="_x0000_tole_rId998" coordsize="21600,21600" o:spt="ole_rId9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8" type="_x0000_tole_rId998" style="width:15.75pt;height:12pt" filled="f" o:ole="">
            <v:imagedata r:id="rId999" o:title=""/>
          </v:shape>
          <o:OLEObject Type="Embed" ProgID="" ShapeID="ole_rId998" DrawAspect="Content" ObjectID="_2116880099" r:id="rId998"/>
        </w:object>
      </w:r>
      <w:r>
        <w:rPr/>
        <w:t>、</w:t>
      </w:r>
      <w:r>
        <w:rPr/>
        <w:object w:dxaOrig="319" w:dyaOrig="260">
          <v:shapetype id="_x0000_tole_rId1000" coordsize="21600,21600" o:spt="ole_rId10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0" type="_x0000_tole_rId1000" style="width:15.75pt;height:12.75pt" filled="f" o:ole="">
            <v:imagedata r:id="rId1001" o:title=""/>
          </v:shape>
          <o:OLEObject Type="Embed" ProgID="" ShapeID="ole_rId1000" DrawAspect="Content" ObjectID="_1821289658" r:id="rId1000"/>
        </w:object>
      </w:r>
      <w:r>
        <w:rPr/>
        <w:t>、</w:t>
      </w:r>
      <w:r>
        <w:rPr/>
        <w:object w:dxaOrig="219" w:dyaOrig="260">
          <v:shapetype id="_x0000_tole_rId1002" coordsize="21600,21600" o:spt="ole_rId10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2" type="_x0000_tole_rId1002" style="width:11.25pt;height:12.75pt" filled="f" o:ole="">
            <v:imagedata r:id="rId1003" o:title=""/>
          </v:shape>
          <o:OLEObject Type="Embed" ProgID="" ShapeID="ole_rId1002" DrawAspect="Content" ObjectID="_1164868131" r:id="rId1002"/>
        </w:object>
      </w:r>
      <w:r>
        <w:rPr/>
        <w:t>电负性由大至小的顺序是</w:t>
      </w:r>
      <w:r>
        <w:rPr/>
        <w:t>____________________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</w:t>
      </w:r>
      <w:r>
        <w:rPr/>
        <w:object w:dxaOrig="319" w:dyaOrig="260">
          <v:shapetype id="_x0000_tole_rId1004" coordsize="21600,21600" o:spt="ole_rId10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4" type="_x0000_tole_rId1004" style="width:15.75pt;height:12.75pt" filled="f" o:ole="">
            <v:imagedata r:id="rId1005" o:title=""/>
          </v:shape>
          <o:OLEObject Type="Embed" ProgID="" ShapeID="ole_rId1004" DrawAspect="Content" ObjectID="_1771199196" r:id="rId1004"/>
        </w:object>
      </w:r>
      <w:r>
        <w:rPr/>
        <w:t>单晶具有金刚石型结构，其中</w:t>
      </w:r>
      <w:r>
        <w:rPr/>
        <w:object w:dxaOrig="319" w:dyaOrig="260">
          <v:shapetype id="_x0000_tole_rId1006" coordsize="21600,21600" o:spt="ole_rId10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6" type="_x0000_tole_rId1006" style="width:15.75pt;height:12.75pt" filled="f" o:ole="">
            <v:imagedata r:id="rId1007" o:title=""/>
          </v:shape>
          <o:OLEObject Type="Embed" ProgID="" ShapeID="ole_rId1006" DrawAspect="Content" ObjectID="_1335766363" r:id="rId1006"/>
        </w:object>
      </w:r>
      <w:r>
        <w:rPr/>
        <w:t>原子的杂化方式为</w:t>
      </w:r>
      <w:r>
        <w:rPr/>
        <w:t>__________</w:t>
      </w:r>
      <w:r>
        <w:rPr/>
        <w:t>，微粒之间存在的作用力是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6</w:t>
      </w:r>
      <w:r>
        <w:rPr/>
        <w:t>）晶胞有两个基本要素：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</w:t>
      </w:r>
      <w:r>
        <w:rPr/>
        <w:t>原子坐标参数，表示晶胞内部各原子的相对位置，下图为</w:t>
      </w:r>
      <w:r>
        <w:rPr/>
        <w:t>Ge</w:t>
      </w:r>
      <w:r>
        <w:rPr/>
        <w:t>单晶的晶胞，其中原子坐标参数</w:t>
      </w:r>
      <w:r>
        <w:rPr/>
        <w:t>A</w:t>
      </w:r>
      <w:r>
        <w:rPr/>
        <w:t>为</w:t>
      </w:r>
      <w:r>
        <w:rPr/>
        <w:object w:dxaOrig="939" w:dyaOrig="340">
          <v:shapetype id="_x0000_tole_rId1008" coordsize="21600,21600" o:spt="ole_rId10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8" type="_x0000_tole_rId1008" style="width:47.2pt;height:17.25pt" filled="f" o:ole="">
            <v:imagedata r:id="rId1009" o:title=""/>
          </v:shape>
          <o:OLEObject Type="Embed" ProgID="" ShapeID="ole_rId1008" DrawAspect="Content" ObjectID="_1043876440" r:id="rId1008"/>
        </w:object>
      </w:r>
      <w:r>
        <w:rPr/>
        <w:t>；</w:t>
      </w:r>
      <w:r>
        <w:rPr/>
        <w:t>B</w:t>
      </w:r>
      <w:r>
        <w:rPr/>
        <w:t>为</w:t>
      </w:r>
      <w:r>
        <w:rPr/>
        <w:object w:dxaOrig="1059" w:dyaOrig="620">
          <v:shapetype id="_x0000_tole_rId1010" coordsize="21600,21600" o:spt="ole_rId10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0" type="_x0000_tole_rId1010" style="width:53.25pt;height:30.7pt" filled="f" o:ole="">
            <v:imagedata r:id="rId1011" o:title=""/>
          </v:shape>
          <o:OLEObject Type="Embed" ProgID="" ShapeID="ole_rId1010" DrawAspect="Content" ObjectID="_886015122" r:id="rId1010"/>
        </w:object>
      </w:r>
      <w:r>
        <w:rPr/>
        <w:t>；</w:t>
      </w:r>
      <w:r>
        <w:rPr/>
        <w:t>C</w:t>
      </w:r>
      <w:r>
        <w:rPr/>
        <w:t>为</w:t>
      </w:r>
      <w:r>
        <w:rPr/>
        <w:object w:dxaOrig="1059" w:dyaOrig="620">
          <v:shapetype id="_x0000_tole_rId1012" coordsize="21600,21600" o:spt="ole_rId10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2" type="_x0000_tole_rId1012" style="width:53.25pt;height:30.7pt" filled="f" o:ole="">
            <v:imagedata r:id="rId1013" o:title=""/>
          </v:shape>
          <o:OLEObject Type="Embed" ProgID="" ShapeID="ole_rId1012" DrawAspect="Content" ObjectID="_168536678" r:id="rId1012"/>
        </w:object>
      </w:r>
      <w:r>
        <w:rPr/>
        <w:t>。则</w:t>
      </w:r>
      <w:r>
        <w:rPr/>
        <w:t>D</w:t>
      </w:r>
      <w:r>
        <w:rPr/>
        <w:t>原子的坐标参数为</w:t>
      </w:r>
      <w:r>
        <w:rPr>
          <w:u w:val="single"/>
        </w:rPr>
        <w:tab/>
      </w:r>
      <w:r>
        <w:rPr/>
        <w:t>。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597025" cy="1438910"/>
            <wp:effectExtent l="0" t="0" r="0" b="0"/>
            <wp:docPr id="17" name="图片 5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51" descr=""/>
                    <pic:cNvPicPr>
                      <a:picLocks noChangeAspect="1" noChangeArrowheads="1"/>
                    </pic:cNvPicPr>
                  </pic:nvPicPr>
                  <pic:blipFill>
                    <a:blip r:embed="rId1014"/>
                    <a:srcRect l="16346" t="12740" r="16962" b="11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97255" cy="1236345"/>
            <wp:effectExtent l="0" t="0" r="0" b="0"/>
            <wp:docPr id="18" name="图片 5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52" descr=""/>
                    <pic:cNvPicPr>
                      <a:picLocks noChangeAspect="1" noChangeArrowheads="1"/>
                    </pic:cNvPicPr>
                  </pic:nvPicPr>
                  <pic:blipFill>
                    <a:blip r:embed="rId1015"/>
                    <a:srcRect l="72952" t="-29" r="-11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②</w:t>
      </w:r>
      <w:r>
        <w:rPr/>
        <w:t>晶胞参数，描述晶胞的大小和形状。已知</w:t>
      </w:r>
      <w:r>
        <w:rPr/>
        <w:object w:dxaOrig="319" w:dyaOrig="260">
          <v:shapetype id="_x0000_tole_rId1016" coordsize="21600,21600" o:spt="ole_rId10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6" type="_x0000_tole_rId1016" style="width:15.75pt;height:12.75pt" filled="f" o:ole="">
            <v:imagedata r:id="rId1017" o:title=""/>
          </v:shape>
          <o:OLEObject Type="Embed" ProgID="" ShapeID="ole_rId1016" DrawAspect="Content" ObjectID="_1005055189" r:id="rId1016"/>
        </w:object>
      </w:r>
      <w:r>
        <w:rPr/>
        <w:t>单晶的晶胞参数</w:t>
      </w:r>
      <w:r>
        <w:rPr/>
        <w:object w:dxaOrig="1240" w:dyaOrig="300">
          <v:shapetype id="_x0000_tole_rId1018" coordsize="21600,21600" o:spt="ole_rId10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8" type="_x0000_tole_rId1018" style="width:62.2pt;height:14.95pt" filled="f" o:ole="">
            <v:imagedata r:id="rId1019" o:title=""/>
          </v:shape>
          <o:OLEObject Type="Embed" ProgID="" ShapeID="ole_rId1018" DrawAspect="Content" ObjectID="_1206962993" r:id="rId1018"/>
        </w:object>
      </w:r>
      <w:r>
        <w:rPr/>
        <w:t>，其密度为</w:t>
      </w:r>
      <w:r>
        <w:rPr/>
        <w:t>__________</w:t>
      </w:r>
      <w:r>
        <w:rPr/>
        <w:object w:dxaOrig="679" w:dyaOrig="340">
          <v:shapetype id="_x0000_tole_rId1020" coordsize="21600,21600" o:spt="ole_rId10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0" type="_x0000_tole_rId1020" style="width:33.7pt;height:17.25pt" filled="f" o:ole="">
            <v:imagedata r:id="rId1021" o:title=""/>
          </v:shape>
          <o:OLEObject Type="Embed" ProgID="" ShapeID="ole_rId1020" DrawAspect="Content" ObjectID="_83378587" r:id="rId1020"/>
        </w:object>
      </w:r>
      <w:r>
        <w:rPr/>
        <w:t>（列出计算式即可）。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1079" w:dyaOrig="340">
          <v:shapetype id="_x0000_tole_rId1022" coordsize="21600,21600" o:spt="ole_rId10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2" type="_x0000_tole_rId1022" style="width:54pt;height:17.25pt" filled="f" o:ole="">
            <v:imagedata r:id="rId1023" o:title=""/>
          </v:shape>
          <o:OLEObject Type="Embed" ProgID="" ShapeID="ole_rId1022" DrawAspect="Content" ObjectID="_136802939" r:id="rId1022"/>
        </w:object>
      </w:r>
      <w:r>
        <w:rPr/>
        <w:t>；</w:t>
      </w:r>
      <w:r>
        <w:rPr/>
        <w:t>2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/>
        <w:object w:dxaOrig="319" w:dyaOrig="260">
          <v:shapetype id="_x0000_tole_rId1024" coordsize="21600,21600" o:spt="ole_rId10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4" type="_x0000_tole_rId1024" style="width:15.75pt;height:12.75pt" filled="f" o:ole="">
            <v:imagedata r:id="rId1025" o:title=""/>
          </v:shape>
          <o:OLEObject Type="Embed" ProgID="" ShapeID="ole_rId1024" DrawAspect="Content" ObjectID="_138696416" r:id="rId1024"/>
        </w:object>
      </w:r>
      <w:r>
        <w:rPr/>
        <w:t>原子半径较大，难以形成稳定的</w:t>
      </w:r>
      <w:r>
        <w:rPr/>
        <w:object w:dxaOrig="219" w:dyaOrig="200">
          <v:shapetype id="_x0000_tole_rId1026" coordsize="21600,21600" o:spt="ole_rId10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6" type="_x0000_tole_rId1026" style="width:11.25pt;height:10.5pt" filled="f" o:ole="">
            <v:imagedata r:id="rId1027" o:title=""/>
          </v:shape>
          <o:OLEObject Type="Embed" ProgID="" ShapeID="ole_rId1026" DrawAspect="Content" ObjectID="_1032004946" r:id="rId1026"/>
        </w:object>
      </w:r>
      <w:r>
        <w:rPr/>
        <w:t>键</w:t>
      </w:r>
      <w:r>
        <w:rPr/>
        <w:t>，不易形成双键或叁键。</w:t>
      </w:r>
      <w:r>
        <w:rPr/>
        <w:br/>
      </w:r>
      <w:r>
        <w:rPr/>
        <w:t>（</w:t>
      </w:r>
      <w:r>
        <w:rPr/>
        <w:t>3</w:t>
      </w:r>
      <w:r>
        <w:rPr/>
        <w:t>）</w:t>
      </w:r>
      <w:r>
        <w:rPr/>
        <w:object w:dxaOrig="579" w:dyaOrig="320">
          <v:shapetype id="_x0000_tole_rId1028" coordsize="21600,21600" o:spt="ole_rId10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8" type="_x0000_tole_rId1028" style="width:29.2pt;height:15.7pt" filled="f" o:ole="">
            <v:imagedata r:id="rId1029" o:title=""/>
          </v:shape>
          <o:OLEObject Type="Embed" ProgID="" ShapeID="ole_rId1028" DrawAspect="Content" ObjectID="_891163312" r:id="rId1028"/>
        </w:object>
      </w:r>
      <w:r>
        <w:rPr/>
        <w:t>、</w:t>
      </w:r>
      <w:r>
        <w:rPr/>
        <w:object w:dxaOrig="579" w:dyaOrig="320">
          <v:shapetype id="_x0000_tole_rId1030" coordsize="21600,21600" o:spt="ole_rId10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0" type="_x0000_tole_rId1030" style="width:29.2pt;height:15.7pt" filled="f" o:ole="">
            <v:imagedata r:id="rId1031" o:title=""/>
          </v:shape>
          <o:OLEObject Type="Embed" ProgID="" ShapeID="ole_rId1030" DrawAspect="Content" ObjectID="_730162840" r:id="rId1030"/>
        </w:object>
      </w:r>
      <w:r>
        <w:rPr/>
        <w:t>、</w:t>
      </w:r>
      <w:r>
        <w:rPr/>
        <w:object w:dxaOrig="460" w:dyaOrig="320">
          <v:shapetype id="_x0000_tole_rId1032" coordsize="21600,21600" o:spt="ole_rId10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2" type="_x0000_tole_rId1032" style="width:23.2pt;height:15.7pt" filled="f" o:ole="">
            <v:imagedata r:id="rId1033" o:title=""/>
          </v:shape>
          <o:OLEObject Type="Embed" ProgID="" ShapeID="ole_rId1032" DrawAspect="Content" ObjectID="_169789222" r:id="rId1032"/>
        </w:object>
      </w:r>
      <w:r>
        <w:rPr/>
        <w:t>的熔沸点依次上升</w:t>
      </w:r>
      <w:r>
        <w:rPr/>
        <w:t>。因为其组成和结构相似的物质，随分子量增大，范德华力增大，熔沸点上升。</w: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/>
        <w:object w:dxaOrig="1119" w:dyaOrig="260">
          <v:shapetype id="_x0000_tole_rId1034" coordsize="21600,21600" o:spt="ole_rId10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4" type="_x0000_tole_rId1034" style="width:56.2pt;height:12.75pt" filled="f" o:ole="">
            <v:imagedata r:id="rId1035" o:title=""/>
          </v:shape>
          <o:OLEObject Type="Embed" ProgID="" ShapeID="ole_rId1034" DrawAspect="Content" ObjectID="_1685127088" r:id="rId1034"/>
        </w:object>
      </w:r>
      <w:r>
        <w:rPr/>
        <w:t>。</w:t>
      </w:r>
      <w:r>
        <w:rPr/>
        <w:br/>
      </w:r>
      <w:r>
        <w:rPr/>
        <w:t>（</w:t>
      </w:r>
      <w:r>
        <w:rPr/>
        <w:t>5</w:t>
      </w:r>
      <w:r>
        <w:rPr/>
        <w:t>）</w:t>
      </w:r>
      <w:r>
        <w:rPr/>
        <w:object w:dxaOrig="319" w:dyaOrig="340">
          <v:shapetype id="_x0000_tole_rId1036" coordsize="21600,21600" o:spt="ole_rId10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6" type="_x0000_tole_rId1036" style="width:15.75pt;height:17.25pt" filled="f" o:ole="">
            <v:imagedata r:id="rId1037" o:title=""/>
          </v:shape>
          <o:OLEObject Type="Embed" ProgID="" ShapeID="ole_rId1036" DrawAspect="Content" ObjectID="_626267641" r:id="rId1036"/>
        </w:object>
      </w:r>
      <w:r>
        <w:rPr/>
        <w:t>，共价键。</w:t>
      </w:r>
      <w:r>
        <w:rPr/>
        <w:br/>
      </w:r>
      <w:r>
        <w:rPr/>
        <w:t>（</w:t>
      </w:r>
      <w:r>
        <w:rPr/>
        <w:t>6</w:t>
      </w:r>
      <w:r>
        <w:rPr/>
        <w:t>）</w:t>
      </w:r>
      <w:r>
        <w:rPr>
          <w:rFonts w:ascii="楷体" w:hAnsi="楷体" w:cs="楷体"/>
        </w:rPr>
        <w:t>①</w:t>
      </w:r>
      <w:r>
        <w:rPr/>
        <w:object w:dxaOrig="819" w:dyaOrig="560">
          <v:shapetype id="_x0000_tole_rId1038" coordsize="21600,21600" o:spt="ole_rId10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8" type="_x0000_tole_rId1038" style="width:41.2pt;height:28.5pt" filled="f" o:ole="">
            <v:imagedata r:id="rId1039" o:title=""/>
          </v:shape>
          <o:OLEObject Type="Embed" ProgID="" ShapeID="ole_rId1038" DrawAspect="Content" ObjectID="_1188388831" r:id="rId1038"/>
        </w:object>
      </w:r>
      <w:r>
        <w:rPr/>
        <w:t>；</w:t>
      </w:r>
      <w:r>
        <w:rPr>
          <w:rFonts w:ascii="楷体" w:hAnsi="楷体" w:cs="楷体"/>
        </w:rPr>
        <w:t>②</w:t>
      </w:r>
      <w:r>
        <w:rPr>
          <w:rFonts w:ascii="楷体" w:hAnsi="楷体" w:cs="楷体"/>
        </w:rPr>
        <w:object w:dxaOrig="2540" w:dyaOrig="600">
          <v:shapetype id="_x0000_tole_rId1040" coordsize="21600,21600" o:spt="ole_rId10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0" type="_x0000_tole_rId1040" style="width:126.7pt;height:29.95pt" filled="f" o:ole="">
            <v:imagedata r:id="rId1041" o:title=""/>
          </v:shape>
          <o:OLEObject Type="Embed" ProgID="" ShapeID="ole_rId1040" DrawAspect="Content" ObjectID="_1781399532" r:id="rId1040"/>
        </w:object>
      </w:r>
      <w:r>
        <w:rPr>
          <w:rFonts w:ascii="楷体" w:hAnsi="楷体" w:cs="楷体"/>
        </w:rPr>
        <w:t>。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）锗位于硅的正下方，是</w:t>
      </w:r>
      <w:r>
        <w:rPr/>
        <w:object w:dxaOrig="1199" w:dyaOrig="299">
          <v:shapetype id="_x0000_tole_rId1042" coordsize="21600,21600" o:spt="ole_rId10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2" type="_x0000_tole_rId1042" style="width:60pt;height:14.95pt" filled="f" o:ole="">
            <v:imagedata r:id="rId1043" o:title=""/>
          </v:shape>
          <o:OLEObject Type="Embed" ProgID="" ShapeID="ole_rId1042" DrawAspect="Content" ObjectID="_2027763591" r:id="rId1042"/>
        </w:object>
      </w:r>
      <w:r>
        <w:rPr/>
        <w:t>号元素，核外电子排布为</w:t>
      </w:r>
      <w:r>
        <w:rPr/>
        <w:object w:dxaOrig="1419" w:dyaOrig="340">
          <v:shapetype id="_x0000_tole_rId1044" coordsize="21600,21600" o:spt="ole_rId10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4" type="_x0000_tole_rId1044" style="width:71.3pt;height:17.25pt" filled="f" o:ole="">
            <v:imagedata r:id="rId1045" o:title=""/>
          </v:shape>
          <o:OLEObject Type="Embed" ProgID="" ShapeID="ole_rId1044" DrawAspect="Content" ObjectID="_1298012227" r:id="rId1044"/>
        </w:objec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）双键、叁键与单键中均有</w:t>
      </w:r>
      <w:r>
        <w:rPr/>
        <w:object w:dxaOrig="200" w:dyaOrig="200">
          <v:shapetype id="_x0000_tole_rId1046" coordsize="21600,21600" o:spt="ole_rId10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6" type="_x0000_tole_rId1046" style="width:9.75pt;height:9.75pt" filled="f" o:ole="">
            <v:imagedata r:id="rId1047" o:title=""/>
          </v:shape>
          <o:OLEObject Type="Embed" ProgID="" ShapeID="ole_rId1046" DrawAspect="Content" ObjectID="_773228570" r:id="rId1046"/>
        </w:object>
      </w:r>
      <w:r>
        <w:rPr/>
        <w:t>键，但只有双键和叁键中存在</w:t>
      </w:r>
      <w:r>
        <w:rPr/>
        <w:object w:dxaOrig="200" w:dyaOrig="200">
          <v:shapetype id="_x0000_tole_rId1048" coordsize="21600,21600" o:spt="ole_rId10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8" type="_x0000_tole_rId1048" style="width:9.75pt;height:9.75pt" filled="f" o:ole="">
            <v:imagedata r:id="rId1049" o:title=""/>
          </v:shape>
          <o:OLEObject Type="Embed" ProgID="" ShapeID="ole_rId1048" DrawAspect="Content" ObjectID="_38375308" r:id="rId1048"/>
        </w:object>
      </w:r>
      <w:r>
        <w:rPr/>
        <w:t>键。锗难以形成双键或叁键，说明锗难以形成稳定的</w:t>
      </w:r>
      <w:r>
        <w:rPr/>
        <w:object w:dxaOrig="200" w:dyaOrig="200">
          <v:shapetype id="_x0000_tole_rId1050" coordsize="21600,21600" o:spt="ole_rId10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0" type="_x0000_tole_rId1050" style="width:9.75pt;height:9.75pt" filled="f" o:ole="">
            <v:imagedata r:id="rId1051" o:title=""/>
          </v:shape>
          <o:OLEObject Type="Embed" ProgID="" ShapeID="ole_rId1050" DrawAspect="Content" ObjectID="_1846358693" r:id="rId1050"/>
        </w:object>
      </w:r>
      <w:r>
        <w:rPr/>
        <w:t>键。这是因为</w:t>
      </w:r>
      <w:r>
        <w:rPr/>
        <w:object w:dxaOrig="319" w:dyaOrig="260">
          <v:shapetype id="_x0000_tole_rId1052" coordsize="21600,21600" o:spt="ole_rId10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2" type="_x0000_tole_rId1052" style="width:15.75pt;height:12.75pt" filled="f" o:ole="">
            <v:imagedata r:id="rId1053" o:title=""/>
          </v:shape>
          <o:OLEObject Type="Embed" ProgID="" ShapeID="ole_rId1052" DrawAspect="Content" ObjectID="_227116682" r:id="rId1052"/>
        </w:object>
      </w:r>
      <w:r>
        <w:rPr/>
        <w:t>原子半径较大，</w:t>
      </w:r>
      <w:r>
        <w:rPr/>
        <w:t>4p</w:t>
      </w:r>
      <w:r>
        <w:rPr/>
        <w:t>形成肩并肩重叠较难。</w:t>
      </w:r>
      <w:r>
        <w:rPr/>
        <w:br/>
      </w:r>
      <w:r>
        <w:rPr/>
        <w:t>（</w:t>
      </w:r>
      <w:r>
        <w:rPr/>
        <w:t>3</w:t>
      </w:r>
      <w:r>
        <w:rPr/>
        <w:t>）由表中数据可知，三种物质熔沸点均不高，均为分子晶体，并且不存在氢键，因此熔沸点由范德华作用力的强弱决定。即熔沸点依次升高，是范德华力依次增强的结果，而对于组成和结构相似的物质而言，范德华力主要受分子量决定。分子量越大，范德华力越大，熔沸点越高。</w:t>
      </w:r>
      <w:r>
        <w:rPr/>
        <w:br/>
      </w:r>
      <w:r>
        <w:rPr/>
        <w:t>（</w:t>
      </w:r>
      <w:r>
        <w:rPr/>
        <w:t>4</w:t>
      </w:r>
      <w:r>
        <w:rPr/>
        <w:t>）由三种元素在周期表的相对位置可知电负性相对强弱。</w:t>
      </w:r>
      <w:r>
        <w:rPr/>
        <w:br/>
      </w:r>
      <w:r>
        <w:rPr/>
        <w:t>（</w:t>
      </w:r>
      <w:r>
        <w:rPr/>
        <w:t>5</w:t>
      </w:r>
      <w:r>
        <w:rPr/>
        <w:t>）锗与金刚石结构相似，金刚石中碳原子是</w:t>
      </w:r>
      <w:r>
        <w:rPr/>
        <w:object w:dxaOrig="319" w:dyaOrig="340">
          <v:shapetype id="_x0000_tole_rId1054" coordsize="21600,21600" o:spt="ole_rId10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4" type="_x0000_tole_rId1054" style="width:15.75pt;height:17.25pt" filled="f" o:ole="">
            <v:imagedata r:id="rId1055" o:title=""/>
          </v:shape>
          <o:OLEObject Type="Embed" ProgID="" ShapeID="ole_rId1054" DrawAspect="Content" ObjectID="_747652035" r:id="rId1054"/>
        </w:object>
      </w:r>
      <w:r>
        <w:rPr/>
        <w:t>杂化，锗晶体中锗也是相同的杂化，原子间以共价键结合。</w:t>
      </w:r>
      <w:r>
        <w:rPr/>
        <w:br/>
      </w:r>
      <w:r>
        <w:rPr/>
        <w:t>（</w:t>
      </w:r>
      <w:r>
        <w:rPr/>
        <w:t>6</w:t>
      </w:r>
      <w:r>
        <w:rPr/>
        <w:t>）</w:t>
      </w:r>
      <w:r>
        <w:rPr>
          <w:rFonts w:ascii="楷体" w:hAnsi="楷体" w:cs="楷体"/>
        </w:rPr>
        <w:t>①</w:t>
      </w:r>
      <w:r>
        <w:rPr/>
        <w:t>将晶胞切成</w:t>
      </w:r>
      <w:r>
        <w:rPr/>
        <w:t>8</w:t>
      </w:r>
      <w:r>
        <w:rPr/>
        <w:t>个相同的小正方体后，</w:t>
      </w:r>
      <w:r>
        <w:rPr/>
        <w:t>D</w:t>
      </w:r>
      <w:r>
        <w:rPr/>
        <w:t>是左下角小正方体的体心，因此原子坐标是</w:t>
      </w:r>
      <w:r>
        <w:rPr/>
        <w:object w:dxaOrig="819" w:dyaOrig="560">
          <v:shapetype id="_x0000_tole_rId1056" coordsize="21600,21600" o:spt="ole_rId10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6" type="_x0000_tole_rId1056" style="width:41.2pt;height:28.5pt" filled="f" o:ole="">
            <v:imagedata r:id="rId1057" o:title=""/>
          </v:shape>
          <o:OLEObject Type="Embed" ProgID="" ShapeID="ole_rId1056" DrawAspect="Content" ObjectID="_2074734180" r:id="rId1056"/>
        </w:object>
      </w:r>
      <w:r>
        <w:rPr/>
        <w:t>；</w:t>
      </w:r>
      <w:r>
        <w:rPr/>
        <w:br/>
      </w:r>
      <w:r>
        <w:rPr>
          <w:rFonts w:cs="楷体" w:ascii="楷体" w:hAnsi="楷体"/>
        </w:rPr>
        <w:t>②</w:t>
      </w:r>
      <w:r>
        <w:rPr>
          <w:rFonts w:ascii="楷体" w:hAnsi="楷体" w:cs="楷体"/>
        </w:rPr>
        <w:t>每个晶胞中含有</w:t>
      </w:r>
      <w:r>
        <w:rPr/>
        <w:t>8</w:t>
      </w:r>
      <w:r>
        <w:rPr>
          <w:rFonts w:ascii="楷体" w:hAnsi="楷体" w:cs="楷体"/>
        </w:rPr>
        <w:t>个锗原子，根据密度公式进行计算，注意换算单位：</w:t>
      </w:r>
      <w:r>
        <w:rPr>
          <w:rFonts w:cs="楷体" w:ascii="楷体" w:hAnsi="楷体"/>
        </w:rPr>
        <w:br/>
      </w:r>
      <w:r>
        <w:rPr>
          <w:rFonts w:cs="楷体" w:ascii="楷体" w:hAnsi="楷体"/>
        </w:rPr>
        <w:tab/>
      </w:r>
      <w:r>
        <w:rPr/>
        <w:object w:dxaOrig="5080" w:dyaOrig="600">
          <v:shapetype id="_x0000_tole_rId1058" coordsize="21600,21600" o:spt="ole_rId10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8" type="_x0000_tole_rId1058" style="width:253.45pt;height:29.95pt" filled="f" o:ole="">
            <v:imagedata r:id="rId1059" o:title=""/>
          </v:shape>
          <o:OLEObject Type="Embed" ProgID="" ShapeID="ole_rId1058" DrawAspect="Content" ObjectID="_1813371054" r:id="rId105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rPr/>
      </w:pPr>
      <w:r>
        <w:rPr/>
        <w:t>[</w:t>
      </w:r>
      <w:r>
        <w:rPr/>
        <w:t>化学——选修</w:t>
      </w:r>
      <w:r>
        <w:rPr/>
        <w:t>5</w:t>
      </w:r>
      <w:r>
        <w:rPr/>
        <w:t>：有机化学基础</w:t>
      </w:r>
      <w:r>
        <w:rPr/>
        <w:t>]</w:t>
      </w: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秸秆（含多糖类物质）的综合利用具有重要的意义。下面是以秸秆为原料合成聚酯类高分子化合物的路线：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drawing>
          <wp:inline distT="0" distB="0" distL="0" distR="0">
            <wp:extent cx="5277485" cy="2159635"/>
            <wp:effectExtent l="0" t="0" r="0" b="0"/>
            <wp:docPr id="19" name="图片 5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75" descr=""/>
                    <pic:cNvPicPr>
                      <a:picLocks noChangeAspect="1" noChangeArrowheads="1"/>
                    </pic:cNvPicPr>
                  </pic:nvPicPr>
                  <pic:blipFill>
                    <a:blip r:embed="rId1060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）下列关于糖类的说法正确的是</w:t>
      </w:r>
      <w:r>
        <w:rPr/>
        <w:t>__________</w:t>
      </w:r>
      <w:r>
        <w:rPr/>
        <w:t>。（填标号）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a</w:t>
      </w:r>
      <w:r>
        <w:rPr/>
        <w:t>．糖类都有甜味，具有</w:t>
      </w:r>
      <w:r>
        <w:rPr/>
        <w:object w:dxaOrig="879" w:dyaOrig="320">
          <v:shapetype id="_x0000_tole_rId1061" coordsize="21600,21600" o:spt="ole_rId10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1" type="_x0000_tole_rId1061" style="width:44.25pt;height:15.7pt" filled="f" o:ole="">
            <v:imagedata r:id="rId1062" o:title=""/>
          </v:shape>
          <o:OLEObject Type="Embed" ProgID="" ShapeID="ole_rId1061" DrawAspect="Content" ObjectID="_1432982190" r:id="rId1061"/>
        </w:object>
      </w:r>
      <w:r>
        <w:rPr/>
        <w:t>的通式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b</w:t>
      </w:r>
      <w:r>
        <w:rPr/>
        <w:t>．麦芽糖水解生成互为同分异构体的葡萄糖和果糖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c</w:t>
      </w:r>
      <w:r>
        <w:rPr/>
        <w:t>．用银镜反应不能判断淀粉水解是否完全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d</w:t>
      </w:r>
      <w:r>
        <w:rPr/>
        <w:t>．淀粉和纤维素都属于多糖类天然高分子化合物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t>B</w:t>
      </w:r>
      <w:r>
        <w:rPr/>
        <w:t>生成</w:t>
      </w:r>
      <w:r>
        <w:rPr/>
        <w:t>C</w:t>
      </w:r>
      <w:r>
        <w:rPr/>
        <w:t>的反应类型为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</w:t>
      </w:r>
      <w:r>
        <w:rPr/>
        <w:t>D</w:t>
      </w:r>
      <w:r>
        <w:rPr/>
        <w:t>中的官能团名称为</w:t>
      </w:r>
      <w:r>
        <w:rPr/>
        <w:t>__________</w:t>
      </w:r>
      <w:r>
        <w:rPr/>
        <w:t>，</w:t>
      </w:r>
      <w:r>
        <w:rPr/>
        <w:t>D</w:t>
      </w:r>
      <w:r>
        <w:rPr/>
        <w:t>生成</w:t>
      </w:r>
      <w:r>
        <w:rPr/>
        <w:t>E</w:t>
      </w:r>
      <w:r>
        <w:rPr/>
        <w:t>的反应类型为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t>F</w:t>
      </w:r>
      <w:r>
        <w:rPr/>
        <w:t>的化学名称是</w:t>
      </w:r>
      <w:r>
        <w:rPr/>
        <w:t>__________</w:t>
      </w:r>
      <w:r>
        <w:rPr/>
        <w:t>，由</w:t>
      </w:r>
      <w:r>
        <w:rPr/>
        <w:t>F</w:t>
      </w:r>
      <w:r>
        <w:rPr/>
        <w:t>生成</w:t>
      </w:r>
      <w:r>
        <w:rPr/>
        <w:t>G</w:t>
      </w:r>
      <w:r>
        <w:rPr/>
        <w:t>的化学方程式为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）具有一种官能团的二取代芳香化合物</w:t>
      </w:r>
      <w:r>
        <w:rPr/>
        <w:t>W</w:t>
      </w:r>
      <w:r>
        <w:rPr/>
        <w:t>是</w:t>
      </w:r>
      <w:r>
        <w:rPr/>
        <w:t>E</w:t>
      </w:r>
      <w:r>
        <w:rPr/>
        <w:t>的同分异构体，</w:t>
      </w:r>
      <w:r>
        <w:rPr/>
        <w:object w:dxaOrig="679" w:dyaOrig="260">
          <v:shapetype id="_x0000_tole_rId1063" coordsize="21600,21600" o:spt="ole_rId10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3" type="_x0000_tole_rId1063" style="width:33.7pt;height:12.75pt" filled="f" o:ole="">
            <v:imagedata r:id="rId1064" o:title=""/>
          </v:shape>
          <o:OLEObject Type="Embed" ProgID="" ShapeID="ole_rId1063" DrawAspect="Content" ObjectID="_1997489835" r:id="rId1063"/>
        </w:object>
      </w:r>
      <w:r>
        <w:rPr/>
        <w:t>W</w:t>
      </w:r>
      <w:r>
        <w:rPr/>
        <w:t>与足量碳酸氢钠溶液反应生成</w:t>
      </w:r>
      <w:r>
        <w:rPr/>
        <w:object w:dxaOrig="400" w:dyaOrig="299">
          <v:shapetype id="_x0000_tole_rId1065" coordsize="21600,21600" o:spt="ole_rId10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5" type="_x0000_tole_rId1065" style="width:20.2pt;height:14.95pt" filled="f" o:ole="">
            <v:imagedata r:id="rId1066" o:title=""/>
          </v:shape>
          <o:OLEObject Type="Embed" ProgID="" ShapeID="ole_rId1065" DrawAspect="Content" ObjectID="_1033531758" r:id="rId1065"/>
        </w:object>
      </w:r>
      <w:r>
        <w:rPr/>
        <w:object w:dxaOrig="439" w:dyaOrig="320">
          <v:shapetype id="_x0000_tole_rId1067" coordsize="21600,21600" o:spt="ole_rId10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7" type="_x0000_tole_rId1067" style="width:21.75pt;height:15.7pt" filled="f" o:ole="">
            <v:imagedata r:id="rId1068" o:title=""/>
          </v:shape>
          <o:OLEObject Type="Embed" ProgID="" ShapeID="ole_rId1067" DrawAspect="Content" ObjectID="_197212526" r:id="rId1067"/>
        </w:object>
      </w:r>
      <w:r>
        <w:rPr/>
        <w:t>，</w:t>
      </w:r>
      <w:r>
        <w:rPr/>
        <w:t>W</w:t>
      </w:r>
      <w:r>
        <w:rPr/>
        <w:t>共有</w:t>
      </w:r>
      <w:r>
        <w:rPr/>
        <w:t>__________</w:t>
      </w:r>
      <w:r>
        <w:rPr/>
        <w:t>种（不含立体异构），其中核磁共振氢谱为三组峰的结构简式为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6</w:t>
      </w:r>
      <w:r>
        <w:rPr/>
        <w:t>）参照上述合成路线，以</w:t>
      </w:r>
      <w:r>
        <w:rPr/>
        <w:object w:dxaOrig="1139" w:dyaOrig="320">
          <v:shapetype id="_x0000_tole_rId1069" coordsize="21600,21600" o:spt="ole_rId10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9" type="_x0000_tole_rId1069" style="width:57pt;height:15.7pt" filled="f" o:ole="">
            <v:imagedata r:id="rId1070" o:title=""/>
          </v:shape>
          <o:OLEObject Type="Embed" ProgID="" ShapeID="ole_rId1069" DrawAspect="Content" ObjectID="_1287442999" r:id="rId1069"/>
        </w:object>
      </w:r>
      <w:r>
        <w:rPr/>
        <w:t>,</w:t>
      </w:r>
      <w:r>
        <w:rPr/>
        <w:object w:dxaOrig="979" w:dyaOrig="279">
          <v:shapetype id="_x0000_tole_rId1071" coordsize="21600,21600" o:spt="ole_rId10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1" type="_x0000_tole_rId1071" style="width:48.75pt;height:14.25pt" filled="f" o:ole="">
            <v:imagedata r:id="rId1072" o:title=""/>
          </v:shape>
          <o:OLEObject Type="Embed" ProgID="" ShapeID="ole_rId1071" DrawAspect="Content" ObjectID="_703976753" r:id="rId1071"/>
        </w:object>
      </w:r>
      <w:r>
        <w:rPr/>
        <w:t>和</w:t>
      </w:r>
      <w:r>
        <w:rPr/>
        <w:object w:dxaOrig="519" w:dyaOrig="320">
          <v:shapetype id="_x0000_tole_rId1073" coordsize="21600,21600" o:spt="ole_rId10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3" type="_x0000_tole_rId1073" style="width:26.2pt;height:15.7pt" filled="f" o:ole="">
            <v:imagedata r:id="rId1074" o:title=""/>
          </v:shape>
          <o:OLEObject Type="Embed" ProgID="" ShapeID="ole_rId1073" DrawAspect="Content" ObjectID="_902190021" r:id="rId1073"/>
        </w:object>
      </w:r>
      <w:r>
        <w:rPr/>
        <w:t>为原料（无机试剂任选），设计制备对苯二甲酸的合成路线</w:t>
      </w:r>
      <w:r>
        <w:rPr/>
        <w:t>__________</w:t>
      </w:r>
      <w:r>
        <w:rPr/>
        <w:t>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t>cd</w: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2</w:t>
      </w:r>
      <w:r>
        <w:rPr/>
        <w:t>）取代反应（酯化反应）</w: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3</w:t>
      </w:r>
      <w:r>
        <w:rPr/>
        <w:t>）酯基、碳碳双键；氧化反应</w: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t>1,6-</w:t>
      </w:r>
      <w:r>
        <w:rPr/>
        <w:t>己二酸（己二酸）；</w:t>
      </w:r>
      <w:r>
        <w:rPr/>
        <w:object w:dxaOrig="5500" w:dyaOrig="1500">
          <v:shapetype id="_x0000_tole_rId1075" coordsize="21600,21600" o:spt="ole_rId10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5" type="_x0000_tole_rId1075" style="width:275.25pt;height:74.25pt" filled="f" o:ole="">
            <v:imagedata r:id="rId1076" o:title=""/>
          </v:shape>
          <o:OLEObject Type="Embed" ProgID="" ShapeID="ole_rId1075" DrawAspect="Content" ObjectID="_639400679" r:id="rId1075"/>
        </w:objec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5</w:t>
      </w:r>
      <w:r>
        <w:rPr/>
        <w:t>）</w:t>
      </w:r>
      <w:r>
        <w:rPr/>
        <w:t>12</w:t>
      </w:r>
      <w:r>
        <w:rPr/>
        <w:t>；</w:t>
      </w:r>
      <w:r>
        <w:rPr/>
        <w:object w:dxaOrig="3366" w:dyaOrig="701">
          <v:shapetype id="_x0000_tole_rId1077" coordsize="21600,21600" o:spt="ole_rId10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7" type="_x0000_tole_rId1077" style="width:165pt;height:34.45pt" filled="f" o:ole="">
            <v:imagedata r:id="rId1078" o:title=""/>
          </v:shape>
          <o:OLEObject Type="Embed" ProgID="" ShapeID="ole_rId1077" DrawAspect="Content" ObjectID="_302565302" r:id="rId1077"/>
        </w:objec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6</w:t>
      </w:r>
      <w:r>
        <w:rPr/>
        <w:t>）</w:t>
      </w:r>
      <w:r>
        <w:rPr/>
        <w:object w:dxaOrig="10100" w:dyaOrig="715">
          <v:shapetype id="_x0000_tole_rId1079" coordsize="21600,21600" o:spt="ole_rId10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9" type="_x0000_tole_rId1079" style="width:415.7pt;height:29.95pt" filled="f" o:ole="">
            <v:imagedata r:id="rId1080" o:title=""/>
          </v:shape>
          <o:OLEObject Type="Embed" ProgID="" ShapeID="ole_rId1079" DrawAspect="Content" ObjectID="_742286592" r:id="rId1079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）糖类不一定都有甜味，比如淀粉和纤维素；糖类也不一定具有</w:t>
      </w:r>
      <w:r>
        <w:rPr/>
        <w:object w:dxaOrig="879" w:dyaOrig="320">
          <v:shapetype id="_x0000_tole_rId1081" coordsize="21600,21600" o:spt="ole_rId10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1" type="_x0000_tole_rId1081" style="width:44.25pt;height:16.45pt" filled="f" o:ole="">
            <v:imagedata r:id="rId1082" o:title=""/>
          </v:shape>
          <o:OLEObject Type="Embed" ProgID="" ShapeID="ole_rId1081" DrawAspect="Content" ObjectID="_1258318026" r:id="rId1081"/>
        </w:object>
      </w:r>
      <w:r>
        <w:rPr/>
        <w:t>的通式</w:t>
      </w:r>
      <w:r>
        <w:rPr/>
        <w:t>，</w:t>
      </w:r>
      <w:r>
        <w:rPr/>
        <w:t>比如脱氧核糖</w:t>
      </w:r>
      <w:r>
        <w:rPr/>
        <w:t>（</w:t>
      </w:r>
      <w:r>
        <w:rPr/>
        <w:object w:dxaOrig="799" w:dyaOrig="320">
          <v:shapetype id="_x0000_tole_rId1083" coordsize="21600,21600" o:spt="ole_rId10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3" type="_x0000_tole_rId1083" style="width:40.5pt;height:16.45pt" filled="f" o:ole="">
            <v:imagedata r:id="rId1084" o:title=""/>
          </v:shape>
          <o:OLEObject Type="Embed" ProgID="" ShapeID="ole_rId1083" DrawAspect="Content" ObjectID="_634113504" r:id="rId1083"/>
        </w:object>
      </w:r>
      <w:r>
        <w:rPr/>
        <w:t>）、鼠李糖（</w:t>
      </w:r>
      <w:r>
        <w:rPr/>
        <w:object w:dxaOrig="779" w:dyaOrig="340">
          <v:shapetype id="_x0000_tole_rId1085" coordsize="21600,21600" o:spt="ole_rId10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5" type="_x0000_tole_rId1085" style="width:38.95pt;height:16.5pt" filled="f" o:ole="">
            <v:imagedata r:id="rId1086" o:title=""/>
          </v:shape>
          <o:OLEObject Type="Embed" ProgID="" ShapeID="ole_rId1085" DrawAspect="Content" ObjectID="_14365296" r:id="rId1085"/>
        </w:object>
      </w:r>
      <w:r>
        <w:rPr/>
        <w:t>）等，故</w:t>
      </w:r>
      <w:r>
        <w:rPr/>
        <w:t>a</w:t>
      </w:r>
      <w:r>
        <w:rPr/>
        <w:t>错误；一分子麦芽糖水解得到两分子葡萄糖，蔗糖水解得到葡萄糖和果糖，故</w:t>
      </w:r>
      <w:r>
        <w:rPr/>
        <w:t>b</w:t>
      </w:r>
      <w:r>
        <w:rPr/>
        <w:t>错误；淀粉水解得到葡萄糖，银镜反应能用于检验含有醛基的葡萄糖，只能检验淀粉是否发生水解，不能检验是否水解完全，故</w:t>
      </w:r>
      <w:r>
        <w:rPr/>
        <w:t>c</w:t>
      </w:r>
      <w:r>
        <w:rPr/>
        <w:t>正确；淀粉和纤维素属于多糖，也属于天然高分子化合物（选修五课本</w:t>
      </w:r>
      <w:r>
        <w:rPr/>
        <w:t>p</w:t>
      </w:r>
      <w:r>
        <w:rPr/>
        <w:t>83</w:t>
      </w:r>
      <w:r>
        <w:rPr/>
        <w:t>），故</w:t>
      </w:r>
      <w:r>
        <w:rPr/>
        <w:t>d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t>C</w:t>
      </w:r>
      <w:r>
        <w:rPr/>
        <w:t>分子式为</w:t>
      </w:r>
      <w:r>
        <w:rPr/>
        <w:object w:dxaOrig="779" w:dyaOrig="319">
          <v:shapetype id="_x0000_tole_rId1087" coordsize="21600,21600" o:spt="ole_rId10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7" type="_x0000_tole_rId1087" style="width:38.95pt;height:16.5pt" filled="f" o:ole="">
            <v:imagedata r:id="rId1088" o:title=""/>
          </v:shape>
          <o:OLEObject Type="Embed" ProgID="" ShapeID="ole_rId1087" DrawAspect="Content" ObjectID="_73327288" r:id="rId1087"/>
        </w:object>
      </w:r>
      <w:r>
        <w:rPr/>
        <w:t>，</w:t>
      </w:r>
      <w:r>
        <w:rPr/>
        <w:t>不饱和度为</w:t>
      </w:r>
      <w:r>
        <w:rPr/>
        <w:t>4</w:t>
      </w:r>
      <w:r>
        <w:rPr/>
        <w:t>，相比</w:t>
      </w:r>
      <w:r>
        <w:rPr/>
        <w:t>B</w:t>
      </w:r>
      <w:r>
        <w:rPr/>
        <w:t>增加了</w:t>
      </w:r>
      <w:r>
        <w:rPr/>
        <w:t>2</w:t>
      </w:r>
      <w:r>
        <w:rPr/>
        <w:t>个</w:t>
      </w:r>
      <w:r>
        <w:rPr/>
        <w:t>C</w:t>
      </w:r>
      <w:r>
        <w:rPr/>
        <w:t>，结合</w:t>
      </w:r>
      <w:r>
        <w:rPr/>
        <w:t>D</w:t>
      </w:r>
      <w:r>
        <w:rPr/>
        <w:t>中的酯基，说明</w:t>
      </w:r>
      <w:r>
        <w:rPr/>
        <w:t>C</w:t>
      </w:r>
      <w:r>
        <w:rPr/>
        <w:t>是由</w:t>
      </w:r>
      <w:r>
        <w:rPr/>
        <w:t>B</w:t>
      </w:r>
      <w:r>
        <w:rPr/>
        <w:t>与</w:t>
      </w:r>
      <w:r>
        <w:rPr/>
        <w:t>2</w:t>
      </w:r>
      <w:r>
        <w:rPr/>
        <w:t>分子</w:t>
      </w:r>
      <w:r>
        <w:rPr/>
        <w:object w:dxaOrig="739" w:dyaOrig="320">
          <v:shapetype id="_x0000_tole_rId1089" coordsize="21600,21600" o:spt="ole_rId10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9" type="_x0000_tole_rId1089" style="width:36.75pt;height:16.45pt" filled="f" o:ole="">
            <v:imagedata r:id="rId1090" o:title=""/>
          </v:shape>
          <o:OLEObject Type="Embed" ProgID="" ShapeID="ole_rId1089" DrawAspect="Content" ObjectID="_1176592475" r:id="rId1089"/>
        </w:object>
      </w:r>
      <w:r>
        <w:rPr/>
        <w:t>发生酯化反应</w:t>
      </w:r>
      <w:r>
        <w:rPr/>
        <w:t>，</w:t>
      </w:r>
      <w:r>
        <w:rPr/>
        <w:t>从反应类型说</w:t>
      </w:r>
      <w:r>
        <w:rPr/>
        <w:t>，</w:t>
      </w:r>
      <w:r>
        <w:rPr/>
        <w:t>酯化反应也可认为是取代反应</w:t>
      </w:r>
      <w:r>
        <w:rPr/>
        <w:t>，</w:t>
      </w:r>
      <w:r>
        <w:rPr/>
        <w:t>故答案为取代反应或酯化反应</w: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3</w:t>
      </w:r>
      <w:r>
        <w:rPr/>
        <w:t>）</w:t>
      </w:r>
      <w:r>
        <w:rPr/>
        <w:t>D</w:t>
      </w:r>
      <w:r>
        <w:rPr/>
        <w:t>生成</w:t>
      </w:r>
      <w:r>
        <w:rPr/>
        <w:t>E</w:t>
      </w:r>
      <w:r>
        <w:rPr/>
        <w:t>为失氢的过程，为氧化反应。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t>F</w:t>
      </w:r>
      <w:r>
        <w:rPr/>
        <w:t>的系统名称为</w:t>
      </w:r>
      <w:r>
        <w:rPr/>
        <w:t>1,6-</w:t>
      </w:r>
      <w:r>
        <w:rPr/>
        <w:t>己二酸；</w:t>
      </w:r>
      <w:r>
        <w:rPr/>
        <w:t>F</w:t>
      </w:r>
      <w:r>
        <w:rPr/>
        <w:t>和</w:t>
      </w:r>
      <w:r>
        <w:rPr/>
        <w:t>1</w:t>
      </w:r>
      <w:r>
        <w:rPr/>
        <w:t>,</w:t>
      </w:r>
      <w:r>
        <w:rPr/>
        <w:t>4-</w:t>
      </w:r>
      <w:r>
        <w:rPr/>
        <w:t>丁二烯生成聚酯</w:t>
      </w:r>
      <w:r>
        <w:rPr/>
        <w:t>G</w:t>
      </w:r>
      <w:r>
        <w:rPr/>
        <w:t>为羧基和羟基的缩聚反应（注意不要漏掉端基原子和小分子</w:t>
      </w:r>
      <w:r>
        <w:rPr/>
        <w:object w:dxaOrig="460" w:dyaOrig="320">
          <v:shapetype id="_x0000_tole_rId1091" coordsize="21600,21600" o:spt="ole_rId10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1" type="_x0000_tole_rId1091" style="width:23.2pt;height:16.45pt" filled="f" o:ole="">
            <v:imagedata r:id="rId1092" o:title=""/>
          </v:shape>
          <o:OLEObject Type="Embed" ProgID="" ShapeID="ole_rId1091" DrawAspect="Content" ObjectID="_2022497879" r:id="rId1091"/>
        </w:object>
      </w:r>
      <w:r>
        <w:rPr/>
        <w:t>）。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5</w:t>
      </w:r>
      <w:r>
        <w:rPr/>
        <w:t>）</w:t>
      </w:r>
      <w:r>
        <w:rPr/>
        <w:t>0.5</w:t>
      </w:r>
      <w:r>
        <w:rPr/>
        <w:object w:dxaOrig="399" w:dyaOrig="260">
          <v:shapetype id="_x0000_tole_rId1093" coordsize="21600,21600" o:spt="ole_rId10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3" type="_x0000_tole_rId1093" style="width:20.2pt;height:12.75pt" filled="f" o:ole="">
            <v:imagedata r:id="rId1094" o:title=""/>
          </v:shape>
          <o:OLEObject Type="Embed" ProgID="" ShapeID="ole_rId1093" DrawAspect="Content" ObjectID="_1075735371" r:id="rId1093"/>
        </w:object>
      </w:r>
      <w:r>
        <w:rPr/>
        <w:t>W</w:t>
      </w:r>
      <w:r>
        <w:rPr/>
        <w:t>与足量</w:t>
      </w:r>
      <w:r>
        <w:rPr/>
        <w:object w:dxaOrig="840" w:dyaOrig="320">
          <v:shapetype id="_x0000_tole_rId1095" coordsize="21600,21600" o:spt="ole_rId10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5" type="_x0000_tole_rId1095" style="width:41.95pt;height:16.45pt" filled="f" o:ole="">
            <v:imagedata r:id="rId1096" o:title=""/>
          </v:shape>
          <o:OLEObject Type="Embed" ProgID="" ShapeID="ole_rId1095" DrawAspect="Content" ObjectID="_985296852" r:id="rId1095"/>
        </w:object>
      </w:r>
      <w:r>
        <w:rPr/>
        <w:t>生成</w:t>
      </w:r>
      <w:r>
        <w:rPr/>
        <w:t>1</w:t>
      </w:r>
      <w:r>
        <w:rPr/>
        <w:object w:dxaOrig="399" w:dyaOrig="260">
          <v:shapetype id="_x0000_tole_rId1097" coordsize="21600,21600" o:spt="ole_rId10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7" type="_x0000_tole_rId1097" style="width:20.2pt;height:12.75pt" filled="f" o:ole="">
            <v:imagedata r:id="rId1098" o:title=""/>
          </v:shape>
          <o:OLEObject Type="Embed" ProgID="" ShapeID="ole_rId1097" DrawAspect="Content" ObjectID="_2064635284" r:id="rId1097"/>
        </w:object>
      </w:r>
      <w:r>
        <w:rPr/>
        <w:object w:dxaOrig="439" w:dyaOrig="320">
          <v:shapetype id="_x0000_tole_rId1099" coordsize="21600,21600" o:spt="ole_rId10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9" type="_x0000_tole_rId1099" style="width:21.75pt;height:16.45pt" filled="f" o:ole="">
            <v:imagedata r:id="rId1100" o:title=""/>
          </v:shape>
          <o:OLEObject Type="Embed" ProgID="" ShapeID="ole_rId1099" DrawAspect="Content" ObjectID="_1013214060" r:id="rId1099"/>
        </w:object>
      </w:r>
      <w:r>
        <w:rPr/>
        <w:t>，</w:t>
      </w:r>
      <w:r>
        <w:rPr/>
        <w:t>说明</w:t>
      </w:r>
      <w:r>
        <w:rPr/>
        <w:t>W</w:t>
      </w:r>
      <w:r>
        <w:rPr/>
        <w:t>中含有两个羧基</w:t>
      </w:r>
      <w:r>
        <w:rPr/>
        <w:t>。</w:t>
      </w:r>
      <w:r>
        <w:rPr/>
        <w:t>E</w:t>
      </w:r>
      <w:r>
        <w:rPr/>
        <w:t>不饱和度为</w:t>
      </w:r>
      <w:r>
        <w:rPr/>
        <w:t>6</w:t>
      </w:r>
      <w:r>
        <w:rPr/>
        <w:t>，除苯环和</w:t>
      </w:r>
      <w:r>
        <w:rPr/>
        <w:t>2</w:t>
      </w:r>
      <w:r>
        <w:rPr/>
        <w:t>个羧基以外的碳原子均饱和。</w:t>
      </w:r>
      <w:r>
        <w:rPr/>
        <w:t>又已知</w:t>
      </w:r>
      <w:r>
        <w:rPr/>
        <w:t>W</w:t>
      </w:r>
      <w:r>
        <w:rPr/>
        <w:t>为二取代芳香化合物</w:t>
      </w:r>
      <w:r>
        <w:rPr/>
        <w:t>，</w:t>
      </w:r>
      <w:r>
        <w:rPr/>
        <w:t>对两个取代基进行分类</w:t>
      </w:r>
      <w:r>
        <w:rPr/>
        <w:t>：</w:t>
      </w:r>
    </w:p>
    <w:p>
      <w:pPr>
        <w:pStyle w:val="Style14"/>
        <w:numPr>
          <w:ilvl w:val="0"/>
          <w:numId w:val="0"/>
        </w:numPr>
        <w:ind w:left="840" w:right="-193" w:hanging="0"/>
        <w:rPr/>
      </w:pPr>
      <w:r>
        <w:rPr/>
        <w:object w:dxaOrig="1359" w:dyaOrig="659">
          <v:shapetype id="_x0000_tole_rId1101" coordsize="21600,21600" o:spt="ole_rId1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1" type="_x0000_tole_rId1101" style="width:68.2pt;height:32.95pt" filled="f" o:ole="">
            <v:imagedata r:id="rId1102" o:title=""/>
          </v:shape>
          <o:OLEObject Type="Embed" ProgID="" ShapeID="ole_rId1101" DrawAspect="Content" ObjectID="_1113687351" r:id="rId1101"/>
        </w:object>
      </w:r>
      <w:r>
        <w:rPr/>
        <w:t>、</w:t>
      </w:r>
      <w:r>
        <w:rPr/>
        <w:object w:dxaOrig="1740" w:dyaOrig="660">
          <v:shapetype id="_x0000_tole_rId1103" coordsize="21600,21600" o:spt="ole_rId1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3" type="_x0000_tole_rId1103" style="width:87pt;height:32.95pt" filled="f" o:ole="">
            <v:imagedata r:id="rId1104" o:title=""/>
          </v:shape>
          <o:OLEObject Type="Embed" ProgID="" ShapeID="ole_rId1103" DrawAspect="Content" ObjectID="_777758606" r:id="rId1103"/>
        </w:object>
      </w:r>
      <w:r>
        <w:rPr/>
        <w:t>、</w:t>
      </w:r>
      <w:r>
        <w:rPr/>
        <w:object w:dxaOrig="2020" w:dyaOrig="660">
          <v:shapetype id="_x0000_tole_rId1105" coordsize="21600,21600" o:spt="ole_rId1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5" type="_x0000_tole_rId1105" style="width:101.2pt;height:32.95pt" filled="f" o:ole="">
            <v:imagedata r:id="rId1106" o:title=""/>
          </v:shape>
          <o:OLEObject Type="Embed" ProgID="" ShapeID="ole_rId1105" DrawAspect="Content" ObjectID="_1465890345" r:id="rId1105"/>
        </w:object>
      </w:r>
      <w:r>
        <w:rPr/>
        <w:t>、</w:t>
      </w:r>
      <w:r>
        <w:rPr/>
        <w:object w:dxaOrig="1520" w:dyaOrig="660">
          <v:shapetype id="_x0000_tole_rId1107" coordsize="21600,21600" o:spt="ole_rId1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7" type="_x0000_tole_rId1107" style="width:75.75pt;height:32.95pt" filled="f" o:ole="">
            <v:imagedata r:id="rId1108" o:title=""/>
          </v:shape>
          <o:OLEObject Type="Embed" ProgID="" ShapeID="ole_rId1107" DrawAspect="Content" ObjectID="_1700321204" r:id="rId1107"/>
        </w:object>
      </w:r>
      <w:r>
        <w:rPr/>
        <w:t>，</w:t>
      </w:r>
      <w:r>
        <w:rPr/>
        <w:t>共</w:t>
      </w:r>
      <w:r>
        <w:rPr/>
        <w:t>4</w:t>
      </w:r>
      <w:r>
        <w:rPr/>
        <w:t>种情况，分别有邻、间、对三种位置异构，故共有</w:t>
      </w:r>
      <w:r>
        <w:rPr/>
        <w:object w:dxaOrig="839" w:dyaOrig="260">
          <v:shapetype id="_x0000_tole_rId1109" coordsize="21600,21600" o:spt="ole_rId1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9" type="_x0000_tole_rId1109" style="width:41.95pt;height:12.75pt" filled="f" o:ole="">
            <v:imagedata r:id="rId1110" o:title=""/>
          </v:shape>
          <o:OLEObject Type="Embed" ProgID="" ShapeID="ole_rId1109" DrawAspect="Content" ObjectID="_176322494" r:id="rId1109"/>
        </w:object>
      </w:r>
      <w:r>
        <w:rPr/>
        <w:t>种</w:t>
      </w:r>
      <w:r>
        <w:rPr/>
        <w:t>。核磁共振氢谱为三组峰，说明对称性较好，应为对位的对称二取代物，其结构简式为</w:t>
      </w:r>
      <w:r>
        <w:rPr/>
        <w:object w:dxaOrig="3366" w:dyaOrig="701">
          <v:shapetype id="_x0000_tole_rId1111" coordsize="21600,21600" o:spt="ole_rId1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1" type="_x0000_tole_rId1111" style="width:165pt;height:34.45pt" filled="f" o:ole="">
            <v:imagedata r:id="rId1112" o:title=""/>
          </v:shape>
          <o:OLEObject Type="Embed" ProgID="" ShapeID="ole_rId1111" DrawAspect="Content" ObjectID="_1396306424" r:id="rId1111"/>
        </w:objec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6</w:t>
      </w:r>
      <w:r>
        <w:rPr/>
        <w:t>）根据推断可知，</w:t>
      </w:r>
      <w:r>
        <w:rPr/>
        <w:t>C</w:t>
      </w:r>
      <w:r>
        <w:rPr/>
        <w:t>为</w:t>
      </w:r>
      <w:r>
        <w:rPr/>
        <w:object w:dxaOrig="759" w:dyaOrig="260">
          <v:shapetype id="_x0000_tole_rId1113" coordsize="21600,21600" o:spt="ole_rId11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3" type="_x0000_tole_rId1113" style="width:148.55pt;height:25.5pt" filled="f" o:ole="">
            <v:imagedata r:id="rId1114" o:title=""/>
          </v:shape>
          <o:OLEObject Type="Embed" ProgID="" ShapeID="ole_rId1113" DrawAspect="Content" ObjectID="_1013396183" r:id="rId1113"/>
        </w:object>
      </w:r>
      <w:r>
        <w:rPr/>
        <w:t>，</w:t>
      </w:r>
      <w:r>
        <w:rPr/>
        <w:t>C</w:t>
      </w:r>
      <w:r>
        <w:rPr/>
        <w:t>与</w:t>
      </w:r>
      <w:r>
        <w:rPr/>
        <w:object w:dxaOrig="519" w:dyaOrig="320">
          <v:shapetype id="_x0000_tole_rId1115" coordsize="21600,21600" o:spt="ole_rId1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5" type="_x0000_tole_rId1115" style="width:25.5pt;height:16.45pt" filled="f" o:ole="">
            <v:imagedata r:id="rId1116" o:title=""/>
          </v:shape>
          <o:OLEObject Type="Embed" ProgID="" ShapeID="ole_rId1115" DrawAspect="Content" ObjectID="_1469827297" r:id="rId1115"/>
        </w:object>
      </w:r>
      <w:r>
        <w:rPr/>
        <w:t>反应可以成环生成</w:t>
      </w:r>
      <w:r>
        <w:rPr/>
        <w:t>D</w:t>
      </w:r>
      <w:r>
        <w:rPr/>
        <w:t>（</w:t>
      </w:r>
      <w:r>
        <w:rPr/>
        <w:object w:dxaOrig="3039" w:dyaOrig="698">
          <v:shapetype id="_x0000_tole_rId1117" coordsize="21600,21600" o:spt="ole_rId1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7" type="_x0000_tole_rId1117" style="width:149.2pt;height:34.45pt" filled="f" o:ole="">
            <v:imagedata r:id="rId1118" o:title=""/>
          </v:shape>
          <o:OLEObject Type="Embed" ProgID="" ShapeID="ole_rId1117" DrawAspect="Content" ObjectID="_1212496111" r:id="rId1117"/>
        </w:object>
      </w:r>
      <w:r>
        <w:rPr/>
        <w:t>），</w:t>
      </w:r>
      <w:r>
        <w:rPr/>
        <w:t>D</w:t>
      </w:r>
      <w:r>
        <w:rPr/>
        <w:t>在</w:t>
      </w:r>
      <w:r>
        <w:rPr/>
        <w:object w:dxaOrig="599" w:dyaOrig="260">
          <v:shapetype id="_x0000_tole_rId1119" coordsize="21600,21600" o:spt="ole_rId11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9" type="_x0000_tole_rId1119" style="width:30pt;height:12.75pt" filled="f" o:ole="">
            <v:imagedata r:id="rId1120" o:title=""/>
          </v:shape>
          <o:OLEObject Type="Embed" ProgID="" ShapeID="ole_rId1119" DrawAspect="Content" ObjectID="_1818142840" r:id="rId1119"/>
        </w:object>
      </w:r>
      <w:r>
        <w:rPr/>
        <w:t>催化下加热</w:t>
      </w:r>
      <w:r>
        <w:rPr/>
        <w:t>，</w:t>
      </w:r>
      <w:r>
        <w:rPr/>
        <w:t>可得</w:t>
      </w:r>
      <w:r>
        <w:rPr/>
        <w:t>E</w:t>
      </w:r>
      <w:r>
        <w:rPr/>
        <w:t>（</w:t>
      </w:r>
      <w:r>
        <w:rPr/>
        <w:object w:dxaOrig="3039" w:dyaOrig="698">
          <v:shapetype id="_x0000_tole_rId1121" coordsize="21600,21600" o:spt="ole_rId11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1" type="_x0000_tole_rId1121" style="width:149.2pt;height:34.45pt" filled="f" o:ole="">
            <v:imagedata r:id="rId1122" o:title=""/>
          </v:shape>
          <o:OLEObject Type="Embed" ProgID="" ShapeID="ole_rId1121" DrawAspect="Content" ObjectID="_1381821752" r:id="rId1121"/>
        </w:object>
      </w:r>
      <w:r>
        <w:rPr/>
        <w:t>）。仿照上述反应进行过程，可得</w:t>
      </w:r>
      <w:r>
        <w:rPr/>
        <w:t>(</w:t>
      </w:r>
      <w:r>
        <w:rPr/>
        <w:t>反</w:t>
      </w:r>
      <w:r>
        <w:rPr/>
        <w:t>,</w:t>
      </w:r>
      <w:r>
        <w:rPr/>
        <w:t>反</w:t>
      </w:r>
      <w:r>
        <w:rPr/>
        <w:t>)-</w:t>
      </w:r>
      <w:r>
        <w:rPr/>
        <w:t>2</w:t>
      </w:r>
      <w:r>
        <w:rPr/>
        <w:t>,</w:t>
      </w:r>
      <w:r>
        <w:rPr/>
        <w:t>4</w:t>
      </w:r>
      <w:r>
        <w:rPr/>
        <w:t>-</w:t>
      </w:r>
      <w:r>
        <w:rPr/>
        <w:t>己二烯（</w:t>
      </w:r>
      <w:r>
        <w:rPr/>
        <w:object w:dxaOrig="1521" w:dyaOrig="408">
          <v:shapetype id="_x0000_tole_rId1123" coordsize="21600,21600" o:spt="ole_rId11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3" type="_x0000_tole_rId1123" style="width:74.95pt;height:20.25pt" filled="f" o:ole="">
            <v:imagedata r:id="rId1124" o:title=""/>
          </v:shape>
          <o:OLEObject Type="Embed" ProgID="" ShapeID="ole_rId1123" DrawAspect="Content" ObjectID="_1139757078" r:id="rId1123"/>
        </w:object>
      </w:r>
      <w:r>
        <w:rPr/>
        <w:t>）可与</w:t>
      </w:r>
      <w:r>
        <w:rPr/>
        <w:object w:dxaOrig="519" w:dyaOrig="320">
          <v:shapetype id="_x0000_tole_rId1125" coordsize="21600,21600" o:spt="ole_rId11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5" type="_x0000_tole_rId1125" style="width:25.5pt;height:16.45pt" filled="f" o:ole="">
            <v:imagedata r:id="rId1126" o:title=""/>
          </v:shape>
          <o:OLEObject Type="Embed" ProgID="" ShapeID="ole_rId1125" DrawAspect="Content" ObjectID="_1290630787" r:id="rId1125"/>
        </w:object>
      </w:r>
      <w:r>
        <w:rPr/>
        <w:t>反应生成</w:t>
      </w:r>
      <w:r>
        <w:rPr/>
        <w:object w:dxaOrig="1518" w:dyaOrig="698">
          <v:shapetype id="_x0000_tole_rId1127" coordsize="21600,21600" o:spt="ole_rId11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7" type="_x0000_tole_rId1127" style="width:74.25pt;height:34.45pt" filled="f" o:ole="">
            <v:imagedata r:id="rId1128" o:title=""/>
          </v:shape>
          <o:OLEObject Type="Embed" ProgID="" ShapeID="ole_rId1127" DrawAspect="Content" ObjectID="_527812872" r:id="rId1127"/>
        </w:object>
      </w:r>
      <w:r>
        <w:rPr/>
        <w:t>（该反应</w:t>
      </w:r>
      <w:r>
        <w:rPr/>
        <w:t>2014</w:t>
      </w:r>
      <w:r>
        <w:rPr/>
        <w:t>年新课标</w:t>
      </w:r>
      <w:r>
        <w:rPr/>
        <w:t>II</w:t>
      </w:r>
      <w:r>
        <w:rPr/>
        <w:t>卷和</w:t>
      </w:r>
      <w:r>
        <w:rPr/>
        <w:t>2011</w:t>
      </w:r>
      <w:r>
        <w:rPr/>
        <w:t>年全国卷也有出现），在</w:t>
      </w:r>
      <w:r>
        <w:rPr/>
        <w:object w:dxaOrig="599" w:dyaOrig="260">
          <v:shapetype id="_x0000_tole_rId1129" coordsize="21600,21600" o:spt="ole_rId11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9" type="_x0000_tole_rId1129" style="width:30pt;height:12.75pt" filled="f" o:ole="">
            <v:imagedata r:id="rId1130" o:title=""/>
          </v:shape>
          <o:OLEObject Type="Embed" ProgID="" ShapeID="ole_rId1129" DrawAspect="Content" ObjectID="_1995594558" r:id="rId1129"/>
        </w:object>
      </w:r>
      <w:r>
        <w:rPr/>
        <w:t>催化下加热</w:t>
      </w:r>
      <w:r>
        <w:rPr/>
        <w:t>，</w:t>
      </w:r>
      <w:r>
        <w:rPr/>
        <w:t>可得</w:t>
      </w:r>
      <w:r>
        <w:rPr/>
        <w:object w:dxaOrig="1518" w:dyaOrig="698">
          <v:shapetype id="_x0000_tole_rId1131" coordsize="21600,21600" o:spt="ole_rId11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1" type="_x0000_tole_rId1131" style="width:74.3pt;height:34.45pt" filled="f" o:ole="">
            <v:imagedata r:id="rId1132" o:title=""/>
          </v:shape>
          <o:OLEObject Type="Embed" ProgID="" ShapeID="ole_rId1131" DrawAspect="Content" ObjectID="_1552581609" r:id="rId1131"/>
        </w:object>
      </w:r>
      <w:r>
        <w:rPr/>
        <w:t>。仿照课本甲苯被</w:t>
      </w:r>
      <w:r>
        <w:rPr/>
        <w:object w:dxaOrig="739" w:dyaOrig="320">
          <v:shapetype id="_x0000_tole_rId1133" coordsize="21600,21600" o:spt="ole_rId11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3" type="_x0000_tole_rId1133" style="width:36.75pt;height:16.45pt" filled="f" o:ole="">
            <v:imagedata r:id="rId1134" o:title=""/>
          </v:shape>
          <o:OLEObject Type="Embed" ProgID="" ShapeID="ole_rId1133" DrawAspect="Content" ObjectID="_1466573496" r:id="rId1133"/>
        </w:object>
      </w:r>
      <w:r>
        <w:rPr/>
        <w:t>酸性溶液氧化的过程</w:t>
      </w:r>
      <w:r>
        <w:rPr/>
        <w:t>，</w:t>
      </w:r>
      <w:r>
        <w:rPr/>
        <w:t>可得</w:t>
      </w:r>
      <w:r>
        <w:rPr/>
        <w:object w:dxaOrig="1518" w:dyaOrig="698">
          <v:shapetype id="_x0000_tole_rId1135" coordsize="21600,21600" o:spt="ole_rId1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5" type="_x0000_tole_rId1135" style="width:74.3pt;height:34.45pt" filled="f" o:ole="">
            <v:imagedata r:id="rId1136" o:title=""/>
          </v:shape>
          <o:OLEObject Type="Embed" ProgID="" ShapeID="ole_rId1135" DrawAspect="Content" ObjectID="_1627349680" r:id="rId1135"/>
        </w:object>
      </w:r>
      <w:r>
        <w:rPr/>
        <w:t>可被</w:t>
      </w:r>
      <w:r>
        <w:rPr/>
        <w:object w:dxaOrig="739" w:dyaOrig="320">
          <v:shapetype id="_x0000_tole_rId1137" coordsize="21600,21600" o:spt="ole_rId1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7" type="_x0000_tole_rId1137" style="width:36.75pt;height:16.45pt" filled="f" o:ole="">
            <v:imagedata r:id="rId1138" o:title=""/>
          </v:shape>
          <o:OLEObject Type="Embed" ProgID="" ShapeID="ole_rId1137" DrawAspect="Content" ObjectID="_960251378" r:id="rId1137"/>
        </w:object>
      </w:r>
      <w:r>
        <w:rPr/>
        <w:t>酸性溶液氧化为对苯二甲酸</w:t>
      </w:r>
      <w:r>
        <w:rPr/>
        <w:t>（</w:t>
      </w:r>
      <w:r>
        <w:rPr/>
        <w:object w:dxaOrig="2593" w:dyaOrig="701">
          <v:shapetype id="_x0000_tole_rId1139" coordsize="21600,21600" o:spt="ole_rId1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9" type="_x0000_tole_rId1139" style="width:126.65pt;height:34.45pt" filled="f" o:ole="">
            <v:imagedata r:id="rId1140" o:title=""/>
          </v:shape>
          <o:OLEObject Type="Embed" ProgID="" ShapeID="ole_rId1139" DrawAspect="Content" ObjectID="_278116423" r:id="rId1139"/>
        </w:object>
      </w:r>
      <w:r>
        <w:rPr/>
        <w:t>）。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76"/>
        <w:rPr>
          <w:sz w:val="28"/>
          <w:szCs w:val="28"/>
        </w:rPr>
      </w:pPr>
      <w:r>
        <w:rPr>
          <w:sz w:val="28"/>
          <w:szCs w:val="28"/>
        </w:rPr>
      </w:r>
    </w:p>
    <w:sectPr>
      <w:headerReference w:type="default" r:id="rId1141"/>
      <w:footerReference w:type="default" r:id="rId1142"/>
      <w:type w:val="nextPage"/>
      <w:pgSz w:w="11906" w:h="16838"/>
      <w:pgMar w:left="1260" w:right="1797" w:gutter="0" w:header="851" w:top="1440" w:footer="992" w:bottom="144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0"/>
    <w:family w:val="roman"/>
    <w:pitch w:val="default"/>
  </w:font>
  <w:font w:name="Courier New">
    <w:charset w:val="00"/>
    <w:family w:val="modern"/>
    <w:pitch w:val="default"/>
  </w:font>
  <w:font w:name="Arial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黑体">
    <w:charset w:val="86"/>
    <w:family w:val="auto"/>
    <w:pitch w:val="default"/>
  </w:font>
  <w:font w:name="宋体">
    <w:charset w:val="86"/>
    <w:family w:val="auto"/>
    <w:pitch w:val="default"/>
  </w:font>
  <w:font w:name="楷体">
    <w:charset w:val="86"/>
    <w:family w:val="moder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>
        <w:bottom w:val="single" w:sz="4" w:space="1" w:color="000000"/>
      </w:pBdr>
      <w:rPr>
        <w:color w:val="FF0000"/>
      </w:rPr>
    </w:pPr>
    <w:r>
      <w:rPr>
        <w:color w:val="FF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7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【解析】"/>
      <w:lvlJc w:val="left"/>
      <w:pPr>
        <w:tabs>
          <w:tab w:val="num" w:pos="0"/>
        </w:tabs>
        <w:ind w:left="0" w:hanging="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shadow w:val="false"/>
        <w:u w:val="none"/>
        <w:b w:val="false"/>
        <w:iCs w:val="false"/>
        <w:bCs w:val="false"/>
        <w:em w:val="none"/>
        <w:vanish w:val="false"/>
        <w:rFonts w:ascii="Times New Roman" w:hAnsi="Times New Roman" w:cs="Times New Roman"/>
        <w:color w:val="FF0000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none"/>
      <w:suff w:val="nothing"/>
      <w:lvlText w:val="【答案】"/>
      <w:lvlJc w:val="left"/>
      <w:pPr>
        <w:tabs>
          <w:tab w:val="num" w:pos="0"/>
        </w:tabs>
        <w:ind w:left="0" w:hanging="0"/>
      </w:pPr>
      <w:rPr>
        <w:color w:val="FF0000"/>
      </w:rPr>
    </w:lvl>
    <w:lvl w:ilvl="1">
      <w:start w:val="1"/>
      <w:numFmt w:val="none"/>
      <w:suff w:val="nothing"/>
      <w:lvlText w:val="【答案】"/>
      <w:lvlJc w:val="left"/>
      <w:pPr>
        <w:tabs>
          <w:tab w:val="num" w:pos="0"/>
        </w:tabs>
        <w:ind w:left="0" w:hanging="0"/>
      </w:pPr>
      <w:rPr>
        <w:color w:val="FF000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26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6">
    <w:lvl w:ilvl="0">
      <w:start w:val="26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7">
    <w:lvl w:ilvl="0">
      <w:start w:val="36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8">
    <w:lvl w:ilvl="0">
      <w:start w:val="37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18"/>
      <w:szCs w:val="18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1"/>
      </w:numPr>
      <w:spacing w:lineRule="auto" w:line="576" w:before="340" w:after="330"/>
      <w:outlineLvl w:val="0"/>
    </w:pPr>
    <w:rPr>
      <w:b/>
      <w:bCs/>
      <w:kern w:val="2"/>
      <w:sz w:val="44"/>
      <w:szCs w:val="44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spacing w:lineRule="auto" w:line="415" w:before="260" w:after="260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5" w:before="260" w:after="260"/>
      <w:outlineLvl w:val="2"/>
    </w:pPr>
    <w:rPr>
      <w:b/>
      <w:bCs/>
      <w:sz w:val="32"/>
      <w:szCs w:val="32"/>
    </w:rPr>
  </w:style>
  <w:style w:type="character" w:styleId="WW8Num1z0">
    <w:name w:val="WW8Num1z0"/>
    <w:qFormat/>
    <w:rPr/>
  </w:style>
  <w:style w:type="character" w:styleId="WW8Num2z0">
    <w:name w:val="WW8Num2z0"/>
    <w:qFormat/>
    <w:rPr>
      <w:rFonts w:ascii="Times New Roman" w:hAnsi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vanish w:val="false"/>
      <w:color w:val="FF0000"/>
      <w:spacing w:val="0"/>
      <w:position w:val="0"/>
      <w:sz w:val="24"/>
      <w:u w:val="none"/>
      <w:vertAlign w:val="baseline"/>
      <w:em w:val="none"/>
    </w:rPr>
  </w:style>
  <w:style w:type="character" w:styleId="WW8Num2z1">
    <w:name w:val="WW8Num2z1"/>
    <w:qFormat/>
    <w:rPr/>
  </w:style>
  <w:style w:type="character" w:styleId="WW8Num3z0">
    <w:name w:val="WW8Num3z0"/>
    <w:qFormat/>
    <w:rPr>
      <w:color w:val="FF0000"/>
    </w:rPr>
  </w:style>
  <w:style w:type="character" w:styleId="WW8Num3z2">
    <w:name w:val="WW8Num3z2"/>
    <w:qFormat/>
    <w:rPr/>
  </w:style>
  <w:style w:type="character" w:styleId="Style11">
    <w:name w:val="默认段落字体"/>
    <w:qFormat/>
    <w:rPr/>
  </w:style>
  <w:style w:type="character" w:styleId="HTMLChar1">
    <w:name w:val="HTML 预设格式 Char1"/>
    <w:qFormat/>
    <w:rPr>
      <w:rFonts w:ascii="Courier New" w:hAnsi="Courier New" w:cs="Courier New"/>
      <w:kern w:val="2"/>
    </w:rPr>
  </w:style>
  <w:style w:type="character" w:styleId="1Char">
    <w:name w:val="标题 1 Char"/>
    <w:qFormat/>
    <w:rPr>
      <w:b/>
      <w:bCs/>
      <w:kern w:val="2"/>
      <w:sz w:val="44"/>
      <w:szCs w:val="44"/>
    </w:rPr>
  </w:style>
  <w:style w:type="character" w:styleId="Char">
    <w:name w:val="页眉 Char"/>
    <w:basedOn w:val="Style11"/>
    <w:qFormat/>
    <w:rPr/>
  </w:style>
  <w:style w:type="character" w:styleId="Char1">
    <w:name w:val="批注框文本 Char"/>
    <w:qFormat/>
    <w:rPr>
      <w:sz w:val="18"/>
      <w:szCs w:val="18"/>
    </w:rPr>
  </w:style>
  <w:style w:type="character" w:styleId="2Char">
    <w:name w:val="标题 2 Char"/>
    <w:qFormat/>
    <w:rPr>
      <w:rFonts w:ascii="Cambria" w:hAnsi="Cambria" w:eastAsia="宋体" w:cs="Times New Roman"/>
      <w:b/>
      <w:bCs/>
      <w:sz w:val="32"/>
      <w:szCs w:val="32"/>
    </w:rPr>
  </w:style>
  <w:style w:type="character" w:styleId="Char2">
    <w:name w:val="页脚 Char"/>
    <w:basedOn w:val="Style11"/>
    <w:qFormat/>
    <w:rPr/>
  </w:style>
  <w:style w:type="character" w:styleId="Char3">
    <w:name w:val="答案 Char"/>
    <w:qFormat/>
    <w:rPr>
      <w:rFonts w:eastAsia="楷体"/>
      <w:color w:val="000000"/>
      <w:kern w:val="2"/>
      <w:sz w:val="21"/>
      <w:szCs w:val="24"/>
      <w:lang w:val="en-US" w:eastAsia="zh-CN" w:bidi="ar-SA"/>
    </w:rPr>
  </w:style>
  <w:style w:type="character" w:styleId="HTMLChar">
    <w:name w:val="HTML 预设格式 Char"/>
    <w:qFormat/>
    <w:rPr>
      <w:rFonts w:ascii="Arial" w:hAnsi="Arial" w:cs="Arial"/>
      <w:kern w:val="0"/>
      <w:sz w:val="20"/>
      <w:szCs w:val="21"/>
    </w:rPr>
  </w:style>
  <w:style w:type="character" w:styleId="3Char">
    <w:name w:val="标题 3 Char"/>
    <w:qFormat/>
    <w:rPr>
      <w:b/>
      <w:bCs/>
      <w:sz w:val="32"/>
      <w:szCs w:val="32"/>
    </w:rPr>
  </w:style>
  <w:style w:type="character" w:styleId="Char4">
    <w:name w:val="选择题 Char"/>
    <w:qFormat/>
    <w:rPr>
      <w:kern w:val="2"/>
      <w:sz w:val="21"/>
      <w:szCs w:val="18"/>
      <w:lang w:val="en-US" w:eastAsia="zh-CN" w:bidi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2">
    <w:name w:val="批注框文本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/>
  </w:style>
  <w:style w:type="paragraph" w:styleId="HTML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tLeast" w:line="330"/>
      <w:jc w:val="left"/>
    </w:pPr>
    <w:rPr>
      <w:rFonts w:ascii="Arial" w:hAnsi="Arial" w:cs="Arial"/>
      <w:kern w:val="0"/>
      <w:sz w:val="20"/>
      <w:szCs w:val="21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/>
  </w:style>
  <w:style w:type="paragraph" w:styleId="2">
    <w:name w:val="列出段落2"/>
    <w:basedOn w:val="Normal"/>
    <w:qFormat/>
    <w:pPr>
      <w:ind w:firstLine="420"/>
    </w:pPr>
    <w:rPr>
      <w:rFonts w:ascii="Calibri" w:hAnsi="Calibri" w:cs="Calibri"/>
      <w:sz w:val="21"/>
      <w:szCs w:val="22"/>
    </w:rPr>
  </w:style>
  <w:style w:type="paragraph" w:styleId="Style13">
    <w:name w:val="答案"/>
    <w:next w:val="Style14"/>
    <w:qFormat/>
    <w:pPr>
      <w:widowControl/>
      <w:numPr>
        <w:ilvl w:val="0"/>
        <w:numId w:val="4"/>
      </w:numPr>
      <w:tabs>
        <w:tab w:val="clear" w:pos="420"/>
        <w:tab w:val="center" w:pos="4140" w:leader="none"/>
        <w:tab w:val="right" w:pos="8100" w:leader="none"/>
      </w:tabs>
      <w:bidi w:val="0"/>
      <w:snapToGrid w:val="false"/>
      <w:ind w:hanging="400"/>
      <w:textAlignment w:val="center"/>
    </w:pPr>
    <w:rPr>
      <w:rFonts w:ascii="Times New Roman" w:hAnsi="Times New Roman" w:eastAsia="楷体" w:cs="Times New Roman"/>
      <w:color w:val="000000"/>
      <w:kern w:val="2"/>
      <w:sz w:val="21"/>
      <w:szCs w:val="24"/>
      <w:lang w:val="en-US" w:eastAsia="zh-CN" w:bidi="ar-SA"/>
    </w:rPr>
  </w:style>
  <w:style w:type="paragraph" w:styleId="Style14">
    <w:name w:val="解析"/>
    <w:basedOn w:val="Style13"/>
    <w:next w:val="Normal"/>
    <w:qFormat/>
    <w:pPr>
      <w:numPr>
        <w:ilvl w:val="0"/>
        <w:numId w:val="3"/>
      </w:numPr>
    </w:pPr>
    <w:rPr/>
  </w:style>
  <w:style w:type="paragraph" w:styleId="1">
    <w:name w:val="列出段落1"/>
    <w:basedOn w:val="Normal"/>
    <w:qFormat/>
    <w:pPr>
      <w:ind w:firstLine="420"/>
    </w:pPr>
    <w:rPr>
      <w:sz w:val="24"/>
      <w:szCs w:val="24"/>
    </w:rPr>
  </w:style>
  <w:style w:type="paragraph" w:styleId="Style15">
    <w:name w:val="列出段落"/>
    <w:basedOn w:val="Normal"/>
    <w:qFormat/>
    <w:pPr>
      <w:ind w:firstLine="420"/>
    </w:pPr>
    <w:rPr/>
  </w:style>
  <w:style w:type="paragraph" w:styleId="11">
    <w:name w:val="列出段落11"/>
    <w:basedOn w:val="Normal"/>
    <w:qFormat/>
    <w:pPr>
      <w:ind w:firstLine="420"/>
    </w:pPr>
    <w:rPr>
      <w:sz w:val="24"/>
      <w:szCs w:val="24"/>
    </w:rPr>
  </w:style>
  <w:style w:type="paragraph" w:styleId="Style16">
    <w:name w:val="选择题"/>
    <w:qFormat/>
    <w:pPr>
      <w:widowControl/>
      <w:numPr>
        <w:ilvl w:val="0"/>
        <w:numId w:val="2"/>
      </w:numPr>
      <w:tabs>
        <w:tab w:val="clear" w:pos="420"/>
        <w:tab w:val="left" w:pos="270" w:leader="none"/>
        <w:tab w:val="left" w:pos="495" w:leader="none"/>
        <w:tab w:val="left" w:pos="2250" w:leader="none"/>
        <w:tab w:val="left" w:pos="2475" w:leader="none"/>
        <w:tab w:val="left" w:pos="4230" w:leader="none"/>
        <w:tab w:val="left" w:pos="4455" w:leader="none"/>
        <w:tab w:val="left" w:pos="6210" w:leader="none"/>
        <w:tab w:val="left" w:pos="6435" w:leader="none"/>
        <w:tab w:val="right" w:pos="8190" w:leader="none"/>
      </w:tabs>
      <w:bidi w:val="0"/>
      <w:snapToGrid w:val="false"/>
      <w:outlineLvl w:val="0"/>
    </w:pPr>
    <w:rPr>
      <w:rFonts w:ascii="Times New Roman" w:hAnsi="Times New Roman" w:eastAsia="宋体" w:cs="Times New Roman"/>
      <w:color w:val="auto"/>
      <w:kern w:val="2"/>
      <w:sz w:val="21"/>
      <w:szCs w:val="18"/>
      <w:lang w:val="en-US" w:eastAsia="zh-CN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oleObject" Target="embeddings/oleObject7.bin"/><Relationship Id="rId15" Type="http://schemas.openxmlformats.org/officeDocument/2006/relationships/image" Target="media/image7.wmf"/><Relationship Id="rId16" Type="http://schemas.openxmlformats.org/officeDocument/2006/relationships/oleObject" Target="embeddings/oleObject8.bin"/><Relationship Id="rId17" Type="http://schemas.openxmlformats.org/officeDocument/2006/relationships/image" Target="media/image8.wmf"/><Relationship Id="rId18" Type="http://schemas.openxmlformats.org/officeDocument/2006/relationships/oleObject" Target="embeddings/oleObject9.bin"/><Relationship Id="rId19" Type="http://schemas.openxmlformats.org/officeDocument/2006/relationships/image" Target="media/image9.wmf"/><Relationship Id="rId20" Type="http://schemas.openxmlformats.org/officeDocument/2006/relationships/oleObject" Target="embeddings/oleObject10.bin"/><Relationship Id="rId21" Type="http://schemas.openxmlformats.org/officeDocument/2006/relationships/image" Target="media/image10.wmf"/><Relationship Id="rId22" Type="http://schemas.openxmlformats.org/officeDocument/2006/relationships/oleObject" Target="embeddings/oleObject11.bin"/><Relationship Id="rId23" Type="http://schemas.openxmlformats.org/officeDocument/2006/relationships/image" Target="media/image11.wmf"/><Relationship Id="rId24" Type="http://schemas.openxmlformats.org/officeDocument/2006/relationships/oleObject" Target="embeddings/oleObject12.bin"/><Relationship Id="rId25" Type="http://schemas.openxmlformats.org/officeDocument/2006/relationships/image" Target="media/image12.wmf"/><Relationship Id="rId26" Type="http://schemas.openxmlformats.org/officeDocument/2006/relationships/oleObject" Target="embeddings/oleObject13.bin"/><Relationship Id="rId27" Type="http://schemas.openxmlformats.org/officeDocument/2006/relationships/image" Target="media/image13.wmf"/><Relationship Id="rId28" Type="http://schemas.openxmlformats.org/officeDocument/2006/relationships/oleObject" Target="embeddings/oleObject14.bin"/><Relationship Id="rId29" Type="http://schemas.openxmlformats.org/officeDocument/2006/relationships/image" Target="media/image14.wmf"/><Relationship Id="rId30" Type="http://schemas.openxmlformats.org/officeDocument/2006/relationships/oleObject" Target="embeddings/oleObject15.bin"/><Relationship Id="rId31" Type="http://schemas.openxmlformats.org/officeDocument/2006/relationships/image" Target="media/image15.wmf"/><Relationship Id="rId32" Type="http://schemas.openxmlformats.org/officeDocument/2006/relationships/oleObject" Target="embeddings/oleObject16.bin"/><Relationship Id="rId33" Type="http://schemas.openxmlformats.org/officeDocument/2006/relationships/image" Target="media/image16.wmf"/><Relationship Id="rId34" Type="http://schemas.openxmlformats.org/officeDocument/2006/relationships/oleObject" Target="embeddings/oleObject17.bin"/><Relationship Id="rId35" Type="http://schemas.openxmlformats.org/officeDocument/2006/relationships/image" Target="media/image17.wmf"/><Relationship Id="rId36" Type="http://schemas.openxmlformats.org/officeDocument/2006/relationships/oleObject" Target="embeddings/oleObject18.bin"/><Relationship Id="rId37" Type="http://schemas.openxmlformats.org/officeDocument/2006/relationships/image" Target="media/image18.wmf"/><Relationship Id="rId38" Type="http://schemas.openxmlformats.org/officeDocument/2006/relationships/oleObject" Target="embeddings/oleObject19.bin"/><Relationship Id="rId39" Type="http://schemas.openxmlformats.org/officeDocument/2006/relationships/image" Target="media/image19.wmf"/><Relationship Id="rId40" Type="http://schemas.openxmlformats.org/officeDocument/2006/relationships/oleObject" Target="embeddings/oleObject20.bin"/><Relationship Id="rId41" Type="http://schemas.openxmlformats.org/officeDocument/2006/relationships/image" Target="media/image20.wmf"/><Relationship Id="rId42" Type="http://schemas.openxmlformats.org/officeDocument/2006/relationships/image" Target="media/image21.jpeg"/><Relationship Id="rId43" Type="http://schemas.openxmlformats.org/officeDocument/2006/relationships/oleObject" Target="embeddings/oleObject21.bin"/><Relationship Id="rId44" Type="http://schemas.openxmlformats.org/officeDocument/2006/relationships/image" Target="media/image22.wmf"/><Relationship Id="rId45" Type="http://schemas.openxmlformats.org/officeDocument/2006/relationships/oleObject" Target="embeddings/oleObject22.bin"/><Relationship Id="rId46" Type="http://schemas.openxmlformats.org/officeDocument/2006/relationships/image" Target="media/image23.wmf"/><Relationship Id="rId47" Type="http://schemas.openxmlformats.org/officeDocument/2006/relationships/oleObject" Target="embeddings/oleObject23.bin"/><Relationship Id="rId48" Type="http://schemas.openxmlformats.org/officeDocument/2006/relationships/image" Target="media/image24.wmf"/><Relationship Id="rId49" Type="http://schemas.openxmlformats.org/officeDocument/2006/relationships/oleObject" Target="embeddings/oleObject24.bin"/><Relationship Id="rId50" Type="http://schemas.openxmlformats.org/officeDocument/2006/relationships/image" Target="media/image25.wmf"/><Relationship Id="rId51" Type="http://schemas.openxmlformats.org/officeDocument/2006/relationships/oleObject" Target="embeddings/oleObject25.bin"/><Relationship Id="rId52" Type="http://schemas.openxmlformats.org/officeDocument/2006/relationships/image" Target="media/image26.wmf"/><Relationship Id="rId53" Type="http://schemas.openxmlformats.org/officeDocument/2006/relationships/oleObject" Target="embeddings/oleObject26.bin"/><Relationship Id="rId54" Type="http://schemas.openxmlformats.org/officeDocument/2006/relationships/image" Target="media/image27.wmf"/><Relationship Id="rId55" Type="http://schemas.openxmlformats.org/officeDocument/2006/relationships/oleObject" Target="embeddings/oleObject27.bin"/><Relationship Id="rId56" Type="http://schemas.openxmlformats.org/officeDocument/2006/relationships/image" Target="media/image28.wmf"/><Relationship Id="rId57" Type="http://schemas.openxmlformats.org/officeDocument/2006/relationships/oleObject" Target="embeddings/oleObject28.bin"/><Relationship Id="rId58" Type="http://schemas.openxmlformats.org/officeDocument/2006/relationships/image" Target="media/image29.wmf"/><Relationship Id="rId59" Type="http://schemas.openxmlformats.org/officeDocument/2006/relationships/oleObject" Target="embeddings/oleObject29.bin"/><Relationship Id="rId60" Type="http://schemas.openxmlformats.org/officeDocument/2006/relationships/image" Target="media/image30.wmf"/><Relationship Id="rId61" Type="http://schemas.openxmlformats.org/officeDocument/2006/relationships/oleObject" Target="embeddings/oleObject30.bin"/><Relationship Id="rId62" Type="http://schemas.openxmlformats.org/officeDocument/2006/relationships/image" Target="media/image31.wmf"/><Relationship Id="rId63" Type="http://schemas.openxmlformats.org/officeDocument/2006/relationships/oleObject" Target="embeddings/oleObject31.bin"/><Relationship Id="rId64" Type="http://schemas.openxmlformats.org/officeDocument/2006/relationships/image" Target="media/image32.wmf"/><Relationship Id="rId65" Type="http://schemas.openxmlformats.org/officeDocument/2006/relationships/oleObject" Target="embeddings/oleObject32.bin"/><Relationship Id="rId66" Type="http://schemas.openxmlformats.org/officeDocument/2006/relationships/image" Target="media/image33.wmf"/><Relationship Id="rId67" Type="http://schemas.openxmlformats.org/officeDocument/2006/relationships/oleObject" Target="embeddings/oleObject33.bin"/><Relationship Id="rId68" Type="http://schemas.openxmlformats.org/officeDocument/2006/relationships/image" Target="media/image34.wmf"/><Relationship Id="rId69" Type="http://schemas.openxmlformats.org/officeDocument/2006/relationships/oleObject" Target="embeddings/oleObject34.bin"/><Relationship Id="rId70" Type="http://schemas.openxmlformats.org/officeDocument/2006/relationships/image" Target="media/image35.wmf"/><Relationship Id="rId71" Type="http://schemas.openxmlformats.org/officeDocument/2006/relationships/oleObject" Target="embeddings/oleObject35.bin"/><Relationship Id="rId72" Type="http://schemas.openxmlformats.org/officeDocument/2006/relationships/image" Target="media/image36.wmf"/><Relationship Id="rId73" Type="http://schemas.openxmlformats.org/officeDocument/2006/relationships/oleObject" Target="embeddings/oleObject36.bin"/><Relationship Id="rId74" Type="http://schemas.openxmlformats.org/officeDocument/2006/relationships/image" Target="media/image37.wmf"/><Relationship Id="rId75" Type="http://schemas.openxmlformats.org/officeDocument/2006/relationships/oleObject" Target="embeddings/oleObject37.bin"/><Relationship Id="rId76" Type="http://schemas.openxmlformats.org/officeDocument/2006/relationships/image" Target="media/image38.wmf"/><Relationship Id="rId77" Type="http://schemas.openxmlformats.org/officeDocument/2006/relationships/oleObject" Target="embeddings/oleObject38.bin"/><Relationship Id="rId78" Type="http://schemas.openxmlformats.org/officeDocument/2006/relationships/image" Target="media/image39.wmf"/><Relationship Id="rId79" Type="http://schemas.openxmlformats.org/officeDocument/2006/relationships/oleObject" Target="embeddings/oleObject39.bin"/><Relationship Id="rId80" Type="http://schemas.openxmlformats.org/officeDocument/2006/relationships/image" Target="media/image40.wmf"/><Relationship Id="rId81" Type="http://schemas.openxmlformats.org/officeDocument/2006/relationships/image" Target="media/image41.jpeg"/><Relationship Id="rId82" Type="http://schemas.openxmlformats.org/officeDocument/2006/relationships/oleObject" Target="embeddings/oleObject40.bin"/><Relationship Id="rId83" Type="http://schemas.openxmlformats.org/officeDocument/2006/relationships/image" Target="media/image42.wmf"/><Relationship Id="rId84" Type="http://schemas.openxmlformats.org/officeDocument/2006/relationships/oleObject" Target="embeddings/oleObject41.bin"/><Relationship Id="rId85" Type="http://schemas.openxmlformats.org/officeDocument/2006/relationships/image" Target="media/image43.wmf"/><Relationship Id="rId86" Type="http://schemas.openxmlformats.org/officeDocument/2006/relationships/oleObject" Target="embeddings/oleObject42.bin"/><Relationship Id="rId87" Type="http://schemas.openxmlformats.org/officeDocument/2006/relationships/image" Target="media/image44.wmf"/><Relationship Id="rId88" Type="http://schemas.openxmlformats.org/officeDocument/2006/relationships/image" Target="media/image45.jpeg"/><Relationship Id="rId89" Type="http://schemas.openxmlformats.org/officeDocument/2006/relationships/oleObject" Target="embeddings/oleObject43.bin"/><Relationship Id="rId90" Type="http://schemas.openxmlformats.org/officeDocument/2006/relationships/image" Target="media/image46.wmf"/><Relationship Id="rId91" Type="http://schemas.openxmlformats.org/officeDocument/2006/relationships/oleObject" Target="embeddings/oleObject44.bin"/><Relationship Id="rId92" Type="http://schemas.openxmlformats.org/officeDocument/2006/relationships/image" Target="media/image47.wmf"/><Relationship Id="rId93" Type="http://schemas.openxmlformats.org/officeDocument/2006/relationships/oleObject" Target="embeddings/oleObject45.bin"/><Relationship Id="rId94" Type="http://schemas.openxmlformats.org/officeDocument/2006/relationships/image" Target="media/image48.wmf"/><Relationship Id="rId95" Type="http://schemas.openxmlformats.org/officeDocument/2006/relationships/oleObject" Target="embeddings/oleObject46.bin"/><Relationship Id="rId96" Type="http://schemas.openxmlformats.org/officeDocument/2006/relationships/image" Target="media/image49.wmf"/><Relationship Id="rId97" Type="http://schemas.openxmlformats.org/officeDocument/2006/relationships/oleObject" Target="embeddings/oleObject47.bin"/><Relationship Id="rId98" Type="http://schemas.openxmlformats.org/officeDocument/2006/relationships/image" Target="media/image50.wmf"/><Relationship Id="rId99" Type="http://schemas.openxmlformats.org/officeDocument/2006/relationships/oleObject" Target="embeddings/oleObject48.bin"/><Relationship Id="rId100" Type="http://schemas.openxmlformats.org/officeDocument/2006/relationships/image" Target="media/image51.wmf"/><Relationship Id="rId101" Type="http://schemas.openxmlformats.org/officeDocument/2006/relationships/oleObject" Target="embeddings/oleObject49.bin"/><Relationship Id="rId102" Type="http://schemas.openxmlformats.org/officeDocument/2006/relationships/image" Target="media/image52.wmf"/><Relationship Id="rId103" Type="http://schemas.openxmlformats.org/officeDocument/2006/relationships/oleObject" Target="embeddings/oleObject50.bin"/><Relationship Id="rId104" Type="http://schemas.openxmlformats.org/officeDocument/2006/relationships/image" Target="media/image53.wmf"/><Relationship Id="rId105" Type="http://schemas.openxmlformats.org/officeDocument/2006/relationships/oleObject" Target="embeddings/oleObject51.bin"/><Relationship Id="rId106" Type="http://schemas.openxmlformats.org/officeDocument/2006/relationships/image" Target="media/image54.wmf"/><Relationship Id="rId107" Type="http://schemas.openxmlformats.org/officeDocument/2006/relationships/oleObject" Target="embeddings/oleObject52.bin"/><Relationship Id="rId108" Type="http://schemas.openxmlformats.org/officeDocument/2006/relationships/image" Target="media/image55.wmf"/><Relationship Id="rId109" Type="http://schemas.openxmlformats.org/officeDocument/2006/relationships/oleObject" Target="embeddings/oleObject53.bin"/><Relationship Id="rId110" Type="http://schemas.openxmlformats.org/officeDocument/2006/relationships/image" Target="media/image56.wmf"/><Relationship Id="rId111" Type="http://schemas.openxmlformats.org/officeDocument/2006/relationships/oleObject" Target="embeddings/oleObject54.bin"/><Relationship Id="rId112" Type="http://schemas.openxmlformats.org/officeDocument/2006/relationships/image" Target="media/image57.wmf"/><Relationship Id="rId113" Type="http://schemas.openxmlformats.org/officeDocument/2006/relationships/oleObject" Target="embeddings/oleObject55.bin"/><Relationship Id="rId114" Type="http://schemas.openxmlformats.org/officeDocument/2006/relationships/image" Target="media/image58.wmf"/><Relationship Id="rId115" Type="http://schemas.openxmlformats.org/officeDocument/2006/relationships/oleObject" Target="embeddings/oleObject56.bin"/><Relationship Id="rId116" Type="http://schemas.openxmlformats.org/officeDocument/2006/relationships/image" Target="media/image59.wmf"/><Relationship Id="rId117" Type="http://schemas.openxmlformats.org/officeDocument/2006/relationships/oleObject" Target="embeddings/oleObject57.bin"/><Relationship Id="rId118" Type="http://schemas.openxmlformats.org/officeDocument/2006/relationships/image" Target="media/image60.wmf"/><Relationship Id="rId119" Type="http://schemas.openxmlformats.org/officeDocument/2006/relationships/oleObject" Target="embeddings/oleObject58.bin"/><Relationship Id="rId120" Type="http://schemas.openxmlformats.org/officeDocument/2006/relationships/image" Target="media/image61.wmf"/><Relationship Id="rId121" Type="http://schemas.openxmlformats.org/officeDocument/2006/relationships/oleObject" Target="embeddings/oleObject59.bin"/><Relationship Id="rId122" Type="http://schemas.openxmlformats.org/officeDocument/2006/relationships/image" Target="media/image62.wmf"/><Relationship Id="rId123" Type="http://schemas.openxmlformats.org/officeDocument/2006/relationships/oleObject" Target="embeddings/oleObject60.bin"/><Relationship Id="rId124" Type="http://schemas.openxmlformats.org/officeDocument/2006/relationships/image" Target="media/image63.wmf"/><Relationship Id="rId125" Type="http://schemas.openxmlformats.org/officeDocument/2006/relationships/oleObject" Target="embeddings/oleObject61.bin"/><Relationship Id="rId126" Type="http://schemas.openxmlformats.org/officeDocument/2006/relationships/image" Target="media/image64.wmf"/><Relationship Id="rId127" Type="http://schemas.openxmlformats.org/officeDocument/2006/relationships/oleObject" Target="embeddings/oleObject62.bin"/><Relationship Id="rId128" Type="http://schemas.openxmlformats.org/officeDocument/2006/relationships/image" Target="media/image65.wmf"/><Relationship Id="rId129" Type="http://schemas.openxmlformats.org/officeDocument/2006/relationships/image" Target="media/image66.png"/><Relationship Id="rId130" Type="http://schemas.openxmlformats.org/officeDocument/2006/relationships/oleObject" Target="embeddings/oleObject63.bin"/><Relationship Id="rId131" Type="http://schemas.openxmlformats.org/officeDocument/2006/relationships/image" Target="media/image67.wmf"/><Relationship Id="rId132" Type="http://schemas.openxmlformats.org/officeDocument/2006/relationships/oleObject" Target="embeddings/oleObject64.bin"/><Relationship Id="rId133" Type="http://schemas.openxmlformats.org/officeDocument/2006/relationships/image" Target="media/image68.wmf"/><Relationship Id="rId134" Type="http://schemas.openxmlformats.org/officeDocument/2006/relationships/oleObject" Target="embeddings/oleObject65.bin"/><Relationship Id="rId135" Type="http://schemas.openxmlformats.org/officeDocument/2006/relationships/image" Target="media/image69.wmf"/><Relationship Id="rId136" Type="http://schemas.openxmlformats.org/officeDocument/2006/relationships/oleObject" Target="embeddings/oleObject66.bin"/><Relationship Id="rId137" Type="http://schemas.openxmlformats.org/officeDocument/2006/relationships/image" Target="media/image70.wmf"/><Relationship Id="rId138" Type="http://schemas.openxmlformats.org/officeDocument/2006/relationships/image" Target="media/image71.png"/><Relationship Id="rId139" Type="http://schemas.openxmlformats.org/officeDocument/2006/relationships/oleObject" Target="embeddings/oleObject67.bin"/><Relationship Id="rId140" Type="http://schemas.openxmlformats.org/officeDocument/2006/relationships/image" Target="media/image72.wmf"/><Relationship Id="rId141" Type="http://schemas.openxmlformats.org/officeDocument/2006/relationships/oleObject" Target="embeddings/oleObject68.bin"/><Relationship Id="rId142" Type="http://schemas.openxmlformats.org/officeDocument/2006/relationships/image" Target="media/image73.wmf"/><Relationship Id="rId143" Type="http://schemas.openxmlformats.org/officeDocument/2006/relationships/oleObject" Target="embeddings/oleObject69.bin"/><Relationship Id="rId144" Type="http://schemas.openxmlformats.org/officeDocument/2006/relationships/image" Target="media/image74.wmf"/><Relationship Id="rId145" Type="http://schemas.openxmlformats.org/officeDocument/2006/relationships/oleObject" Target="embeddings/oleObject70.bin"/><Relationship Id="rId146" Type="http://schemas.openxmlformats.org/officeDocument/2006/relationships/image" Target="media/image75.wmf"/><Relationship Id="rId147" Type="http://schemas.openxmlformats.org/officeDocument/2006/relationships/oleObject" Target="embeddings/oleObject71.bin"/><Relationship Id="rId148" Type="http://schemas.openxmlformats.org/officeDocument/2006/relationships/image" Target="media/image76.wmf"/><Relationship Id="rId149" Type="http://schemas.openxmlformats.org/officeDocument/2006/relationships/oleObject" Target="embeddings/oleObject72.bin"/><Relationship Id="rId150" Type="http://schemas.openxmlformats.org/officeDocument/2006/relationships/image" Target="media/image77.wmf"/><Relationship Id="rId151" Type="http://schemas.openxmlformats.org/officeDocument/2006/relationships/oleObject" Target="embeddings/oleObject73.bin"/><Relationship Id="rId152" Type="http://schemas.openxmlformats.org/officeDocument/2006/relationships/image" Target="media/image78.wmf"/><Relationship Id="rId153" Type="http://schemas.openxmlformats.org/officeDocument/2006/relationships/oleObject" Target="embeddings/oleObject74.bin"/><Relationship Id="rId154" Type="http://schemas.openxmlformats.org/officeDocument/2006/relationships/image" Target="media/image79.wmf"/><Relationship Id="rId155" Type="http://schemas.openxmlformats.org/officeDocument/2006/relationships/oleObject" Target="embeddings/oleObject75.bin"/><Relationship Id="rId156" Type="http://schemas.openxmlformats.org/officeDocument/2006/relationships/image" Target="media/image80.wmf"/><Relationship Id="rId157" Type="http://schemas.openxmlformats.org/officeDocument/2006/relationships/oleObject" Target="embeddings/oleObject76.bin"/><Relationship Id="rId158" Type="http://schemas.openxmlformats.org/officeDocument/2006/relationships/image" Target="media/image81.wmf"/><Relationship Id="rId159" Type="http://schemas.openxmlformats.org/officeDocument/2006/relationships/oleObject" Target="embeddings/oleObject77.bin"/><Relationship Id="rId160" Type="http://schemas.openxmlformats.org/officeDocument/2006/relationships/image" Target="media/image82.wmf"/><Relationship Id="rId161" Type="http://schemas.openxmlformats.org/officeDocument/2006/relationships/oleObject" Target="embeddings/oleObject78.bin"/><Relationship Id="rId162" Type="http://schemas.openxmlformats.org/officeDocument/2006/relationships/image" Target="media/image83.wmf"/><Relationship Id="rId163" Type="http://schemas.openxmlformats.org/officeDocument/2006/relationships/oleObject" Target="embeddings/oleObject79.bin"/><Relationship Id="rId164" Type="http://schemas.openxmlformats.org/officeDocument/2006/relationships/image" Target="media/image84.wmf"/><Relationship Id="rId165" Type="http://schemas.openxmlformats.org/officeDocument/2006/relationships/oleObject" Target="embeddings/oleObject80.bin"/><Relationship Id="rId166" Type="http://schemas.openxmlformats.org/officeDocument/2006/relationships/image" Target="media/image85.wmf"/><Relationship Id="rId167" Type="http://schemas.openxmlformats.org/officeDocument/2006/relationships/oleObject" Target="embeddings/oleObject81.bin"/><Relationship Id="rId168" Type="http://schemas.openxmlformats.org/officeDocument/2006/relationships/image" Target="media/image86.wmf"/><Relationship Id="rId169" Type="http://schemas.openxmlformats.org/officeDocument/2006/relationships/oleObject" Target="embeddings/oleObject82.bin"/><Relationship Id="rId170" Type="http://schemas.openxmlformats.org/officeDocument/2006/relationships/image" Target="media/image87.wmf"/><Relationship Id="rId171" Type="http://schemas.openxmlformats.org/officeDocument/2006/relationships/oleObject" Target="embeddings/oleObject83.bin"/><Relationship Id="rId172" Type="http://schemas.openxmlformats.org/officeDocument/2006/relationships/image" Target="media/image88.wmf"/><Relationship Id="rId173" Type="http://schemas.openxmlformats.org/officeDocument/2006/relationships/oleObject" Target="embeddings/oleObject84.bin"/><Relationship Id="rId174" Type="http://schemas.openxmlformats.org/officeDocument/2006/relationships/image" Target="media/image89.wmf"/><Relationship Id="rId175" Type="http://schemas.openxmlformats.org/officeDocument/2006/relationships/oleObject" Target="embeddings/oleObject85.bin"/><Relationship Id="rId176" Type="http://schemas.openxmlformats.org/officeDocument/2006/relationships/image" Target="media/image90.wmf"/><Relationship Id="rId177" Type="http://schemas.openxmlformats.org/officeDocument/2006/relationships/image" Target="media/image91.jpeg"/><Relationship Id="rId178" Type="http://schemas.openxmlformats.org/officeDocument/2006/relationships/oleObject" Target="embeddings/oleObject86.bin"/><Relationship Id="rId179" Type="http://schemas.openxmlformats.org/officeDocument/2006/relationships/image" Target="media/image92.wmf"/><Relationship Id="rId180" Type="http://schemas.openxmlformats.org/officeDocument/2006/relationships/oleObject" Target="embeddings/oleObject87.bin"/><Relationship Id="rId181" Type="http://schemas.openxmlformats.org/officeDocument/2006/relationships/image" Target="media/image93.wmf"/><Relationship Id="rId182" Type="http://schemas.openxmlformats.org/officeDocument/2006/relationships/oleObject" Target="embeddings/oleObject88.bin"/><Relationship Id="rId183" Type="http://schemas.openxmlformats.org/officeDocument/2006/relationships/image" Target="media/image94.wmf"/><Relationship Id="rId184" Type="http://schemas.openxmlformats.org/officeDocument/2006/relationships/oleObject" Target="embeddings/oleObject89.bin"/><Relationship Id="rId185" Type="http://schemas.openxmlformats.org/officeDocument/2006/relationships/image" Target="media/image95.wmf"/><Relationship Id="rId186" Type="http://schemas.openxmlformats.org/officeDocument/2006/relationships/oleObject" Target="embeddings/oleObject90.bin"/><Relationship Id="rId187" Type="http://schemas.openxmlformats.org/officeDocument/2006/relationships/image" Target="media/image96.wmf"/><Relationship Id="rId188" Type="http://schemas.openxmlformats.org/officeDocument/2006/relationships/oleObject" Target="embeddings/oleObject91.bin"/><Relationship Id="rId189" Type="http://schemas.openxmlformats.org/officeDocument/2006/relationships/image" Target="media/image97.wmf"/><Relationship Id="rId190" Type="http://schemas.openxmlformats.org/officeDocument/2006/relationships/oleObject" Target="embeddings/oleObject92.bin"/><Relationship Id="rId191" Type="http://schemas.openxmlformats.org/officeDocument/2006/relationships/image" Target="media/image98.wmf"/><Relationship Id="rId192" Type="http://schemas.openxmlformats.org/officeDocument/2006/relationships/oleObject" Target="embeddings/oleObject93.bin"/><Relationship Id="rId193" Type="http://schemas.openxmlformats.org/officeDocument/2006/relationships/image" Target="media/image99.wmf"/><Relationship Id="rId194" Type="http://schemas.openxmlformats.org/officeDocument/2006/relationships/oleObject" Target="embeddings/oleObject94.bin"/><Relationship Id="rId195" Type="http://schemas.openxmlformats.org/officeDocument/2006/relationships/image" Target="media/image100.wmf"/><Relationship Id="rId196" Type="http://schemas.openxmlformats.org/officeDocument/2006/relationships/oleObject" Target="embeddings/oleObject95.bin"/><Relationship Id="rId197" Type="http://schemas.openxmlformats.org/officeDocument/2006/relationships/image" Target="media/image101.wmf"/><Relationship Id="rId198" Type="http://schemas.openxmlformats.org/officeDocument/2006/relationships/oleObject" Target="embeddings/oleObject96.bin"/><Relationship Id="rId199" Type="http://schemas.openxmlformats.org/officeDocument/2006/relationships/image" Target="media/image102.wmf"/><Relationship Id="rId200" Type="http://schemas.openxmlformats.org/officeDocument/2006/relationships/oleObject" Target="embeddings/oleObject97.bin"/><Relationship Id="rId201" Type="http://schemas.openxmlformats.org/officeDocument/2006/relationships/image" Target="media/image103.wmf"/><Relationship Id="rId202" Type="http://schemas.openxmlformats.org/officeDocument/2006/relationships/oleObject" Target="embeddings/oleObject98.bin"/><Relationship Id="rId203" Type="http://schemas.openxmlformats.org/officeDocument/2006/relationships/image" Target="media/image104.wmf"/><Relationship Id="rId204" Type="http://schemas.openxmlformats.org/officeDocument/2006/relationships/oleObject" Target="embeddings/oleObject99.bin"/><Relationship Id="rId205" Type="http://schemas.openxmlformats.org/officeDocument/2006/relationships/image" Target="media/image105.wmf"/><Relationship Id="rId206" Type="http://schemas.openxmlformats.org/officeDocument/2006/relationships/oleObject" Target="embeddings/oleObject100.bin"/><Relationship Id="rId207" Type="http://schemas.openxmlformats.org/officeDocument/2006/relationships/image" Target="media/image106.wmf"/><Relationship Id="rId208" Type="http://schemas.openxmlformats.org/officeDocument/2006/relationships/oleObject" Target="embeddings/oleObject101.bin"/><Relationship Id="rId209" Type="http://schemas.openxmlformats.org/officeDocument/2006/relationships/image" Target="media/image107.wmf"/><Relationship Id="rId210" Type="http://schemas.openxmlformats.org/officeDocument/2006/relationships/oleObject" Target="embeddings/oleObject102.bin"/><Relationship Id="rId211" Type="http://schemas.openxmlformats.org/officeDocument/2006/relationships/image" Target="media/image108.wmf"/><Relationship Id="rId212" Type="http://schemas.openxmlformats.org/officeDocument/2006/relationships/oleObject" Target="embeddings/oleObject103.bin"/><Relationship Id="rId213" Type="http://schemas.openxmlformats.org/officeDocument/2006/relationships/image" Target="media/image109.wmf"/><Relationship Id="rId214" Type="http://schemas.openxmlformats.org/officeDocument/2006/relationships/oleObject" Target="embeddings/oleObject104.bin"/><Relationship Id="rId215" Type="http://schemas.openxmlformats.org/officeDocument/2006/relationships/image" Target="media/image110.wmf"/><Relationship Id="rId216" Type="http://schemas.openxmlformats.org/officeDocument/2006/relationships/oleObject" Target="embeddings/oleObject105.bin"/><Relationship Id="rId217" Type="http://schemas.openxmlformats.org/officeDocument/2006/relationships/image" Target="media/image111.wmf"/><Relationship Id="rId218" Type="http://schemas.openxmlformats.org/officeDocument/2006/relationships/oleObject" Target="embeddings/oleObject106.bin"/><Relationship Id="rId219" Type="http://schemas.openxmlformats.org/officeDocument/2006/relationships/image" Target="media/image112.wmf"/><Relationship Id="rId220" Type="http://schemas.openxmlformats.org/officeDocument/2006/relationships/oleObject" Target="embeddings/oleObject107.bin"/><Relationship Id="rId221" Type="http://schemas.openxmlformats.org/officeDocument/2006/relationships/image" Target="media/image113.wmf"/><Relationship Id="rId222" Type="http://schemas.openxmlformats.org/officeDocument/2006/relationships/oleObject" Target="embeddings/oleObject108.bin"/><Relationship Id="rId223" Type="http://schemas.openxmlformats.org/officeDocument/2006/relationships/image" Target="media/image114.wmf"/><Relationship Id="rId224" Type="http://schemas.openxmlformats.org/officeDocument/2006/relationships/image" Target="media/image115.png"/><Relationship Id="rId225" Type="http://schemas.openxmlformats.org/officeDocument/2006/relationships/oleObject" Target="embeddings/oleObject109.bin"/><Relationship Id="rId226" Type="http://schemas.openxmlformats.org/officeDocument/2006/relationships/image" Target="media/image116.wmf"/><Relationship Id="rId227" Type="http://schemas.openxmlformats.org/officeDocument/2006/relationships/oleObject" Target="embeddings/oleObject110.bin"/><Relationship Id="rId228" Type="http://schemas.openxmlformats.org/officeDocument/2006/relationships/image" Target="media/image117.wmf"/><Relationship Id="rId229" Type="http://schemas.openxmlformats.org/officeDocument/2006/relationships/oleObject" Target="embeddings/oleObject111.bin"/><Relationship Id="rId230" Type="http://schemas.openxmlformats.org/officeDocument/2006/relationships/image" Target="media/image118.wmf"/><Relationship Id="rId231" Type="http://schemas.openxmlformats.org/officeDocument/2006/relationships/oleObject" Target="embeddings/oleObject112.bin"/><Relationship Id="rId232" Type="http://schemas.openxmlformats.org/officeDocument/2006/relationships/image" Target="media/image119.wmf"/><Relationship Id="rId233" Type="http://schemas.openxmlformats.org/officeDocument/2006/relationships/oleObject" Target="embeddings/oleObject113.bin"/><Relationship Id="rId234" Type="http://schemas.openxmlformats.org/officeDocument/2006/relationships/image" Target="media/image120.wmf"/><Relationship Id="rId235" Type="http://schemas.openxmlformats.org/officeDocument/2006/relationships/oleObject" Target="embeddings/oleObject114.bin"/><Relationship Id="rId236" Type="http://schemas.openxmlformats.org/officeDocument/2006/relationships/image" Target="media/image121.wmf"/><Relationship Id="rId237" Type="http://schemas.openxmlformats.org/officeDocument/2006/relationships/oleObject" Target="embeddings/oleObject115.bin"/><Relationship Id="rId238" Type="http://schemas.openxmlformats.org/officeDocument/2006/relationships/image" Target="media/image122.wmf"/><Relationship Id="rId239" Type="http://schemas.openxmlformats.org/officeDocument/2006/relationships/oleObject" Target="embeddings/oleObject116.bin"/><Relationship Id="rId240" Type="http://schemas.openxmlformats.org/officeDocument/2006/relationships/image" Target="media/image123.wmf"/><Relationship Id="rId241" Type="http://schemas.openxmlformats.org/officeDocument/2006/relationships/image" Target="media/image124.png"/><Relationship Id="rId242" Type="http://schemas.openxmlformats.org/officeDocument/2006/relationships/oleObject" Target="embeddings/oleObject117.bin"/><Relationship Id="rId243" Type="http://schemas.openxmlformats.org/officeDocument/2006/relationships/image" Target="media/image125.wmf"/><Relationship Id="rId244" Type="http://schemas.openxmlformats.org/officeDocument/2006/relationships/oleObject" Target="embeddings/oleObject118.bin"/><Relationship Id="rId245" Type="http://schemas.openxmlformats.org/officeDocument/2006/relationships/image" Target="media/image126.wmf"/><Relationship Id="rId246" Type="http://schemas.openxmlformats.org/officeDocument/2006/relationships/oleObject" Target="embeddings/oleObject119.bin"/><Relationship Id="rId247" Type="http://schemas.openxmlformats.org/officeDocument/2006/relationships/image" Target="media/image127.wmf"/><Relationship Id="rId248" Type="http://schemas.openxmlformats.org/officeDocument/2006/relationships/oleObject" Target="embeddings/oleObject120.bin"/><Relationship Id="rId249" Type="http://schemas.openxmlformats.org/officeDocument/2006/relationships/image" Target="media/image128.wmf"/><Relationship Id="rId250" Type="http://schemas.openxmlformats.org/officeDocument/2006/relationships/oleObject" Target="embeddings/oleObject121.bin"/><Relationship Id="rId251" Type="http://schemas.openxmlformats.org/officeDocument/2006/relationships/image" Target="media/image129.wmf"/><Relationship Id="rId252" Type="http://schemas.openxmlformats.org/officeDocument/2006/relationships/oleObject" Target="embeddings/oleObject122.bin"/><Relationship Id="rId253" Type="http://schemas.openxmlformats.org/officeDocument/2006/relationships/image" Target="media/image130.wmf"/><Relationship Id="rId254" Type="http://schemas.openxmlformats.org/officeDocument/2006/relationships/oleObject" Target="embeddings/oleObject123.bin"/><Relationship Id="rId255" Type="http://schemas.openxmlformats.org/officeDocument/2006/relationships/image" Target="media/image131.wmf"/><Relationship Id="rId256" Type="http://schemas.openxmlformats.org/officeDocument/2006/relationships/oleObject" Target="embeddings/oleObject124.bin"/><Relationship Id="rId257" Type="http://schemas.openxmlformats.org/officeDocument/2006/relationships/image" Target="media/image132.wmf"/><Relationship Id="rId258" Type="http://schemas.openxmlformats.org/officeDocument/2006/relationships/oleObject" Target="embeddings/oleObject125.bin"/><Relationship Id="rId259" Type="http://schemas.openxmlformats.org/officeDocument/2006/relationships/image" Target="media/image133.wmf"/><Relationship Id="rId260" Type="http://schemas.openxmlformats.org/officeDocument/2006/relationships/oleObject" Target="embeddings/oleObject126.bin"/><Relationship Id="rId261" Type="http://schemas.openxmlformats.org/officeDocument/2006/relationships/image" Target="media/image134.wmf"/><Relationship Id="rId262" Type="http://schemas.openxmlformats.org/officeDocument/2006/relationships/oleObject" Target="embeddings/oleObject127.bin"/><Relationship Id="rId263" Type="http://schemas.openxmlformats.org/officeDocument/2006/relationships/image" Target="media/image135.wmf"/><Relationship Id="rId264" Type="http://schemas.openxmlformats.org/officeDocument/2006/relationships/oleObject" Target="embeddings/oleObject128.bin"/><Relationship Id="rId265" Type="http://schemas.openxmlformats.org/officeDocument/2006/relationships/image" Target="media/image136.wmf"/><Relationship Id="rId266" Type="http://schemas.openxmlformats.org/officeDocument/2006/relationships/oleObject" Target="embeddings/oleObject129.bin"/><Relationship Id="rId267" Type="http://schemas.openxmlformats.org/officeDocument/2006/relationships/image" Target="media/image137.wmf"/><Relationship Id="rId268" Type="http://schemas.openxmlformats.org/officeDocument/2006/relationships/oleObject" Target="embeddings/oleObject130.bin"/><Relationship Id="rId269" Type="http://schemas.openxmlformats.org/officeDocument/2006/relationships/image" Target="media/image138.wmf"/><Relationship Id="rId270" Type="http://schemas.openxmlformats.org/officeDocument/2006/relationships/oleObject" Target="embeddings/oleObject131.bin"/><Relationship Id="rId271" Type="http://schemas.openxmlformats.org/officeDocument/2006/relationships/image" Target="media/image139.wmf"/><Relationship Id="rId272" Type="http://schemas.openxmlformats.org/officeDocument/2006/relationships/oleObject" Target="embeddings/oleObject132.bin"/><Relationship Id="rId273" Type="http://schemas.openxmlformats.org/officeDocument/2006/relationships/image" Target="media/image140.wmf"/><Relationship Id="rId274" Type="http://schemas.openxmlformats.org/officeDocument/2006/relationships/oleObject" Target="embeddings/oleObject133.bin"/><Relationship Id="rId275" Type="http://schemas.openxmlformats.org/officeDocument/2006/relationships/image" Target="media/image141.wmf"/><Relationship Id="rId276" Type="http://schemas.openxmlformats.org/officeDocument/2006/relationships/oleObject" Target="embeddings/oleObject134.bin"/><Relationship Id="rId277" Type="http://schemas.openxmlformats.org/officeDocument/2006/relationships/image" Target="media/image142.wmf"/><Relationship Id="rId278" Type="http://schemas.openxmlformats.org/officeDocument/2006/relationships/oleObject" Target="embeddings/oleObject135.bin"/><Relationship Id="rId279" Type="http://schemas.openxmlformats.org/officeDocument/2006/relationships/image" Target="media/image143.wmf"/><Relationship Id="rId280" Type="http://schemas.openxmlformats.org/officeDocument/2006/relationships/oleObject" Target="embeddings/oleObject136.bin"/><Relationship Id="rId281" Type="http://schemas.openxmlformats.org/officeDocument/2006/relationships/image" Target="media/image144.wmf"/><Relationship Id="rId282" Type="http://schemas.openxmlformats.org/officeDocument/2006/relationships/oleObject" Target="embeddings/oleObject137.bin"/><Relationship Id="rId283" Type="http://schemas.openxmlformats.org/officeDocument/2006/relationships/image" Target="media/image145.wmf"/><Relationship Id="rId284" Type="http://schemas.openxmlformats.org/officeDocument/2006/relationships/oleObject" Target="embeddings/oleObject138.bin"/><Relationship Id="rId285" Type="http://schemas.openxmlformats.org/officeDocument/2006/relationships/image" Target="media/image146.wmf"/><Relationship Id="rId286" Type="http://schemas.openxmlformats.org/officeDocument/2006/relationships/oleObject" Target="embeddings/oleObject139.bin"/><Relationship Id="rId287" Type="http://schemas.openxmlformats.org/officeDocument/2006/relationships/image" Target="media/image147.wmf"/><Relationship Id="rId288" Type="http://schemas.openxmlformats.org/officeDocument/2006/relationships/oleObject" Target="embeddings/oleObject140.bin"/><Relationship Id="rId289" Type="http://schemas.openxmlformats.org/officeDocument/2006/relationships/image" Target="media/image148.wmf"/><Relationship Id="rId290" Type="http://schemas.openxmlformats.org/officeDocument/2006/relationships/oleObject" Target="embeddings/oleObject141.bin"/><Relationship Id="rId291" Type="http://schemas.openxmlformats.org/officeDocument/2006/relationships/image" Target="media/image149.wmf"/><Relationship Id="rId292" Type="http://schemas.openxmlformats.org/officeDocument/2006/relationships/oleObject" Target="embeddings/oleObject142.bin"/><Relationship Id="rId293" Type="http://schemas.openxmlformats.org/officeDocument/2006/relationships/image" Target="media/image150.wmf"/><Relationship Id="rId294" Type="http://schemas.openxmlformats.org/officeDocument/2006/relationships/oleObject" Target="embeddings/oleObject143.bin"/><Relationship Id="rId295" Type="http://schemas.openxmlformats.org/officeDocument/2006/relationships/image" Target="media/image151.wmf"/><Relationship Id="rId296" Type="http://schemas.openxmlformats.org/officeDocument/2006/relationships/oleObject" Target="embeddings/oleObject144.bin"/><Relationship Id="rId297" Type="http://schemas.openxmlformats.org/officeDocument/2006/relationships/image" Target="media/image152.wmf"/><Relationship Id="rId298" Type="http://schemas.openxmlformats.org/officeDocument/2006/relationships/oleObject" Target="embeddings/oleObject145.bin"/><Relationship Id="rId299" Type="http://schemas.openxmlformats.org/officeDocument/2006/relationships/image" Target="media/image153.wmf"/><Relationship Id="rId300" Type="http://schemas.openxmlformats.org/officeDocument/2006/relationships/oleObject" Target="embeddings/oleObject146.bin"/><Relationship Id="rId301" Type="http://schemas.openxmlformats.org/officeDocument/2006/relationships/image" Target="media/image154.wmf"/><Relationship Id="rId302" Type="http://schemas.openxmlformats.org/officeDocument/2006/relationships/oleObject" Target="embeddings/oleObject147.bin"/><Relationship Id="rId303" Type="http://schemas.openxmlformats.org/officeDocument/2006/relationships/image" Target="media/image155.wmf"/><Relationship Id="rId304" Type="http://schemas.openxmlformats.org/officeDocument/2006/relationships/oleObject" Target="embeddings/oleObject148.bin"/><Relationship Id="rId305" Type="http://schemas.openxmlformats.org/officeDocument/2006/relationships/image" Target="media/image156.wmf"/><Relationship Id="rId306" Type="http://schemas.openxmlformats.org/officeDocument/2006/relationships/oleObject" Target="embeddings/oleObject149.bin"/><Relationship Id="rId307" Type="http://schemas.openxmlformats.org/officeDocument/2006/relationships/image" Target="media/image157.wmf"/><Relationship Id="rId308" Type="http://schemas.openxmlformats.org/officeDocument/2006/relationships/oleObject" Target="embeddings/oleObject150.bin"/><Relationship Id="rId309" Type="http://schemas.openxmlformats.org/officeDocument/2006/relationships/image" Target="media/image158.wmf"/><Relationship Id="rId310" Type="http://schemas.openxmlformats.org/officeDocument/2006/relationships/oleObject" Target="embeddings/oleObject151.bin"/><Relationship Id="rId311" Type="http://schemas.openxmlformats.org/officeDocument/2006/relationships/image" Target="media/image159.wmf"/><Relationship Id="rId312" Type="http://schemas.openxmlformats.org/officeDocument/2006/relationships/oleObject" Target="embeddings/oleObject152.bin"/><Relationship Id="rId313" Type="http://schemas.openxmlformats.org/officeDocument/2006/relationships/image" Target="media/image160.wmf"/><Relationship Id="rId314" Type="http://schemas.openxmlformats.org/officeDocument/2006/relationships/oleObject" Target="embeddings/oleObject153.bin"/><Relationship Id="rId315" Type="http://schemas.openxmlformats.org/officeDocument/2006/relationships/image" Target="media/image161.wmf"/><Relationship Id="rId316" Type="http://schemas.openxmlformats.org/officeDocument/2006/relationships/oleObject" Target="embeddings/oleObject154.bin"/><Relationship Id="rId317" Type="http://schemas.openxmlformats.org/officeDocument/2006/relationships/image" Target="media/image162.wmf"/><Relationship Id="rId318" Type="http://schemas.openxmlformats.org/officeDocument/2006/relationships/oleObject" Target="embeddings/oleObject155.bin"/><Relationship Id="rId319" Type="http://schemas.openxmlformats.org/officeDocument/2006/relationships/image" Target="media/image163.wmf"/><Relationship Id="rId320" Type="http://schemas.openxmlformats.org/officeDocument/2006/relationships/oleObject" Target="embeddings/oleObject156.bin"/><Relationship Id="rId321" Type="http://schemas.openxmlformats.org/officeDocument/2006/relationships/image" Target="media/image164.wmf"/><Relationship Id="rId322" Type="http://schemas.openxmlformats.org/officeDocument/2006/relationships/oleObject" Target="embeddings/oleObject157.bin"/><Relationship Id="rId323" Type="http://schemas.openxmlformats.org/officeDocument/2006/relationships/image" Target="media/image165.wmf"/><Relationship Id="rId324" Type="http://schemas.openxmlformats.org/officeDocument/2006/relationships/oleObject" Target="embeddings/oleObject158.bin"/><Relationship Id="rId325" Type="http://schemas.openxmlformats.org/officeDocument/2006/relationships/image" Target="media/image166.wmf"/><Relationship Id="rId326" Type="http://schemas.openxmlformats.org/officeDocument/2006/relationships/oleObject" Target="embeddings/oleObject159.bin"/><Relationship Id="rId327" Type="http://schemas.openxmlformats.org/officeDocument/2006/relationships/image" Target="media/image167.wmf"/><Relationship Id="rId328" Type="http://schemas.openxmlformats.org/officeDocument/2006/relationships/oleObject" Target="embeddings/oleObject160.bin"/><Relationship Id="rId329" Type="http://schemas.openxmlformats.org/officeDocument/2006/relationships/image" Target="media/image168.wmf"/><Relationship Id="rId330" Type="http://schemas.openxmlformats.org/officeDocument/2006/relationships/oleObject" Target="embeddings/oleObject161.bin"/><Relationship Id="rId331" Type="http://schemas.openxmlformats.org/officeDocument/2006/relationships/image" Target="media/image169.wmf"/><Relationship Id="rId332" Type="http://schemas.openxmlformats.org/officeDocument/2006/relationships/oleObject" Target="embeddings/oleObject162.bin"/><Relationship Id="rId333" Type="http://schemas.openxmlformats.org/officeDocument/2006/relationships/image" Target="media/image170.wmf"/><Relationship Id="rId334" Type="http://schemas.openxmlformats.org/officeDocument/2006/relationships/oleObject" Target="embeddings/oleObject163.bin"/><Relationship Id="rId335" Type="http://schemas.openxmlformats.org/officeDocument/2006/relationships/image" Target="media/image171.wmf"/><Relationship Id="rId336" Type="http://schemas.openxmlformats.org/officeDocument/2006/relationships/oleObject" Target="embeddings/oleObject164.bin"/><Relationship Id="rId337" Type="http://schemas.openxmlformats.org/officeDocument/2006/relationships/image" Target="media/image172.wmf"/><Relationship Id="rId338" Type="http://schemas.openxmlformats.org/officeDocument/2006/relationships/oleObject" Target="embeddings/oleObject165.bin"/><Relationship Id="rId339" Type="http://schemas.openxmlformats.org/officeDocument/2006/relationships/image" Target="media/image173.wmf"/><Relationship Id="rId340" Type="http://schemas.openxmlformats.org/officeDocument/2006/relationships/oleObject" Target="embeddings/oleObject166.bin"/><Relationship Id="rId341" Type="http://schemas.openxmlformats.org/officeDocument/2006/relationships/image" Target="media/image174.wmf"/><Relationship Id="rId342" Type="http://schemas.openxmlformats.org/officeDocument/2006/relationships/oleObject" Target="embeddings/oleObject167.bin"/><Relationship Id="rId343" Type="http://schemas.openxmlformats.org/officeDocument/2006/relationships/image" Target="media/image175.wmf"/><Relationship Id="rId344" Type="http://schemas.openxmlformats.org/officeDocument/2006/relationships/oleObject" Target="embeddings/oleObject168.bin"/><Relationship Id="rId345" Type="http://schemas.openxmlformats.org/officeDocument/2006/relationships/image" Target="media/image176.wmf"/><Relationship Id="rId346" Type="http://schemas.openxmlformats.org/officeDocument/2006/relationships/oleObject" Target="embeddings/oleObject169.bin"/><Relationship Id="rId347" Type="http://schemas.openxmlformats.org/officeDocument/2006/relationships/image" Target="media/image177.wmf"/><Relationship Id="rId348" Type="http://schemas.openxmlformats.org/officeDocument/2006/relationships/oleObject" Target="embeddings/oleObject170.bin"/><Relationship Id="rId349" Type="http://schemas.openxmlformats.org/officeDocument/2006/relationships/image" Target="media/image178.wmf"/><Relationship Id="rId350" Type="http://schemas.openxmlformats.org/officeDocument/2006/relationships/oleObject" Target="embeddings/oleObject171.bin"/><Relationship Id="rId351" Type="http://schemas.openxmlformats.org/officeDocument/2006/relationships/image" Target="media/image179.wmf"/><Relationship Id="rId352" Type="http://schemas.openxmlformats.org/officeDocument/2006/relationships/oleObject" Target="embeddings/oleObject172.bin"/><Relationship Id="rId353" Type="http://schemas.openxmlformats.org/officeDocument/2006/relationships/image" Target="media/image180.wmf"/><Relationship Id="rId354" Type="http://schemas.openxmlformats.org/officeDocument/2006/relationships/oleObject" Target="embeddings/oleObject173.bin"/><Relationship Id="rId355" Type="http://schemas.openxmlformats.org/officeDocument/2006/relationships/image" Target="media/image181.wmf"/><Relationship Id="rId356" Type="http://schemas.openxmlformats.org/officeDocument/2006/relationships/oleObject" Target="embeddings/oleObject174.bin"/><Relationship Id="rId357" Type="http://schemas.openxmlformats.org/officeDocument/2006/relationships/image" Target="media/image182.wmf"/><Relationship Id="rId358" Type="http://schemas.openxmlformats.org/officeDocument/2006/relationships/oleObject" Target="embeddings/oleObject175.bin"/><Relationship Id="rId359" Type="http://schemas.openxmlformats.org/officeDocument/2006/relationships/image" Target="media/image183.wmf"/><Relationship Id="rId360" Type="http://schemas.openxmlformats.org/officeDocument/2006/relationships/oleObject" Target="embeddings/oleObject176.bin"/><Relationship Id="rId361" Type="http://schemas.openxmlformats.org/officeDocument/2006/relationships/image" Target="media/image184.wmf"/><Relationship Id="rId362" Type="http://schemas.openxmlformats.org/officeDocument/2006/relationships/oleObject" Target="embeddings/oleObject177.bin"/><Relationship Id="rId363" Type="http://schemas.openxmlformats.org/officeDocument/2006/relationships/image" Target="media/image185.wmf"/><Relationship Id="rId364" Type="http://schemas.openxmlformats.org/officeDocument/2006/relationships/oleObject" Target="embeddings/oleObject178.bin"/><Relationship Id="rId365" Type="http://schemas.openxmlformats.org/officeDocument/2006/relationships/image" Target="media/image186.wmf"/><Relationship Id="rId366" Type="http://schemas.openxmlformats.org/officeDocument/2006/relationships/oleObject" Target="embeddings/oleObject179.bin"/><Relationship Id="rId367" Type="http://schemas.openxmlformats.org/officeDocument/2006/relationships/image" Target="media/image187.wmf"/><Relationship Id="rId368" Type="http://schemas.openxmlformats.org/officeDocument/2006/relationships/oleObject" Target="embeddings/oleObject180.bin"/><Relationship Id="rId369" Type="http://schemas.openxmlformats.org/officeDocument/2006/relationships/image" Target="media/image188.wmf"/><Relationship Id="rId370" Type="http://schemas.openxmlformats.org/officeDocument/2006/relationships/oleObject" Target="embeddings/oleObject181.bin"/><Relationship Id="rId371" Type="http://schemas.openxmlformats.org/officeDocument/2006/relationships/image" Target="media/image189.wmf"/><Relationship Id="rId372" Type="http://schemas.openxmlformats.org/officeDocument/2006/relationships/oleObject" Target="embeddings/oleObject182.bin"/><Relationship Id="rId373" Type="http://schemas.openxmlformats.org/officeDocument/2006/relationships/image" Target="media/image190.wmf"/><Relationship Id="rId374" Type="http://schemas.openxmlformats.org/officeDocument/2006/relationships/image" Target="media/image21.jpeg"/><Relationship Id="rId375" Type="http://schemas.openxmlformats.org/officeDocument/2006/relationships/oleObject" Target="embeddings/oleObject183.bin"/><Relationship Id="rId376" Type="http://schemas.openxmlformats.org/officeDocument/2006/relationships/image" Target="media/image191.wmf"/><Relationship Id="rId377" Type="http://schemas.openxmlformats.org/officeDocument/2006/relationships/oleObject" Target="embeddings/oleObject184.bin"/><Relationship Id="rId378" Type="http://schemas.openxmlformats.org/officeDocument/2006/relationships/image" Target="media/image192.wmf"/><Relationship Id="rId379" Type="http://schemas.openxmlformats.org/officeDocument/2006/relationships/oleObject" Target="embeddings/oleObject185.bin"/><Relationship Id="rId380" Type="http://schemas.openxmlformats.org/officeDocument/2006/relationships/image" Target="media/image193.wmf"/><Relationship Id="rId381" Type="http://schemas.openxmlformats.org/officeDocument/2006/relationships/oleObject" Target="embeddings/oleObject186.bin"/><Relationship Id="rId382" Type="http://schemas.openxmlformats.org/officeDocument/2006/relationships/image" Target="media/image194.wmf"/><Relationship Id="rId383" Type="http://schemas.openxmlformats.org/officeDocument/2006/relationships/oleObject" Target="embeddings/oleObject187.bin"/><Relationship Id="rId384" Type="http://schemas.openxmlformats.org/officeDocument/2006/relationships/image" Target="media/image195.wmf"/><Relationship Id="rId385" Type="http://schemas.openxmlformats.org/officeDocument/2006/relationships/oleObject" Target="embeddings/oleObject188.bin"/><Relationship Id="rId386" Type="http://schemas.openxmlformats.org/officeDocument/2006/relationships/image" Target="media/image196.wmf"/><Relationship Id="rId387" Type="http://schemas.openxmlformats.org/officeDocument/2006/relationships/oleObject" Target="embeddings/oleObject189.bin"/><Relationship Id="rId388" Type="http://schemas.openxmlformats.org/officeDocument/2006/relationships/image" Target="media/image197.wmf"/><Relationship Id="rId389" Type="http://schemas.openxmlformats.org/officeDocument/2006/relationships/oleObject" Target="embeddings/oleObject190.bin"/><Relationship Id="rId390" Type="http://schemas.openxmlformats.org/officeDocument/2006/relationships/image" Target="media/image198.wmf"/><Relationship Id="rId391" Type="http://schemas.openxmlformats.org/officeDocument/2006/relationships/oleObject" Target="embeddings/oleObject191.bin"/><Relationship Id="rId392" Type="http://schemas.openxmlformats.org/officeDocument/2006/relationships/image" Target="media/image199.wmf"/><Relationship Id="rId393" Type="http://schemas.openxmlformats.org/officeDocument/2006/relationships/oleObject" Target="embeddings/oleObject192.bin"/><Relationship Id="rId394" Type="http://schemas.openxmlformats.org/officeDocument/2006/relationships/image" Target="media/image200.wmf"/><Relationship Id="rId395" Type="http://schemas.openxmlformats.org/officeDocument/2006/relationships/oleObject" Target="embeddings/oleObject193.bin"/><Relationship Id="rId396" Type="http://schemas.openxmlformats.org/officeDocument/2006/relationships/image" Target="media/image201.wmf"/><Relationship Id="rId397" Type="http://schemas.openxmlformats.org/officeDocument/2006/relationships/oleObject" Target="embeddings/oleObject194.bin"/><Relationship Id="rId398" Type="http://schemas.openxmlformats.org/officeDocument/2006/relationships/image" Target="media/image202.wmf"/><Relationship Id="rId399" Type="http://schemas.openxmlformats.org/officeDocument/2006/relationships/oleObject" Target="embeddings/oleObject195.bin"/><Relationship Id="rId400" Type="http://schemas.openxmlformats.org/officeDocument/2006/relationships/image" Target="media/image203.wmf"/><Relationship Id="rId401" Type="http://schemas.openxmlformats.org/officeDocument/2006/relationships/oleObject" Target="embeddings/oleObject196.bin"/><Relationship Id="rId402" Type="http://schemas.openxmlformats.org/officeDocument/2006/relationships/image" Target="media/image204.wmf"/><Relationship Id="rId403" Type="http://schemas.openxmlformats.org/officeDocument/2006/relationships/oleObject" Target="embeddings/oleObject197.bin"/><Relationship Id="rId404" Type="http://schemas.openxmlformats.org/officeDocument/2006/relationships/image" Target="media/image205.wmf"/><Relationship Id="rId405" Type="http://schemas.openxmlformats.org/officeDocument/2006/relationships/oleObject" Target="embeddings/oleObject198.bin"/><Relationship Id="rId406" Type="http://schemas.openxmlformats.org/officeDocument/2006/relationships/image" Target="media/image206.wmf"/><Relationship Id="rId407" Type="http://schemas.openxmlformats.org/officeDocument/2006/relationships/oleObject" Target="embeddings/oleObject199.bin"/><Relationship Id="rId408" Type="http://schemas.openxmlformats.org/officeDocument/2006/relationships/image" Target="media/image207.wmf"/><Relationship Id="rId409" Type="http://schemas.openxmlformats.org/officeDocument/2006/relationships/oleObject" Target="embeddings/oleObject200.bin"/><Relationship Id="rId410" Type="http://schemas.openxmlformats.org/officeDocument/2006/relationships/image" Target="media/image208.wmf"/><Relationship Id="rId411" Type="http://schemas.openxmlformats.org/officeDocument/2006/relationships/oleObject" Target="embeddings/oleObject201.bin"/><Relationship Id="rId412" Type="http://schemas.openxmlformats.org/officeDocument/2006/relationships/image" Target="media/image209.wmf"/><Relationship Id="rId413" Type="http://schemas.openxmlformats.org/officeDocument/2006/relationships/oleObject" Target="embeddings/oleObject202.bin"/><Relationship Id="rId414" Type="http://schemas.openxmlformats.org/officeDocument/2006/relationships/image" Target="media/image210.wmf"/><Relationship Id="rId415" Type="http://schemas.openxmlformats.org/officeDocument/2006/relationships/oleObject" Target="embeddings/oleObject203.bin"/><Relationship Id="rId416" Type="http://schemas.openxmlformats.org/officeDocument/2006/relationships/image" Target="media/image211.wmf"/><Relationship Id="rId417" Type="http://schemas.openxmlformats.org/officeDocument/2006/relationships/oleObject" Target="embeddings/oleObject204.bin"/><Relationship Id="rId418" Type="http://schemas.openxmlformats.org/officeDocument/2006/relationships/image" Target="media/image212.wmf"/><Relationship Id="rId419" Type="http://schemas.openxmlformats.org/officeDocument/2006/relationships/oleObject" Target="embeddings/oleObject205.bin"/><Relationship Id="rId420" Type="http://schemas.openxmlformats.org/officeDocument/2006/relationships/image" Target="media/image213.wmf"/><Relationship Id="rId421" Type="http://schemas.openxmlformats.org/officeDocument/2006/relationships/oleObject" Target="embeddings/oleObject206.bin"/><Relationship Id="rId422" Type="http://schemas.openxmlformats.org/officeDocument/2006/relationships/image" Target="media/image214.wmf"/><Relationship Id="rId423" Type="http://schemas.openxmlformats.org/officeDocument/2006/relationships/oleObject" Target="embeddings/oleObject207.bin"/><Relationship Id="rId424" Type="http://schemas.openxmlformats.org/officeDocument/2006/relationships/image" Target="media/image215.wmf"/><Relationship Id="rId425" Type="http://schemas.openxmlformats.org/officeDocument/2006/relationships/oleObject" Target="embeddings/oleObject208.bin"/><Relationship Id="rId426" Type="http://schemas.openxmlformats.org/officeDocument/2006/relationships/image" Target="media/image216.wmf"/><Relationship Id="rId427" Type="http://schemas.openxmlformats.org/officeDocument/2006/relationships/oleObject" Target="embeddings/oleObject209.bin"/><Relationship Id="rId428" Type="http://schemas.openxmlformats.org/officeDocument/2006/relationships/image" Target="media/image217.wmf"/><Relationship Id="rId429" Type="http://schemas.openxmlformats.org/officeDocument/2006/relationships/oleObject" Target="embeddings/oleObject210.bin"/><Relationship Id="rId430" Type="http://schemas.openxmlformats.org/officeDocument/2006/relationships/image" Target="media/image218.wmf"/><Relationship Id="rId431" Type="http://schemas.openxmlformats.org/officeDocument/2006/relationships/oleObject" Target="embeddings/oleObject211.bin"/><Relationship Id="rId432" Type="http://schemas.openxmlformats.org/officeDocument/2006/relationships/image" Target="media/image219.wmf"/><Relationship Id="rId433" Type="http://schemas.openxmlformats.org/officeDocument/2006/relationships/oleObject" Target="embeddings/oleObject212.bin"/><Relationship Id="rId434" Type="http://schemas.openxmlformats.org/officeDocument/2006/relationships/image" Target="media/image220.wmf"/><Relationship Id="rId435" Type="http://schemas.openxmlformats.org/officeDocument/2006/relationships/image" Target="media/image41.jpeg"/><Relationship Id="rId436" Type="http://schemas.openxmlformats.org/officeDocument/2006/relationships/oleObject" Target="embeddings/oleObject213.bin"/><Relationship Id="rId437" Type="http://schemas.openxmlformats.org/officeDocument/2006/relationships/image" Target="media/image221.wmf"/><Relationship Id="rId438" Type="http://schemas.openxmlformats.org/officeDocument/2006/relationships/oleObject" Target="embeddings/oleObject214.bin"/><Relationship Id="rId439" Type="http://schemas.openxmlformats.org/officeDocument/2006/relationships/image" Target="media/image222.wmf"/><Relationship Id="rId440" Type="http://schemas.openxmlformats.org/officeDocument/2006/relationships/oleObject" Target="embeddings/oleObject215.bin"/><Relationship Id="rId441" Type="http://schemas.openxmlformats.org/officeDocument/2006/relationships/image" Target="media/image223.wmf"/><Relationship Id="rId442" Type="http://schemas.openxmlformats.org/officeDocument/2006/relationships/oleObject" Target="embeddings/oleObject216.bin"/><Relationship Id="rId443" Type="http://schemas.openxmlformats.org/officeDocument/2006/relationships/image" Target="media/image224.wmf"/><Relationship Id="rId444" Type="http://schemas.openxmlformats.org/officeDocument/2006/relationships/oleObject" Target="embeddings/oleObject217.bin"/><Relationship Id="rId445" Type="http://schemas.openxmlformats.org/officeDocument/2006/relationships/image" Target="media/image225.wmf"/><Relationship Id="rId446" Type="http://schemas.openxmlformats.org/officeDocument/2006/relationships/oleObject" Target="embeddings/oleObject218.bin"/><Relationship Id="rId447" Type="http://schemas.openxmlformats.org/officeDocument/2006/relationships/image" Target="media/image226.wmf"/><Relationship Id="rId448" Type="http://schemas.openxmlformats.org/officeDocument/2006/relationships/oleObject" Target="embeddings/oleObject219.bin"/><Relationship Id="rId449" Type="http://schemas.openxmlformats.org/officeDocument/2006/relationships/image" Target="media/image227.wmf"/><Relationship Id="rId450" Type="http://schemas.openxmlformats.org/officeDocument/2006/relationships/oleObject" Target="embeddings/oleObject220.bin"/><Relationship Id="rId451" Type="http://schemas.openxmlformats.org/officeDocument/2006/relationships/image" Target="media/image228.wmf"/><Relationship Id="rId452" Type="http://schemas.openxmlformats.org/officeDocument/2006/relationships/oleObject" Target="embeddings/oleObject221.bin"/><Relationship Id="rId453" Type="http://schemas.openxmlformats.org/officeDocument/2006/relationships/image" Target="media/image229.wmf"/><Relationship Id="rId454" Type="http://schemas.openxmlformats.org/officeDocument/2006/relationships/oleObject" Target="embeddings/oleObject222.bin"/><Relationship Id="rId455" Type="http://schemas.openxmlformats.org/officeDocument/2006/relationships/image" Target="media/image230.wmf"/><Relationship Id="rId456" Type="http://schemas.openxmlformats.org/officeDocument/2006/relationships/oleObject" Target="embeddings/oleObject223.bin"/><Relationship Id="rId457" Type="http://schemas.openxmlformats.org/officeDocument/2006/relationships/image" Target="media/image231.wmf"/><Relationship Id="rId458" Type="http://schemas.openxmlformats.org/officeDocument/2006/relationships/oleObject" Target="embeddings/oleObject224.bin"/><Relationship Id="rId459" Type="http://schemas.openxmlformats.org/officeDocument/2006/relationships/image" Target="media/image232.wmf"/><Relationship Id="rId460" Type="http://schemas.openxmlformats.org/officeDocument/2006/relationships/oleObject" Target="embeddings/oleObject225.bin"/><Relationship Id="rId461" Type="http://schemas.openxmlformats.org/officeDocument/2006/relationships/image" Target="media/image233.wmf"/><Relationship Id="rId462" Type="http://schemas.openxmlformats.org/officeDocument/2006/relationships/oleObject" Target="embeddings/oleObject226.bin"/><Relationship Id="rId463" Type="http://schemas.openxmlformats.org/officeDocument/2006/relationships/image" Target="media/image234.wmf"/><Relationship Id="rId464" Type="http://schemas.openxmlformats.org/officeDocument/2006/relationships/oleObject" Target="embeddings/oleObject227.bin"/><Relationship Id="rId465" Type="http://schemas.openxmlformats.org/officeDocument/2006/relationships/image" Target="media/image235.wmf"/><Relationship Id="rId466" Type="http://schemas.openxmlformats.org/officeDocument/2006/relationships/oleObject" Target="embeddings/oleObject228.bin"/><Relationship Id="rId467" Type="http://schemas.openxmlformats.org/officeDocument/2006/relationships/image" Target="media/image236.wmf"/><Relationship Id="rId468" Type="http://schemas.openxmlformats.org/officeDocument/2006/relationships/oleObject" Target="embeddings/oleObject229.bin"/><Relationship Id="rId469" Type="http://schemas.openxmlformats.org/officeDocument/2006/relationships/image" Target="media/image237.wmf"/><Relationship Id="rId470" Type="http://schemas.openxmlformats.org/officeDocument/2006/relationships/oleObject" Target="embeddings/oleObject230.bin"/><Relationship Id="rId471" Type="http://schemas.openxmlformats.org/officeDocument/2006/relationships/image" Target="media/image238.wmf"/><Relationship Id="rId472" Type="http://schemas.openxmlformats.org/officeDocument/2006/relationships/oleObject" Target="embeddings/oleObject231.bin"/><Relationship Id="rId473" Type="http://schemas.openxmlformats.org/officeDocument/2006/relationships/image" Target="media/image239.wmf"/><Relationship Id="rId474" Type="http://schemas.openxmlformats.org/officeDocument/2006/relationships/oleObject" Target="embeddings/oleObject232.bin"/><Relationship Id="rId475" Type="http://schemas.openxmlformats.org/officeDocument/2006/relationships/image" Target="media/image240.wmf"/><Relationship Id="rId476" Type="http://schemas.openxmlformats.org/officeDocument/2006/relationships/oleObject" Target="embeddings/oleObject233.bin"/><Relationship Id="rId477" Type="http://schemas.openxmlformats.org/officeDocument/2006/relationships/image" Target="media/image241.wmf"/><Relationship Id="rId478" Type="http://schemas.openxmlformats.org/officeDocument/2006/relationships/oleObject" Target="embeddings/oleObject234.bin"/><Relationship Id="rId479" Type="http://schemas.openxmlformats.org/officeDocument/2006/relationships/image" Target="media/image242.wmf"/><Relationship Id="rId480" Type="http://schemas.openxmlformats.org/officeDocument/2006/relationships/oleObject" Target="embeddings/oleObject235.bin"/><Relationship Id="rId481" Type="http://schemas.openxmlformats.org/officeDocument/2006/relationships/image" Target="media/image243.wmf"/><Relationship Id="rId482" Type="http://schemas.openxmlformats.org/officeDocument/2006/relationships/image" Target="media/image45.jpeg"/><Relationship Id="rId483" Type="http://schemas.openxmlformats.org/officeDocument/2006/relationships/oleObject" Target="embeddings/oleObject236.bin"/><Relationship Id="rId484" Type="http://schemas.openxmlformats.org/officeDocument/2006/relationships/image" Target="media/image244.wmf"/><Relationship Id="rId485" Type="http://schemas.openxmlformats.org/officeDocument/2006/relationships/oleObject" Target="embeddings/oleObject237.bin"/><Relationship Id="rId486" Type="http://schemas.openxmlformats.org/officeDocument/2006/relationships/image" Target="media/image245.wmf"/><Relationship Id="rId487" Type="http://schemas.openxmlformats.org/officeDocument/2006/relationships/oleObject" Target="embeddings/oleObject238.bin"/><Relationship Id="rId488" Type="http://schemas.openxmlformats.org/officeDocument/2006/relationships/image" Target="media/image246.wmf"/><Relationship Id="rId489" Type="http://schemas.openxmlformats.org/officeDocument/2006/relationships/oleObject" Target="embeddings/oleObject239.bin"/><Relationship Id="rId490" Type="http://schemas.openxmlformats.org/officeDocument/2006/relationships/image" Target="media/image247.wmf"/><Relationship Id="rId491" Type="http://schemas.openxmlformats.org/officeDocument/2006/relationships/oleObject" Target="embeddings/oleObject240.bin"/><Relationship Id="rId492" Type="http://schemas.openxmlformats.org/officeDocument/2006/relationships/image" Target="media/image248.wmf"/><Relationship Id="rId493" Type="http://schemas.openxmlformats.org/officeDocument/2006/relationships/oleObject" Target="embeddings/oleObject241.bin"/><Relationship Id="rId494" Type="http://schemas.openxmlformats.org/officeDocument/2006/relationships/image" Target="media/image249.wmf"/><Relationship Id="rId495" Type="http://schemas.openxmlformats.org/officeDocument/2006/relationships/oleObject" Target="embeddings/oleObject242.bin"/><Relationship Id="rId496" Type="http://schemas.openxmlformats.org/officeDocument/2006/relationships/image" Target="media/image250.wmf"/><Relationship Id="rId497" Type="http://schemas.openxmlformats.org/officeDocument/2006/relationships/oleObject" Target="embeddings/oleObject243.bin"/><Relationship Id="rId498" Type="http://schemas.openxmlformats.org/officeDocument/2006/relationships/image" Target="media/image251.wmf"/><Relationship Id="rId499" Type="http://schemas.openxmlformats.org/officeDocument/2006/relationships/oleObject" Target="embeddings/oleObject244.bin"/><Relationship Id="rId500" Type="http://schemas.openxmlformats.org/officeDocument/2006/relationships/image" Target="media/image252.wmf"/><Relationship Id="rId501" Type="http://schemas.openxmlformats.org/officeDocument/2006/relationships/oleObject" Target="embeddings/oleObject245.bin"/><Relationship Id="rId502" Type="http://schemas.openxmlformats.org/officeDocument/2006/relationships/image" Target="media/image253.wmf"/><Relationship Id="rId503" Type="http://schemas.openxmlformats.org/officeDocument/2006/relationships/oleObject" Target="embeddings/oleObject246.bin"/><Relationship Id="rId504" Type="http://schemas.openxmlformats.org/officeDocument/2006/relationships/image" Target="media/image254.wmf"/><Relationship Id="rId505" Type="http://schemas.openxmlformats.org/officeDocument/2006/relationships/oleObject" Target="embeddings/oleObject247.bin"/><Relationship Id="rId506" Type="http://schemas.openxmlformats.org/officeDocument/2006/relationships/image" Target="media/image255.wmf"/><Relationship Id="rId507" Type="http://schemas.openxmlformats.org/officeDocument/2006/relationships/oleObject" Target="embeddings/oleObject248.bin"/><Relationship Id="rId508" Type="http://schemas.openxmlformats.org/officeDocument/2006/relationships/image" Target="media/image256.wmf"/><Relationship Id="rId509" Type="http://schemas.openxmlformats.org/officeDocument/2006/relationships/oleObject" Target="embeddings/oleObject249.bin"/><Relationship Id="rId510" Type="http://schemas.openxmlformats.org/officeDocument/2006/relationships/image" Target="media/image257.wmf"/><Relationship Id="rId511" Type="http://schemas.openxmlformats.org/officeDocument/2006/relationships/oleObject" Target="embeddings/oleObject250.bin"/><Relationship Id="rId512" Type="http://schemas.openxmlformats.org/officeDocument/2006/relationships/image" Target="media/image258.wmf"/><Relationship Id="rId513" Type="http://schemas.openxmlformats.org/officeDocument/2006/relationships/oleObject" Target="embeddings/oleObject251.bin"/><Relationship Id="rId514" Type="http://schemas.openxmlformats.org/officeDocument/2006/relationships/image" Target="media/image259.wmf"/><Relationship Id="rId515" Type="http://schemas.openxmlformats.org/officeDocument/2006/relationships/oleObject" Target="embeddings/oleObject252.bin"/><Relationship Id="rId516" Type="http://schemas.openxmlformats.org/officeDocument/2006/relationships/image" Target="media/image260.wmf"/><Relationship Id="rId517" Type="http://schemas.openxmlformats.org/officeDocument/2006/relationships/oleObject" Target="embeddings/oleObject253.bin"/><Relationship Id="rId518" Type="http://schemas.openxmlformats.org/officeDocument/2006/relationships/image" Target="media/image261.wmf"/><Relationship Id="rId519" Type="http://schemas.openxmlformats.org/officeDocument/2006/relationships/oleObject" Target="embeddings/oleObject254.bin"/><Relationship Id="rId520" Type="http://schemas.openxmlformats.org/officeDocument/2006/relationships/image" Target="media/image262.wmf"/><Relationship Id="rId521" Type="http://schemas.openxmlformats.org/officeDocument/2006/relationships/oleObject" Target="embeddings/oleObject255.bin"/><Relationship Id="rId522" Type="http://schemas.openxmlformats.org/officeDocument/2006/relationships/image" Target="media/image263.wmf"/><Relationship Id="rId523" Type="http://schemas.openxmlformats.org/officeDocument/2006/relationships/oleObject" Target="embeddings/oleObject256.bin"/><Relationship Id="rId524" Type="http://schemas.openxmlformats.org/officeDocument/2006/relationships/image" Target="media/image264.wmf"/><Relationship Id="rId525" Type="http://schemas.openxmlformats.org/officeDocument/2006/relationships/oleObject" Target="embeddings/oleObject257.bin"/><Relationship Id="rId526" Type="http://schemas.openxmlformats.org/officeDocument/2006/relationships/image" Target="media/image265.wmf"/><Relationship Id="rId527" Type="http://schemas.openxmlformats.org/officeDocument/2006/relationships/oleObject" Target="embeddings/oleObject258.bin"/><Relationship Id="rId528" Type="http://schemas.openxmlformats.org/officeDocument/2006/relationships/image" Target="media/image266.wmf"/><Relationship Id="rId529" Type="http://schemas.openxmlformats.org/officeDocument/2006/relationships/oleObject" Target="embeddings/oleObject259.bin"/><Relationship Id="rId530" Type="http://schemas.openxmlformats.org/officeDocument/2006/relationships/image" Target="media/image267.wmf"/><Relationship Id="rId531" Type="http://schemas.openxmlformats.org/officeDocument/2006/relationships/oleObject" Target="embeddings/oleObject260.bin"/><Relationship Id="rId532" Type="http://schemas.openxmlformats.org/officeDocument/2006/relationships/image" Target="media/image268.wmf"/><Relationship Id="rId533" Type="http://schemas.openxmlformats.org/officeDocument/2006/relationships/oleObject" Target="embeddings/oleObject261.bin"/><Relationship Id="rId534" Type="http://schemas.openxmlformats.org/officeDocument/2006/relationships/image" Target="media/image269.wmf"/><Relationship Id="rId535" Type="http://schemas.openxmlformats.org/officeDocument/2006/relationships/oleObject" Target="embeddings/oleObject262.bin"/><Relationship Id="rId536" Type="http://schemas.openxmlformats.org/officeDocument/2006/relationships/image" Target="media/image270.wmf"/><Relationship Id="rId537" Type="http://schemas.openxmlformats.org/officeDocument/2006/relationships/oleObject" Target="embeddings/oleObject263.bin"/><Relationship Id="rId538" Type="http://schemas.openxmlformats.org/officeDocument/2006/relationships/image" Target="media/image271.wmf"/><Relationship Id="rId539" Type="http://schemas.openxmlformats.org/officeDocument/2006/relationships/oleObject" Target="embeddings/oleObject264.bin"/><Relationship Id="rId540" Type="http://schemas.openxmlformats.org/officeDocument/2006/relationships/image" Target="media/image272.wmf"/><Relationship Id="rId541" Type="http://schemas.openxmlformats.org/officeDocument/2006/relationships/oleObject" Target="embeddings/oleObject265.bin"/><Relationship Id="rId542" Type="http://schemas.openxmlformats.org/officeDocument/2006/relationships/image" Target="media/image273.wmf"/><Relationship Id="rId543" Type="http://schemas.openxmlformats.org/officeDocument/2006/relationships/oleObject" Target="embeddings/oleObject266.bin"/><Relationship Id="rId544" Type="http://schemas.openxmlformats.org/officeDocument/2006/relationships/image" Target="media/image274.wmf"/><Relationship Id="rId545" Type="http://schemas.openxmlformats.org/officeDocument/2006/relationships/oleObject" Target="embeddings/oleObject267.bin"/><Relationship Id="rId546" Type="http://schemas.openxmlformats.org/officeDocument/2006/relationships/image" Target="media/image275.wmf"/><Relationship Id="rId547" Type="http://schemas.openxmlformats.org/officeDocument/2006/relationships/oleObject" Target="embeddings/oleObject268.bin"/><Relationship Id="rId548" Type="http://schemas.openxmlformats.org/officeDocument/2006/relationships/image" Target="media/image276.wmf"/><Relationship Id="rId549" Type="http://schemas.openxmlformats.org/officeDocument/2006/relationships/oleObject" Target="embeddings/oleObject269.bin"/><Relationship Id="rId550" Type="http://schemas.openxmlformats.org/officeDocument/2006/relationships/image" Target="media/image277.wmf"/><Relationship Id="rId551" Type="http://schemas.openxmlformats.org/officeDocument/2006/relationships/oleObject" Target="embeddings/oleObject270.bin"/><Relationship Id="rId552" Type="http://schemas.openxmlformats.org/officeDocument/2006/relationships/image" Target="media/image278.wmf"/><Relationship Id="rId553" Type="http://schemas.openxmlformats.org/officeDocument/2006/relationships/oleObject" Target="embeddings/oleObject271.bin"/><Relationship Id="rId554" Type="http://schemas.openxmlformats.org/officeDocument/2006/relationships/image" Target="media/image279.wmf"/><Relationship Id="rId555" Type="http://schemas.openxmlformats.org/officeDocument/2006/relationships/oleObject" Target="embeddings/oleObject272.bin"/><Relationship Id="rId556" Type="http://schemas.openxmlformats.org/officeDocument/2006/relationships/image" Target="media/image280.wmf"/><Relationship Id="rId557" Type="http://schemas.openxmlformats.org/officeDocument/2006/relationships/oleObject" Target="embeddings/oleObject273.bin"/><Relationship Id="rId558" Type="http://schemas.openxmlformats.org/officeDocument/2006/relationships/image" Target="media/image281.wmf"/><Relationship Id="rId559" Type="http://schemas.openxmlformats.org/officeDocument/2006/relationships/oleObject" Target="embeddings/oleObject274.bin"/><Relationship Id="rId560" Type="http://schemas.openxmlformats.org/officeDocument/2006/relationships/image" Target="media/image282.wmf"/><Relationship Id="rId561" Type="http://schemas.openxmlformats.org/officeDocument/2006/relationships/oleObject" Target="embeddings/oleObject275.bin"/><Relationship Id="rId562" Type="http://schemas.openxmlformats.org/officeDocument/2006/relationships/image" Target="media/image283.wmf"/><Relationship Id="rId563" Type="http://schemas.openxmlformats.org/officeDocument/2006/relationships/oleObject" Target="embeddings/oleObject276.bin"/><Relationship Id="rId564" Type="http://schemas.openxmlformats.org/officeDocument/2006/relationships/image" Target="media/image284.wmf"/><Relationship Id="rId565" Type="http://schemas.openxmlformats.org/officeDocument/2006/relationships/oleObject" Target="embeddings/oleObject277.bin"/><Relationship Id="rId566" Type="http://schemas.openxmlformats.org/officeDocument/2006/relationships/image" Target="media/image285.wmf"/><Relationship Id="rId567" Type="http://schemas.openxmlformats.org/officeDocument/2006/relationships/image" Target="media/image66.png"/><Relationship Id="rId568" Type="http://schemas.openxmlformats.org/officeDocument/2006/relationships/oleObject" Target="embeddings/oleObject278.bin"/><Relationship Id="rId569" Type="http://schemas.openxmlformats.org/officeDocument/2006/relationships/image" Target="media/image286.wmf"/><Relationship Id="rId570" Type="http://schemas.openxmlformats.org/officeDocument/2006/relationships/oleObject" Target="embeddings/oleObject279.bin"/><Relationship Id="rId571" Type="http://schemas.openxmlformats.org/officeDocument/2006/relationships/image" Target="media/image287.wmf"/><Relationship Id="rId572" Type="http://schemas.openxmlformats.org/officeDocument/2006/relationships/oleObject" Target="embeddings/oleObject280.bin"/><Relationship Id="rId573" Type="http://schemas.openxmlformats.org/officeDocument/2006/relationships/image" Target="media/image288.wmf"/><Relationship Id="rId574" Type="http://schemas.openxmlformats.org/officeDocument/2006/relationships/oleObject" Target="embeddings/oleObject281.bin"/><Relationship Id="rId575" Type="http://schemas.openxmlformats.org/officeDocument/2006/relationships/image" Target="media/image289.wmf"/><Relationship Id="rId576" Type="http://schemas.openxmlformats.org/officeDocument/2006/relationships/image" Target="media/image71.png"/><Relationship Id="rId577" Type="http://schemas.openxmlformats.org/officeDocument/2006/relationships/oleObject" Target="embeddings/oleObject282.bin"/><Relationship Id="rId578" Type="http://schemas.openxmlformats.org/officeDocument/2006/relationships/image" Target="media/image290.wmf"/><Relationship Id="rId579" Type="http://schemas.openxmlformats.org/officeDocument/2006/relationships/oleObject" Target="embeddings/oleObject283.bin"/><Relationship Id="rId580" Type="http://schemas.openxmlformats.org/officeDocument/2006/relationships/image" Target="media/image291.wmf"/><Relationship Id="rId581" Type="http://schemas.openxmlformats.org/officeDocument/2006/relationships/oleObject" Target="embeddings/oleObject284.bin"/><Relationship Id="rId582" Type="http://schemas.openxmlformats.org/officeDocument/2006/relationships/image" Target="media/image292.wmf"/><Relationship Id="rId583" Type="http://schemas.openxmlformats.org/officeDocument/2006/relationships/oleObject" Target="embeddings/oleObject285.bin"/><Relationship Id="rId584" Type="http://schemas.openxmlformats.org/officeDocument/2006/relationships/image" Target="media/image293.wmf"/><Relationship Id="rId585" Type="http://schemas.openxmlformats.org/officeDocument/2006/relationships/oleObject" Target="embeddings/oleObject286.bin"/><Relationship Id="rId586" Type="http://schemas.openxmlformats.org/officeDocument/2006/relationships/image" Target="media/image294.wmf"/><Relationship Id="rId587" Type="http://schemas.openxmlformats.org/officeDocument/2006/relationships/oleObject" Target="embeddings/oleObject287.bin"/><Relationship Id="rId588" Type="http://schemas.openxmlformats.org/officeDocument/2006/relationships/image" Target="media/image295.wmf"/><Relationship Id="rId589" Type="http://schemas.openxmlformats.org/officeDocument/2006/relationships/oleObject" Target="embeddings/oleObject288.bin"/><Relationship Id="rId590" Type="http://schemas.openxmlformats.org/officeDocument/2006/relationships/image" Target="media/image296.wmf"/><Relationship Id="rId591" Type="http://schemas.openxmlformats.org/officeDocument/2006/relationships/oleObject" Target="embeddings/oleObject289.bin"/><Relationship Id="rId592" Type="http://schemas.openxmlformats.org/officeDocument/2006/relationships/image" Target="media/image297.wmf"/><Relationship Id="rId593" Type="http://schemas.openxmlformats.org/officeDocument/2006/relationships/oleObject" Target="embeddings/oleObject290.bin"/><Relationship Id="rId594" Type="http://schemas.openxmlformats.org/officeDocument/2006/relationships/image" Target="media/image298.wmf"/><Relationship Id="rId595" Type="http://schemas.openxmlformats.org/officeDocument/2006/relationships/oleObject" Target="embeddings/oleObject291.bin"/><Relationship Id="rId596" Type="http://schemas.openxmlformats.org/officeDocument/2006/relationships/image" Target="media/image299.wmf"/><Relationship Id="rId597" Type="http://schemas.openxmlformats.org/officeDocument/2006/relationships/oleObject" Target="embeddings/oleObject292.bin"/><Relationship Id="rId598" Type="http://schemas.openxmlformats.org/officeDocument/2006/relationships/image" Target="media/image300.wmf"/><Relationship Id="rId599" Type="http://schemas.openxmlformats.org/officeDocument/2006/relationships/oleObject" Target="embeddings/oleObject293.bin"/><Relationship Id="rId600" Type="http://schemas.openxmlformats.org/officeDocument/2006/relationships/image" Target="media/image301.wmf"/><Relationship Id="rId601" Type="http://schemas.openxmlformats.org/officeDocument/2006/relationships/oleObject" Target="embeddings/oleObject294.bin"/><Relationship Id="rId602" Type="http://schemas.openxmlformats.org/officeDocument/2006/relationships/image" Target="media/image302.wmf"/><Relationship Id="rId603" Type="http://schemas.openxmlformats.org/officeDocument/2006/relationships/oleObject" Target="embeddings/oleObject295.bin"/><Relationship Id="rId604" Type="http://schemas.openxmlformats.org/officeDocument/2006/relationships/image" Target="media/image303.wmf"/><Relationship Id="rId605" Type="http://schemas.openxmlformats.org/officeDocument/2006/relationships/oleObject" Target="embeddings/oleObject296.bin"/><Relationship Id="rId606" Type="http://schemas.openxmlformats.org/officeDocument/2006/relationships/image" Target="media/image304.wmf"/><Relationship Id="rId607" Type="http://schemas.openxmlformats.org/officeDocument/2006/relationships/oleObject" Target="embeddings/oleObject297.bin"/><Relationship Id="rId608" Type="http://schemas.openxmlformats.org/officeDocument/2006/relationships/image" Target="media/image305.wmf"/><Relationship Id="rId609" Type="http://schemas.openxmlformats.org/officeDocument/2006/relationships/oleObject" Target="embeddings/oleObject298.bin"/><Relationship Id="rId610" Type="http://schemas.openxmlformats.org/officeDocument/2006/relationships/image" Target="media/image306.wmf"/><Relationship Id="rId611" Type="http://schemas.openxmlformats.org/officeDocument/2006/relationships/oleObject" Target="embeddings/oleObject299.bin"/><Relationship Id="rId612" Type="http://schemas.openxmlformats.org/officeDocument/2006/relationships/image" Target="media/image307.wmf"/><Relationship Id="rId613" Type="http://schemas.openxmlformats.org/officeDocument/2006/relationships/oleObject" Target="embeddings/oleObject300.bin"/><Relationship Id="rId614" Type="http://schemas.openxmlformats.org/officeDocument/2006/relationships/image" Target="media/image308.wmf"/><Relationship Id="rId615" Type="http://schemas.openxmlformats.org/officeDocument/2006/relationships/oleObject" Target="embeddings/oleObject301.bin"/><Relationship Id="rId616" Type="http://schemas.openxmlformats.org/officeDocument/2006/relationships/image" Target="media/image309.wmf"/><Relationship Id="rId617" Type="http://schemas.openxmlformats.org/officeDocument/2006/relationships/oleObject" Target="embeddings/oleObject302.bin"/><Relationship Id="rId618" Type="http://schemas.openxmlformats.org/officeDocument/2006/relationships/image" Target="media/image310.wmf"/><Relationship Id="rId619" Type="http://schemas.openxmlformats.org/officeDocument/2006/relationships/oleObject" Target="embeddings/oleObject303.bin"/><Relationship Id="rId620" Type="http://schemas.openxmlformats.org/officeDocument/2006/relationships/image" Target="media/image311.wmf"/><Relationship Id="rId621" Type="http://schemas.openxmlformats.org/officeDocument/2006/relationships/oleObject" Target="embeddings/oleObject304.bin"/><Relationship Id="rId622" Type="http://schemas.openxmlformats.org/officeDocument/2006/relationships/image" Target="media/image312.wmf"/><Relationship Id="rId623" Type="http://schemas.openxmlformats.org/officeDocument/2006/relationships/oleObject" Target="embeddings/oleObject305.bin"/><Relationship Id="rId624" Type="http://schemas.openxmlformats.org/officeDocument/2006/relationships/image" Target="media/image313.wmf"/><Relationship Id="rId625" Type="http://schemas.openxmlformats.org/officeDocument/2006/relationships/oleObject" Target="embeddings/oleObject306.bin"/><Relationship Id="rId626" Type="http://schemas.openxmlformats.org/officeDocument/2006/relationships/image" Target="media/image314.wmf"/><Relationship Id="rId627" Type="http://schemas.openxmlformats.org/officeDocument/2006/relationships/oleObject" Target="embeddings/oleObject307.bin"/><Relationship Id="rId628" Type="http://schemas.openxmlformats.org/officeDocument/2006/relationships/image" Target="media/image315.wmf"/><Relationship Id="rId629" Type="http://schemas.openxmlformats.org/officeDocument/2006/relationships/oleObject" Target="embeddings/oleObject308.bin"/><Relationship Id="rId630" Type="http://schemas.openxmlformats.org/officeDocument/2006/relationships/image" Target="media/image316.wmf"/><Relationship Id="rId631" Type="http://schemas.openxmlformats.org/officeDocument/2006/relationships/oleObject" Target="embeddings/oleObject309.bin"/><Relationship Id="rId632" Type="http://schemas.openxmlformats.org/officeDocument/2006/relationships/image" Target="media/image317.wmf"/><Relationship Id="rId633" Type="http://schemas.openxmlformats.org/officeDocument/2006/relationships/oleObject" Target="embeddings/oleObject310.bin"/><Relationship Id="rId634" Type="http://schemas.openxmlformats.org/officeDocument/2006/relationships/image" Target="media/image318.wmf"/><Relationship Id="rId635" Type="http://schemas.openxmlformats.org/officeDocument/2006/relationships/oleObject" Target="embeddings/oleObject311.bin"/><Relationship Id="rId636" Type="http://schemas.openxmlformats.org/officeDocument/2006/relationships/image" Target="media/image319.wmf"/><Relationship Id="rId637" Type="http://schemas.openxmlformats.org/officeDocument/2006/relationships/oleObject" Target="embeddings/oleObject312.bin"/><Relationship Id="rId638" Type="http://schemas.openxmlformats.org/officeDocument/2006/relationships/image" Target="media/image320.wmf"/><Relationship Id="rId639" Type="http://schemas.openxmlformats.org/officeDocument/2006/relationships/oleObject" Target="embeddings/oleObject313.bin"/><Relationship Id="rId640" Type="http://schemas.openxmlformats.org/officeDocument/2006/relationships/image" Target="media/image321.wmf"/><Relationship Id="rId641" Type="http://schemas.openxmlformats.org/officeDocument/2006/relationships/oleObject" Target="embeddings/oleObject314.bin"/><Relationship Id="rId642" Type="http://schemas.openxmlformats.org/officeDocument/2006/relationships/image" Target="media/image322.wmf"/><Relationship Id="rId643" Type="http://schemas.openxmlformats.org/officeDocument/2006/relationships/image" Target="media/image91.jpeg"/><Relationship Id="rId644" Type="http://schemas.openxmlformats.org/officeDocument/2006/relationships/oleObject" Target="embeddings/oleObject315.bin"/><Relationship Id="rId645" Type="http://schemas.openxmlformats.org/officeDocument/2006/relationships/image" Target="media/image323.wmf"/><Relationship Id="rId646" Type="http://schemas.openxmlformats.org/officeDocument/2006/relationships/oleObject" Target="embeddings/oleObject316.bin"/><Relationship Id="rId647" Type="http://schemas.openxmlformats.org/officeDocument/2006/relationships/image" Target="media/image324.wmf"/><Relationship Id="rId648" Type="http://schemas.openxmlformats.org/officeDocument/2006/relationships/oleObject" Target="embeddings/oleObject317.bin"/><Relationship Id="rId649" Type="http://schemas.openxmlformats.org/officeDocument/2006/relationships/image" Target="media/image325.wmf"/><Relationship Id="rId650" Type="http://schemas.openxmlformats.org/officeDocument/2006/relationships/oleObject" Target="embeddings/oleObject318.bin"/><Relationship Id="rId651" Type="http://schemas.openxmlformats.org/officeDocument/2006/relationships/image" Target="media/image326.wmf"/><Relationship Id="rId652" Type="http://schemas.openxmlformats.org/officeDocument/2006/relationships/oleObject" Target="embeddings/oleObject319.bin"/><Relationship Id="rId653" Type="http://schemas.openxmlformats.org/officeDocument/2006/relationships/image" Target="media/image327.wmf"/><Relationship Id="rId654" Type="http://schemas.openxmlformats.org/officeDocument/2006/relationships/oleObject" Target="embeddings/oleObject320.bin"/><Relationship Id="rId655" Type="http://schemas.openxmlformats.org/officeDocument/2006/relationships/image" Target="media/image328.wmf"/><Relationship Id="rId656" Type="http://schemas.openxmlformats.org/officeDocument/2006/relationships/oleObject" Target="embeddings/oleObject321.bin"/><Relationship Id="rId657" Type="http://schemas.openxmlformats.org/officeDocument/2006/relationships/image" Target="media/image329.wmf"/><Relationship Id="rId658" Type="http://schemas.openxmlformats.org/officeDocument/2006/relationships/oleObject" Target="embeddings/oleObject322.bin"/><Relationship Id="rId659" Type="http://schemas.openxmlformats.org/officeDocument/2006/relationships/image" Target="media/image330.wmf"/><Relationship Id="rId660" Type="http://schemas.openxmlformats.org/officeDocument/2006/relationships/oleObject" Target="embeddings/oleObject323.bin"/><Relationship Id="rId661" Type="http://schemas.openxmlformats.org/officeDocument/2006/relationships/image" Target="media/image331.wmf"/><Relationship Id="rId662" Type="http://schemas.openxmlformats.org/officeDocument/2006/relationships/oleObject" Target="embeddings/oleObject324.bin"/><Relationship Id="rId663" Type="http://schemas.openxmlformats.org/officeDocument/2006/relationships/image" Target="media/image332.wmf"/><Relationship Id="rId664" Type="http://schemas.openxmlformats.org/officeDocument/2006/relationships/oleObject" Target="embeddings/oleObject325.bin"/><Relationship Id="rId665" Type="http://schemas.openxmlformats.org/officeDocument/2006/relationships/image" Target="media/image333.wmf"/><Relationship Id="rId666" Type="http://schemas.openxmlformats.org/officeDocument/2006/relationships/oleObject" Target="embeddings/oleObject326.bin"/><Relationship Id="rId667" Type="http://schemas.openxmlformats.org/officeDocument/2006/relationships/image" Target="media/image334.wmf"/><Relationship Id="rId668" Type="http://schemas.openxmlformats.org/officeDocument/2006/relationships/oleObject" Target="embeddings/oleObject327.bin"/><Relationship Id="rId669" Type="http://schemas.openxmlformats.org/officeDocument/2006/relationships/image" Target="media/image335.wmf"/><Relationship Id="rId670" Type="http://schemas.openxmlformats.org/officeDocument/2006/relationships/oleObject" Target="embeddings/oleObject328.bin"/><Relationship Id="rId671" Type="http://schemas.openxmlformats.org/officeDocument/2006/relationships/image" Target="media/image336.wmf"/><Relationship Id="rId672" Type="http://schemas.openxmlformats.org/officeDocument/2006/relationships/oleObject" Target="embeddings/oleObject329.bin"/><Relationship Id="rId673" Type="http://schemas.openxmlformats.org/officeDocument/2006/relationships/image" Target="media/image337.wmf"/><Relationship Id="rId674" Type="http://schemas.openxmlformats.org/officeDocument/2006/relationships/oleObject" Target="embeddings/oleObject330.bin"/><Relationship Id="rId675" Type="http://schemas.openxmlformats.org/officeDocument/2006/relationships/image" Target="media/image338.wmf"/><Relationship Id="rId676" Type="http://schemas.openxmlformats.org/officeDocument/2006/relationships/oleObject" Target="embeddings/oleObject331.bin"/><Relationship Id="rId677" Type="http://schemas.openxmlformats.org/officeDocument/2006/relationships/image" Target="media/image339.wmf"/><Relationship Id="rId678" Type="http://schemas.openxmlformats.org/officeDocument/2006/relationships/oleObject" Target="embeddings/oleObject332.bin"/><Relationship Id="rId679" Type="http://schemas.openxmlformats.org/officeDocument/2006/relationships/image" Target="media/image340.wmf"/><Relationship Id="rId680" Type="http://schemas.openxmlformats.org/officeDocument/2006/relationships/oleObject" Target="embeddings/oleObject333.bin"/><Relationship Id="rId681" Type="http://schemas.openxmlformats.org/officeDocument/2006/relationships/image" Target="media/image341.wmf"/><Relationship Id="rId682" Type="http://schemas.openxmlformats.org/officeDocument/2006/relationships/oleObject" Target="embeddings/oleObject334.bin"/><Relationship Id="rId683" Type="http://schemas.openxmlformats.org/officeDocument/2006/relationships/image" Target="media/image342.wmf"/><Relationship Id="rId684" Type="http://schemas.openxmlformats.org/officeDocument/2006/relationships/oleObject" Target="embeddings/oleObject335.bin"/><Relationship Id="rId685" Type="http://schemas.openxmlformats.org/officeDocument/2006/relationships/image" Target="media/image343.wmf"/><Relationship Id="rId686" Type="http://schemas.openxmlformats.org/officeDocument/2006/relationships/oleObject" Target="embeddings/oleObject336.bin"/><Relationship Id="rId687" Type="http://schemas.openxmlformats.org/officeDocument/2006/relationships/image" Target="media/image344.wmf"/><Relationship Id="rId688" Type="http://schemas.openxmlformats.org/officeDocument/2006/relationships/oleObject" Target="embeddings/oleObject337.bin"/><Relationship Id="rId689" Type="http://schemas.openxmlformats.org/officeDocument/2006/relationships/image" Target="media/image345.wmf"/><Relationship Id="rId690" Type="http://schemas.openxmlformats.org/officeDocument/2006/relationships/oleObject" Target="embeddings/oleObject338.bin"/><Relationship Id="rId691" Type="http://schemas.openxmlformats.org/officeDocument/2006/relationships/image" Target="media/image346.wmf"/><Relationship Id="rId692" Type="http://schemas.openxmlformats.org/officeDocument/2006/relationships/oleObject" Target="embeddings/oleObject339.bin"/><Relationship Id="rId693" Type="http://schemas.openxmlformats.org/officeDocument/2006/relationships/image" Target="media/image347.wmf"/><Relationship Id="rId694" Type="http://schemas.openxmlformats.org/officeDocument/2006/relationships/oleObject" Target="embeddings/oleObject340.bin"/><Relationship Id="rId695" Type="http://schemas.openxmlformats.org/officeDocument/2006/relationships/image" Target="media/image348.wmf"/><Relationship Id="rId696" Type="http://schemas.openxmlformats.org/officeDocument/2006/relationships/oleObject" Target="embeddings/oleObject341.bin"/><Relationship Id="rId697" Type="http://schemas.openxmlformats.org/officeDocument/2006/relationships/image" Target="media/image349.wmf"/><Relationship Id="rId698" Type="http://schemas.openxmlformats.org/officeDocument/2006/relationships/oleObject" Target="embeddings/oleObject342.bin"/><Relationship Id="rId699" Type="http://schemas.openxmlformats.org/officeDocument/2006/relationships/image" Target="media/image350.wmf"/><Relationship Id="rId700" Type="http://schemas.openxmlformats.org/officeDocument/2006/relationships/oleObject" Target="embeddings/oleObject343.bin"/><Relationship Id="rId701" Type="http://schemas.openxmlformats.org/officeDocument/2006/relationships/image" Target="media/image351.wmf"/><Relationship Id="rId702" Type="http://schemas.openxmlformats.org/officeDocument/2006/relationships/oleObject" Target="embeddings/oleObject344.bin"/><Relationship Id="rId703" Type="http://schemas.openxmlformats.org/officeDocument/2006/relationships/image" Target="media/image352.wmf"/><Relationship Id="rId704" Type="http://schemas.openxmlformats.org/officeDocument/2006/relationships/oleObject" Target="embeddings/oleObject345.bin"/><Relationship Id="rId705" Type="http://schemas.openxmlformats.org/officeDocument/2006/relationships/image" Target="media/image353.wmf"/><Relationship Id="rId706" Type="http://schemas.openxmlformats.org/officeDocument/2006/relationships/oleObject" Target="embeddings/oleObject346.bin"/><Relationship Id="rId707" Type="http://schemas.openxmlformats.org/officeDocument/2006/relationships/image" Target="media/image354.wmf"/><Relationship Id="rId708" Type="http://schemas.openxmlformats.org/officeDocument/2006/relationships/oleObject" Target="embeddings/oleObject347.bin"/><Relationship Id="rId709" Type="http://schemas.openxmlformats.org/officeDocument/2006/relationships/image" Target="media/image355.wmf"/><Relationship Id="rId710" Type="http://schemas.openxmlformats.org/officeDocument/2006/relationships/oleObject" Target="embeddings/oleObject348.bin"/><Relationship Id="rId711" Type="http://schemas.openxmlformats.org/officeDocument/2006/relationships/image" Target="media/image356.wmf"/><Relationship Id="rId712" Type="http://schemas.openxmlformats.org/officeDocument/2006/relationships/oleObject" Target="embeddings/oleObject349.bin"/><Relationship Id="rId713" Type="http://schemas.openxmlformats.org/officeDocument/2006/relationships/image" Target="media/image357.wmf"/><Relationship Id="rId714" Type="http://schemas.openxmlformats.org/officeDocument/2006/relationships/oleObject" Target="embeddings/oleObject350.bin"/><Relationship Id="rId715" Type="http://schemas.openxmlformats.org/officeDocument/2006/relationships/image" Target="media/image358.wmf"/><Relationship Id="rId716" Type="http://schemas.openxmlformats.org/officeDocument/2006/relationships/oleObject" Target="embeddings/oleObject351.bin"/><Relationship Id="rId717" Type="http://schemas.openxmlformats.org/officeDocument/2006/relationships/image" Target="media/image359.wmf"/><Relationship Id="rId718" Type="http://schemas.openxmlformats.org/officeDocument/2006/relationships/oleObject" Target="embeddings/oleObject352.bin"/><Relationship Id="rId719" Type="http://schemas.openxmlformats.org/officeDocument/2006/relationships/image" Target="media/image360.wmf"/><Relationship Id="rId720" Type="http://schemas.openxmlformats.org/officeDocument/2006/relationships/oleObject" Target="embeddings/oleObject353.bin"/><Relationship Id="rId721" Type="http://schemas.openxmlformats.org/officeDocument/2006/relationships/image" Target="media/image361.wmf"/><Relationship Id="rId722" Type="http://schemas.openxmlformats.org/officeDocument/2006/relationships/oleObject" Target="embeddings/oleObject354.bin"/><Relationship Id="rId723" Type="http://schemas.openxmlformats.org/officeDocument/2006/relationships/image" Target="media/image362.wmf"/><Relationship Id="rId724" Type="http://schemas.openxmlformats.org/officeDocument/2006/relationships/oleObject" Target="embeddings/oleObject355.bin"/><Relationship Id="rId725" Type="http://schemas.openxmlformats.org/officeDocument/2006/relationships/image" Target="media/image363.wmf"/><Relationship Id="rId726" Type="http://schemas.openxmlformats.org/officeDocument/2006/relationships/oleObject" Target="embeddings/oleObject356.bin"/><Relationship Id="rId727" Type="http://schemas.openxmlformats.org/officeDocument/2006/relationships/image" Target="media/image364.wmf"/><Relationship Id="rId728" Type="http://schemas.openxmlformats.org/officeDocument/2006/relationships/oleObject" Target="embeddings/oleObject357.bin"/><Relationship Id="rId729" Type="http://schemas.openxmlformats.org/officeDocument/2006/relationships/image" Target="media/image365.wmf"/><Relationship Id="rId730" Type="http://schemas.openxmlformats.org/officeDocument/2006/relationships/oleObject" Target="embeddings/oleObject358.bin"/><Relationship Id="rId731" Type="http://schemas.openxmlformats.org/officeDocument/2006/relationships/image" Target="media/image366.wmf"/><Relationship Id="rId732" Type="http://schemas.openxmlformats.org/officeDocument/2006/relationships/oleObject" Target="embeddings/oleObject359.bin"/><Relationship Id="rId733" Type="http://schemas.openxmlformats.org/officeDocument/2006/relationships/image" Target="media/image367.wmf"/><Relationship Id="rId734" Type="http://schemas.openxmlformats.org/officeDocument/2006/relationships/oleObject" Target="embeddings/oleObject360.bin"/><Relationship Id="rId735" Type="http://schemas.openxmlformats.org/officeDocument/2006/relationships/image" Target="media/image368.wmf"/><Relationship Id="rId736" Type="http://schemas.openxmlformats.org/officeDocument/2006/relationships/oleObject" Target="embeddings/oleObject361.bin"/><Relationship Id="rId737" Type="http://schemas.openxmlformats.org/officeDocument/2006/relationships/image" Target="media/image369.wmf"/><Relationship Id="rId738" Type="http://schemas.openxmlformats.org/officeDocument/2006/relationships/oleObject" Target="embeddings/oleObject362.bin"/><Relationship Id="rId739" Type="http://schemas.openxmlformats.org/officeDocument/2006/relationships/image" Target="media/image370.wmf"/><Relationship Id="rId740" Type="http://schemas.openxmlformats.org/officeDocument/2006/relationships/oleObject" Target="embeddings/oleObject363.bin"/><Relationship Id="rId741" Type="http://schemas.openxmlformats.org/officeDocument/2006/relationships/image" Target="media/image371.wmf"/><Relationship Id="rId742" Type="http://schemas.openxmlformats.org/officeDocument/2006/relationships/oleObject" Target="embeddings/oleObject364.bin"/><Relationship Id="rId743" Type="http://schemas.openxmlformats.org/officeDocument/2006/relationships/image" Target="media/image372.wmf"/><Relationship Id="rId744" Type="http://schemas.openxmlformats.org/officeDocument/2006/relationships/oleObject" Target="embeddings/oleObject365.bin"/><Relationship Id="rId745" Type="http://schemas.openxmlformats.org/officeDocument/2006/relationships/image" Target="media/image373.wmf"/><Relationship Id="rId746" Type="http://schemas.openxmlformats.org/officeDocument/2006/relationships/oleObject" Target="embeddings/oleObject366.bin"/><Relationship Id="rId747" Type="http://schemas.openxmlformats.org/officeDocument/2006/relationships/image" Target="media/image374.wmf"/><Relationship Id="rId748" Type="http://schemas.openxmlformats.org/officeDocument/2006/relationships/oleObject" Target="embeddings/oleObject367.bin"/><Relationship Id="rId749" Type="http://schemas.openxmlformats.org/officeDocument/2006/relationships/image" Target="media/image375.wmf"/><Relationship Id="rId750" Type="http://schemas.openxmlformats.org/officeDocument/2006/relationships/image" Target="media/image115.png"/><Relationship Id="rId751" Type="http://schemas.openxmlformats.org/officeDocument/2006/relationships/oleObject" Target="embeddings/oleObject368.bin"/><Relationship Id="rId752" Type="http://schemas.openxmlformats.org/officeDocument/2006/relationships/image" Target="media/image376.wmf"/><Relationship Id="rId753" Type="http://schemas.openxmlformats.org/officeDocument/2006/relationships/oleObject" Target="embeddings/oleObject369.bin"/><Relationship Id="rId754" Type="http://schemas.openxmlformats.org/officeDocument/2006/relationships/image" Target="media/image377.wmf"/><Relationship Id="rId755" Type="http://schemas.openxmlformats.org/officeDocument/2006/relationships/oleObject" Target="embeddings/oleObject370.bin"/><Relationship Id="rId756" Type="http://schemas.openxmlformats.org/officeDocument/2006/relationships/image" Target="media/image378.wmf"/><Relationship Id="rId757" Type="http://schemas.openxmlformats.org/officeDocument/2006/relationships/oleObject" Target="embeddings/oleObject371.bin"/><Relationship Id="rId758" Type="http://schemas.openxmlformats.org/officeDocument/2006/relationships/image" Target="media/image379.wmf"/><Relationship Id="rId759" Type="http://schemas.openxmlformats.org/officeDocument/2006/relationships/oleObject" Target="embeddings/oleObject372.bin"/><Relationship Id="rId760" Type="http://schemas.openxmlformats.org/officeDocument/2006/relationships/image" Target="media/image380.wmf"/><Relationship Id="rId761" Type="http://schemas.openxmlformats.org/officeDocument/2006/relationships/oleObject" Target="embeddings/oleObject373.bin"/><Relationship Id="rId762" Type="http://schemas.openxmlformats.org/officeDocument/2006/relationships/image" Target="media/image381.wmf"/><Relationship Id="rId763" Type="http://schemas.openxmlformats.org/officeDocument/2006/relationships/oleObject" Target="embeddings/oleObject374.bin"/><Relationship Id="rId764" Type="http://schemas.openxmlformats.org/officeDocument/2006/relationships/image" Target="media/image382.wmf"/><Relationship Id="rId765" Type="http://schemas.openxmlformats.org/officeDocument/2006/relationships/oleObject" Target="embeddings/oleObject375.bin"/><Relationship Id="rId766" Type="http://schemas.openxmlformats.org/officeDocument/2006/relationships/image" Target="media/image383.wmf"/><Relationship Id="rId767" Type="http://schemas.openxmlformats.org/officeDocument/2006/relationships/oleObject" Target="embeddings/oleObject376.bin"/><Relationship Id="rId768" Type="http://schemas.openxmlformats.org/officeDocument/2006/relationships/image" Target="media/image384.wmf"/><Relationship Id="rId769" Type="http://schemas.openxmlformats.org/officeDocument/2006/relationships/oleObject" Target="embeddings/oleObject377.bin"/><Relationship Id="rId770" Type="http://schemas.openxmlformats.org/officeDocument/2006/relationships/image" Target="media/image385.wmf"/><Relationship Id="rId771" Type="http://schemas.openxmlformats.org/officeDocument/2006/relationships/oleObject" Target="embeddings/oleObject378.bin"/><Relationship Id="rId772" Type="http://schemas.openxmlformats.org/officeDocument/2006/relationships/image" Target="media/image386.wmf"/><Relationship Id="rId773" Type="http://schemas.openxmlformats.org/officeDocument/2006/relationships/oleObject" Target="embeddings/oleObject379.bin"/><Relationship Id="rId774" Type="http://schemas.openxmlformats.org/officeDocument/2006/relationships/image" Target="media/image387.wmf"/><Relationship Id="rId775" Type="http://schemas.openxmlformats.org/officeDocument/2006/relationships/oleObject" Target="embeddings/oleObject380.bin"/><Relationship Id="rId776" Type="http://schemas.openxmlformats.org/officeDocument/2006/relationships/image" Target="media/image388.wmf"/><Relationship Id="rId777" Type="http://schemas.openxmlformats.org/officeDocument/2006/relationships/oleObject" Target="embeddings/oleObject381.bin"/><Relationship Id="rId778" Type="http://schemas.openxmlformats.org/officeDocument/2006/relationships/image" Target="media/image389.wmf"/><Relationship Id="rId779" Type="http://schemas.openxmlformats.org/officeDocument/2006/relationships/oleObject" Target="embeddings/oleObject382.bin"/><Relationship Id="rId780" Type="http://schemas.openxmlformats.org/officeDocument/2006/relationships/image" Target="media/image390.wmf"/><Relationship Id="rId781" Type="http://schemas.openxmlformats.org/officeDocument/2006/relationships/oleObject" Target="embeddings/oleObject383.bin"/><Relationship Id="rId782" Type="http://schemas.openxmlformats.org/officeDocument/2006/relationships/image" Target="media/image391.wmf"/><Relationship Id="rId783" Type="http://schemas.openxmlformats.org/officeDocument/2006/relationships/oleObject" Target="embeddings/oleObject384.bin"/><Relationship Id="rId784" Type="http://schemas.openxmlformats.org/officeDocument/2006/relationships/image" Target="media/image392.wmf"/><Relationship Id="rId785" Type="http://schemas.openxmlformats.org/officeDocument/2006/relationships/oleObject" Target="embeddings/oleObject385.bin"/><Relationship Id="rId786" Type="http://schemas.openxmlformats.org/officeDocument/2006/relationships/image" Target="media/image393.wmf"/><Relationship Id="rId787" Type="http://schemas.openxmlformats.org/officeDocument/2006/relationships/oleObject" Target="embeddings/oleObject386.bin"/><Relationship Id="rId788" Type="http://schemas.openxmlformats.org/officeDocument/2006/relationships/image" Target="media/image394.wmf"/><Relationship Id="rId789" Type="http://schemas.openxmlformats.org/officeDocument/2006/relationships/oleObject" Target="embeddings/oleObject387.bin"/><Relationship Id="rId790" Type="http://schemas.openxmlformats.org/officeDocument/2006/relationships/image" Target="media/image395.wmf"/><Relationship Id="rId791" Type="http://schemas.openxmlformats.org/officeDocument/2006/relationships/oleObject" Target="embeddings/oleObject388.bin"/><Relationship Id="rId792" Type="http://schemas.openxmlformats.org/officeDocument/2006/relationships/image" Target="media/image396.wmf"/><Relationship Id="rId793" Type="http://schemas.openxmlformats.org/officeDocument/2006/relationships/oleObject" Target="embeddings/oleObject389.bin"/><Relationship Id="rId794" Type="http://schemas.openxmlformats.org/officeDocument/2006/relationships/image" Target="media/image397.wmf"/><Relationship Id="rId795" Type="http://schemas.openxmlformats.org/officeDocument/2006/relationships/oleObject" Target="embeddings/oleObject390.bin"/><Relationship Id="rId796" Type="http://schemas.openxmlformats.org/officeDocument/2006/relationships/image" Target="media/image398.wmf"/><Relationship Id="rId797" Type="http://schemas.openxmlformats.org/officeDocument/2006/relationships/oleObject" Target="embeddings/oleObject391.bin"/><Relationship Id="rId798" Type="http://schemas.openxmlformats.org/officeDocument/2006/relationships/image" Target="media/image399.wmf"/><Relationship Id="rId799" Type="http://schemas.openxmlformats.org/officeDocument/2006/relationships/oleObject" Target="embeddings/oleObject392.bin"/><Relationship Id="rId800" Type="http://schemas.openxmlformats.org/officeDocument/2006/relationships/image" Target="media/image400.wmf"/><Relationship Id="rId801" Type="http://schemas.openxmlformats.org/officeDocument/2006/relationships/oleObject" Target="embeddings/oleObject393.bin"/><Relationship Id="rId802" Type="http://schemas.openxmlformats.org/officeDocument/2006/relationships/image" Target="media/image401.wmf"/><Relationship Id="rId803" Type="http://schemas.openxmlformats.org/officeDocument/2006/relationships/oleObject" Target="embeddings/oleObject394.bin"/><Relationship Id="rId804" Type="http://schemas.openxmlformats.org/officeDocument/2006/relationships/image" Target="media/image402.wmf"/><Relationship Id="rId805" Type="http://schemas.openxmlformats.org/officeDocument/2006/relationships/oleObject" Target="embeddings/oleObject395.bin"/><Relationship Id="rId806" Type="http://schemas.openxmlformats.org/officeDocument/2006/relationships/image" Target="media/image403.wmf"/><Relationship Id="rId807" Type="http://schemas.openxmlformats.org/officeDocument/2006/relationships/oleObject" Target="embeddings/oleObject396.bin"/><Relationship Id="rId808" Type="http://schemas.openxmlformats.org/officeDocument/2006/relationships/image" Target="media/image404.wmf"/><Relationship Id="rId809" Type="http://schemas.openxmlformats.org/officeDocument/2006/relationships/oleObject" Target="embeddings/oleObject397.bin"/><Relationship Id="rId810" Type="http://schemas.openxmlformats.org/officeDocument/2006/relationships/image" Target="media/image405.wmf"/><Relationship Id="rId811" Type="http://schemas.openxmlformats.org/officeDocument/2006/relationships/oleObject" Target="embeddings/oleObject398.bin"/><Relationship Id="rId812" Type="http://schemas.openxmlformats.org/officeDocument/2006/relationships/image" Target="media/image406.wmf"/><Relationship Id="rId813" Type="http://schemas.openxmlformats.org/officeDocument/2006/relationships/oleObject" Target="embeddings/oleObject399.bin"/><Relationship Id="rId814" Type="http://schemas.openxmlformats.org/officeDocument/2006/relationships/image" Target="media/image407.wmf"/><Relationship Id="rId815" Type="http://schemas.openxmlformats.org/officeDocument/2006/relationships/oleObject" Target="embeddings/oleObject400.bin"/><Relationship Id="rId816" Type="http://schemas.openxmlformats.org/officeDocument/2006/relationships/image" Target="media/image408.wmf"/><Relationship Id="rId817" Type="http://schemas.openxmlformats.org/officeDocument/2006/relationships/oleObject" Target="embeddings/oleObject401.bin"/><Relationship Id="rId818" Type="http://schemas.openxmlformats.org/officeDocument/2006/relationships/image" Target="media/image409.wmf"/><Relationship Id="rId819" Type="http://schemas.openxmlformats.org/officeDocument/2006/relationships/oleObject" Target="embeddings/oleObject402.bin"/><Relationship Id="rId820" Type="http://schemas.openxmlformats.org/officeDocument/2006/relationships/image" Target="media/image410.wmf"/><Relationship Id="rId821" Type="http://schemas.openxmlformats.org/officeDocument/2006/relationships/oleObject" Target="embeddings/oleObject403.bin"/><Relationship Id="rId822" Type="http://schemas.openxmlformats.org/officeDocument/2006/relationships/image" Target="media/image411.wmf"/><Relationship Id="rId823" Type="http://schemas.openxmlformats.org/officeDocument/2006/relationships/oleObject" Target="embeddings/oleObject404.bin"/><Relationship Id="rId824" Type="http://schemas.openxmlformats.org/officeDocument/2006/relationships/image" Target="media/image412.wmf"/><Relationship Id="rId825" Type="http://schemas.openxmlformats.org/officeDocument/2006/relationships/oleObject" Target="embeddings/oleObject405.bin"/><Relationship Id="rId826" Type="http://schemas.openxmlformats.org/officeDocument/2006/relationships/image" Target="media/image413.wmf"/><Relationship Id="rId827" Type="http://schemas.openxmlformats.org/officeDocument/2006/relationships/oleObject" Target="embeddings/oleObject406.bin"/><Relationship Id="rId828" Type="http://schemas.openxmlformats.org/officeDocument/2006/relationships/image" Target="media/image414.wmf"/><Relationship Id="rId829" Type="http://schemas.openxmlformats.org/officeDocument/2006/relationships/oleObject" Target="embeddings/oleObject407.bin"/><Relationship Id="rId830" Type="http://schemas.openxmlformats.org/officeDocument/2006/relationships/image" Target="media/image415.wmf"/><Relationship Id="rId831" Type="http://schemas.openxmlformats.org/officeDocument/2006/relationships/oleObject" Target="embeddings/oleObject408.bin"/><Relationship Id="rId832" Type="http://schemas.openxmlformats.org/officeDocument/2006/relationships/image" Target="media/image416.wmf"/><Relationship Id="rId833" Type="http://schemas.openxmlformats.org/officeDocument/2006/relationships/oleObject" Target="embeddings/oleObject409.bin"/><Relationship Id="rId834" Type="http://schemas.openxmlformats.org/officeDocument/2006/relationships/image" Target="media/image417.wmf"/><Relationship Id="rId835" Type="http://schemas.openxmlformats.org/officeDocument/2006/relationships/oleObject" Target="embeddings/oleObject410.bin"/><Relationship Id="rId836" Type="http://schemas.openxmlformats.org/officeDocument/2006/relationships/image" Target="media/image418.wmf"/><Relationship Id="rId837" Type="http://schemas.openxmlformats.org/officeDocument/2006/relationships/oleObject" Target="embeddings/oleObject411.bin"/><Relationship Id="rId838" Type="http://schemas.openxmlformats.org/officeDocument/2006/relationships/image" Target="media/image419.wmf"/><Relationship Id="rId839" Type="http://schemas.openxmlformats.org/officeDocument/2006/relationships/oleObject" Target="embeddings/oleObject412.bin"/><Relationship Id="rId840" Type="http://schemas.openxmlformats.org/officeDocument/2006/relationships/image" Target="media/image420.wmf"/><Relationship Id="rId841" Type="http://schemas.openxmlformats.org/officeDocument/2006/relationships/oleObject" Target="embeddings/oleObject413.bin"/><Relationship Id="rId842" Type="http://schemas.openxmlformats.org/officeDocument/2006/relationships/image" Target="media/image421.wmf"/><Relationship Id="rId843" Type="http://schemas.openxmlformats.org/officeDocument/2006/relationships/oleObject" Target="embeddings/oleObject414.bin"/><Relationship Id="rId844" Type="http://schemas.openxmlformats.org/officeDocument/2006/relationships/image" Target="media/image422.wmf"/><Relationship Id="rId845" Type="http://schemas.openxmlformats.org/officeDocument/2006/relationships/oleObject" Target="embeddings/oleObject415.bin"/><Relationship Id="rId846" Type="http://schemas.openxmlformats.org/officeDocument/2006/relationships/image" Target="media/image423.wmf"/><Relationship Id="rId847" Type="http://schemas.openxmlformats.org/officeDocument/2006/relationships/oleObject" Target="embeddings/oleObject416.bin"/><Relationship Id="rId848" Type="http://schemas.openxmlformats.org/officeDocument/2006/relationships/image" Target="media/image424.wmf"/><Relationship Id="rId849" Type="http://schemas.openxmlformats.org/officeDocument/2006/relationships/oleObject" Target="embeddings/oleObject417.bin"/><Relationship Id="rId850" Type="http://schemas.openxmlformats.org/officeDocument/2006/relationships/image" Target="media/image425.wmf"/><Relationship Id="rId851" Type="http://schemas.openxmlformats.org/officeDocument/2006/relationships/oleObject" Target="embeddings/oleObject418.bin"/><Relationship Id="rId852" Type="http://schemas.openxmlformats.org/officeDocument/2006/relationships/image" Target="media/image426.wmf"/><Relationship Id="rId853" Type="http://schemas.openxmlformats.org/officeDocument/2006/relationships/oleObject" Target="embeddings/oleObject419.bin"/><Relationship Id="rId854" Type="http://schemas.openxmlformats.org/officeDocument/2006/relationships/image" Target="media/image427.wmf"/><Relationship Id="rId855" Type="http://schemas.openxmlformats.org/officeDocument/2006/relationships/oleObject" Target="embeddings/oleObject420.bin"/><Relationship Id="rId856" Type="http://schemas.openxmlformats.org/officeDocument/2006/relationships/image" Target="media/image428.wmf"/><Relationship Id="rId857" Type="http://schemas.openxmlformats.org/officeDocument/2006/relationships/oleObject" Target="embeddings/oleObject421.bin"/><Relationship Id="rId858" Type="http://schemas.openxmlformats.org/officeDocument/2006/relationships/image" Target="media/image429.wmf"/><Relationship Id="rId859" Type="http://schemas.openxmlformats.org/officeDocument/2006/relationships/oleObject" Target="embeddings/oleObject422.bin"/><Relationship Id="rId860" Type="http://schemas.openxmlformats.org/officeDocument/2006/relationships/image" Target="media/image430.wmf"/><Relationship Id="rId861" Type="http://schemas.openxmlformats.org/officeDocument/2006/relationships/oleObject" Target="embeddings/oleObject423.bin"/><Relationship Id="rId862" Type="http://schemas.openxmlformats.org/officeDocument/2006/relationships/image" Target="media/image431.wmf"/><Relationship Id="rId863" Type="http://schemas.openxmlformats.org/officeDocument/2006/relationships/image" Target="media/image432.png"/><Relationship Id="rId864" Type="http://schemas.openxmlformats.org/officeDocument/2006/relationships/oleObject" Target="embeddings/oleObject424.bin"/><Relationship Id="rId865" Type="http://schemas.openxmlformats.org/officeDocument/2006/relationships/image" Target="media/image433.wmf"/><Relationship Id="rId866" Type="http://schemas.openxmlformats.org/officeDocument/2006/relationships/oleObject" Target="embeddings/oleObject425.bin"/><Relationship Id="rId867" Type="http://schemas.openxmlformats.org/officeDocument/2006/relationships/image" Target="media/image434.wmf"/><Relationship Id="rId868" Type="http://schemas.openxmlformats.org/officeDocument/2006/relationships/oleObject" Target="embeddings/oleObject426.bin"/><Relationship Id="rId869" Type="http://schemas.openxmlformats.org/officeDocument/2006/relationships/image" Target="media/image435.wmf"/><Relationship Id="rId870" Type="http://schemas.openxmlformats.org/officeDocument/2006/relationships/oleObject" Target="embeddings/oleObject427.bin"/><Relationship Id="rId871" Type="http://schemas.openxmlformats.org/officeDocument/2006/relationships/image" Target="media/image436.wmf"/><Relationship Id="rId872" Type="http://schemas.openxmlformats.org/officeDocument/2006/relationships/oleObject" Target="embeddings/oleObject428.bin"/><Relationship Id="rId873" Type="http://schemas.openxmlformats.org/officeDocument/2006/relationships/image" Target="media/image437.wmf"/><Relationship Id="rId874" Type="http://schemas.openxmlformats.org/officeDocument/2006/relationships/oleObject" Target="embeddings/oleObject429.bin"/><Relationship Id="rId875" Type="http://schemas.openxmlformats.org/officeDocument/2006/relationships/image" Target="media/image438.wmf"/><Relationship Id="rId876" Type="http://schemas.openxmlformats.org/officeDocument/2006/relationships/oleObject" Target="embeddings/oleObject430.bin"/><Relationship Id="rId877" Type="http://schemas.openxmlformats.org/officeDocument/2006/relationships/image" Target="media/image439.wmf"/><Relationship Id="rId878" Type="http://schemas.openxmlformats.org/officeDocument/2006/relationships/oleObject" Target="embeddings/oleObject431.bin"/><Relationship Id="rId879" Type="http://schemas.openxmlformats.org/officeDocument/2006/relationships/image" Target="media/image440.wmf"/><Relationship Id="rId880" Type="http://schemas.openxmlformats.org/officeDocument/2006/relationships/oleObject" Target="embeddings/oleObject432.bin"/><Relationship Id="rId881" Type="http://schemas.openxmlformats.org/officeDocument/2006/relationships/image" Target="media/image441.wmf"/><Relationship Id="rId882" Type="http://schemas.openxmlformats.org/officeDocument/2006/relationships/oleObject" Target="embeddings/oleObject433.bin"/><Relationship Id="rId883" Type="http://schemas.openxmlformats.org/officeDocument/2006/relationships/image" Target="media/image442.wmf"/><Relationship Id="rId884" Type="http://schemas.openxmlformats.org/officeDocument/2006/relationships/oleObject" Target="embeddings/oleObject434.bin"/><Relationship Id="rId885" Type="http://schemas.openxmlformats.org/officeDocument/2006/relationships/image" Target="media/image443.wmf"/><Relationship Id="rId886" Type="http://schemas.openxmlformats.org/officeDocument/2006/relationships/oleObject" Target="embeddings/oleObject435.bin"/><Relationship Id="rId887" Type="http://schemas.openxmlformats.org/officeDocument/2006/relationships/image" Target="media/image444.wmf"/><Relationship Id="rId888" Type="http://schemas.openxmlformats.org/officeDocument/2006/relationships/oleObject" Target="embeddings/oleObject436.bin"/><Relationship Id="rId889" Type="http://schemas.openxmlformats.org/officeDocument/2006/relationships/image" Target="media/image445.wmf"/><Relationship Id="rId890" Type="http://schemas.openxmlformats.org/officeDocument/2006/relationships/oleObject" Target="embeddings/oleObject437.bin"/><Relationship Id="rId891" Type="http://schemas.openxmlformats.org/officeDocument/2006/relationships/image" Target="media/image446.wmf"/><Relationship Id="rId892" Type="http://schemas.openxmlformats.org/officeDocument/2006/relationships/oleObject" Target="embeddings/oleObject438.bin"/><Relationship Id="rId893" Type="http://schemas.openxmlformats.org/officeDocument/2006/relationships/image" Target="media/image447.wmf"/><Relationship Id="rId894" Type="http://schemas.openxmlformats.org/officeDocument/2006/relationships/oleObject" Target="embeddings/oleObject439.bin"/><Relationship Id="rId895" Type="http://schemas.openxmlformats.org/officeDocument/2006/relationships/image" Target="media/image448.wmf"/><Relationship Id="rId896" Type="http://schemas.openxmlformats.org/officeDocument/2006/relationships/oleObject" Target="embeddings/oleObject440.bin"/><Relationship Id="rId897" Type="http://schemas.openxmlformats.org/officeDocument/2006/relationships/image" Target="media/image449.wmf"/><Relationship Id="rId898" Type="http://schemas.openxmlformats.org/officeDocument/2006/relationships/oleObject" Target="embeddings/oleObject441.bin"/><Relationship Id="rId899" Type="http://schemas.openxmlformats.org/officeDocument/2006/relationships/image" Target="media/image450.wmf"/><Relationship Id="rId900" Type="http://schemas.openxmlformats.org/officeDocument/2006/relationships/oleObject" Target="embeddings/oleObject442.bin"/><Relationship Id="rId901" Type="http://schemas.openxmlformats.org/officeDocument/2006/relationships/image" Target="media/image451.wmf"/><Relationship Id="rId902" Type="http://schemas.openxmlformats.org/officeDocument/2006/relationships/oleObject" Target="embeddings/oleObject443.bin"/><Relationship Id="rId903" Type="http://schemas.openxmlformats.org/officeDocument/2006/relationships/image" Target="media/image452.wmf"/><Relationship Id="rId904" Type="http://schemas.openxmlformats.org/officeDocument/2006/relationships/oleObject" Target="embeddings/oleObject444.bin"/><Relationship Id="rId905" Type="http://schemas.openxmlformats.org/officeDocument/2006/relationships/image" Target="media/image453.wmf"/><Relationship Id="rId906" Type="http://schemas.openxmlformats.org/officeDocument/2006/relationships/oleObject" Target="embeddings/oleObject445.bin"/><Relationship Id="rId907" Type="http://schemas.openxmlformats.org/officeDocument/2006/relationships/image" Target="media/image454.wmf"/><Relationship Id="rId908" Type="http://schemas.openxmlformats.org/officeDocument/2006/relationships/oleObject" Target="embeddings/oleObject446.bin"/><Relationship Id="rId909" Type="http://schemas.openxmlformats.org/officeDocument/2006/relationships/image" Target="media/image455.wmf"/><Relationship Id="rId910" Type="http://schemas.openxmlformats.org/officeDocument/2006/relationships/oleObject" Target="embeddings/oleObject447.bin"/><Relationship Id="rId911" Type="http://schemas.openxmlformats.org/officeDocument/2006/relationships/image" Target="media/image456.wmf"/><Relationship Id="rId912" Type="http://schemas.openxmlformats.org/officeDocument/2006/relationships/oleObject" Target="embeddings/oleObject448.bin"/><Relationship Id="rId913" Type="http://schemas.openxmlformats.org/officeDocument/2006/relationships/image" Target="media/image457.wmf"/><Relationship Id="rId914" Type="http://schemas.openxmlformats.org/officeDocument/2006/relationships/oleObject" Target="embeddings/oleObject449.bin"/><Relationship Id="rId915" Type="http://schemas.openxmlformats.org/officeDocument/2006/relationships/image" Target="media/image458.wmf"/><Relationship Id="rId916" Type="http://schemas.openxmlformats.org/officeDocument/2006/relationships/oleObject" Target="embeddings/oleObject450.bin"/><Relationship Id="rId917" Type="http://schemas.openxmlformats.org/officeDocument/2006/relationships/image" Target="media/image459.wmf"/><Relationship Id="rId918" Type="http://schemas.openxmlformats.org/officeDocument/2006/relationships/oleObject" Target="embeddings/oleObject451.bin"/><Relationship Id="rId919" Type="http://schemas.openxmlformats.org/officeDocument/2006/relationships/image" Target="media/image460.wmf"/><Relationship Id="rId920" Type="http://schemas.openxmlformats.org/officeDocument/2006/relationships/oleObject" Target="embeddings/oleObject452.bin"/><Relationship Id="rId921" Type="http://schemas.openxmlformats.org/officeDocument/2006/relationships/image" Target="media/image461.wmf"/><Relationship Id="rId922" Type="http://schemas.openxmlformats.org/officeDocument/2006/relationships/oleObject" Target="embeddings/oleObject453.bin"/><Relationship Id="rId923" Type="http://schemas.openxmlformats.org/officeDocument/2006/relationships/image" Target="media/image462.wmf"/><Relationship Id="rId924" Type="http://schemas.openxmlformats.org/officeDocument/2006/relationships/oleObject" Target="embeddings/oleObject454.bin"/><Relationship Id="rId925" Type="http://schemas.openxmlformats.org/officeDocument/2006/relationships/image" Target="media/image463.wmf"/><Relationship Id="rId926" Type="http://schemas.openxmlformats.org/officeDocument/2006/relationships/oleObject" Target="embeddings/oleObject455.bin"/><Relationship Id="rId927" Type="http://schemas.openxmlformats.org/officeDocument/2006/relationships/image" Target="media/image464.wmf"/><Relationship Id="rId928" Type="http://schemas.openxmlformats.org/officeDocument/2006/relationships/oleObject" Target="embeddings/oleObject456.bin"/><Relationship Id="rId929" Type="http://schemas.openxmlformats.org/officeDocument/2006/relationships/image" Target="media/image465.wmf"/><Relationship Id="rId930" Type="http://schemas.openxmlformats.org/officeDocument/2006/relationships/oleObject" Target="embeddings/oleObject457.bin"/><Relationship Id="rId931" Type="http://schemas.openxmlformats.org/officeDocument/2006/relationships/image" Target="media/image466.wmf"/><Relationship Id="rId932" Type="http://schemas.openxmlformats.org/officeDocument/2006/relationships/oleObject" Target="embeddings/oleObject458.bin"/><Relationship Id="rId933" Type="http://schemas.openxmlformats.org/officeDocument/2006/relationships/image" Target="media/image467.wmf"/><Relationship Id="rId934" Type="http://schemas.openxmlformats.org/officeDocument/2006/relationships/oleObject" Target="embeddings/oleObject459.bin"/><Relationship Id="rId935" Type="http://schemas.openxmlformats.org/officeDocument/2006/relationships/image" Target="media/image468.wmf"/><Relationship Id="rId936" Type="http://schemas.openxmlformats.org/officeDocument/2006/relationships/oleObject" Target="embeddings/oleObject460.bin"/><Relationship Id="rId937" Type="http://schemas.openxmlformats.org/officeDocument/2006/relationships/image" Target="media/image469.wmf"/><Relationship Id="rId938" Type="http://schemas.openxmlformats.org/officeDocument/2006/relationships/oleObject" Target="embeddings/oleObject461.bin"/><Relationship Id="rId939" Type="http://schemas.openxmlformats.org/officeDocument/2006/relationships/image" Target="media/image470.wmf"/><Relationship Id="rId940" Type="http://schemas.openxmlformats.org/officeDocument/2006/relationships/oleObject" Target="embeddings/oleObject462.bin"/><Relationship Id="rId941" Type="http://schemas.openxmlformats.org/officeDocument/2006/relationships/image" Target="media/image471.wmf"/><Relationship Id="rId942" Type="http://schemas.openxmlformats.org/officeDocument/2006/relationships/oleObject" Target="embeddings/oleObject463.bin"/><Relationship Id="rId943" Type="http://schemas.openxmlformats.org/officeDocument/2006/relationships/image" Target="media/image472.wmf"/><Relationship Id="rId944" Type="http://schemas.openxmlformats.org/officeDocument/2006/relationships/oleObject" Target="embeddings/oleObject464.bin"/><Relationship Id="rId945" Type="http://schemas.openxmlformats.org/officeDocument/2006/relationships/image" Target="media/image473.wmf"/><Relationship Id="rId946" Type="http://schemas.openxmlformats.org/officeDocument/2006/relationships/oleObject" Target="embeddings/oleObject465.bin"/><Relationship Id="rId947" Type="http://schemas.openxmlformats.org/officeDocument/2006/relationships/image" Target="media/image474.wmf"/><Relationship Id="rId948" Type="http://schemas.openxmlformats.org/officeDocument/2006/relationships/oleObject" Target="embeddings/oleObject466.bin"/><Relationship Id="rId949" Type="http://schemas.openxmlformats.org/officeDocument/2006/relationships/image" Target="media/image475.wmf"/><Relationship Id="rId950" Type="http://schemas.openxmlformats.org/officeDocument/2006/relationships/oleObject" Target="embeddings/oleObject467.bin"/><Relationship Id="rId951" Type="http://schemas.openxmlformats.org/officeDocument/2006/relationships/image" Target="media/image476.wmf"/><Relationship Id="rId952" Type="http://schemas.openxmlformats.org/officeDocument/2006/relationships/oleObject" Target="embeddings/oleObject468.bin"/><Relationship Id="rId953" Type="http://schemas.openxmlformats.org/officeDocument/2006/relationships/image" Target="media/image477.wmf"/><Relationship Id="rId954" Type="http://schemas.openxmlformats.org/officeDocument/2006/relationships/oleObject" Target="embeddings/oleObject469.bin"/><Relationship Id="rId955" Type="http://schemas.openxmlformats.org/officeDocument/2006/relationships/image" Target="media/image478.wmf"/><Relationship Id="rId956" Type="http://schemas.openxmlformats.org/officeDocument/2006/relationships/oleObject" Target="embeddings/oleObject470.bin"/><Relationship Id="rId957" Type="http://schemas.openxmlformats.org/officeDocument/2006/relationships/image" Target="media/image479.wmf"/><Relationship Id="rId958" Type="http://schemas.openxmlformats.org/officeDocument/2006/relationships/oleObject" Target="embeddings/oleObject471.bin"/><Relationship Id="rId959" Type="http://schemas.openxmlformats.org/officeDocument/2006/relationships/image" Target="media/image480.wmf"/><Relationship Id="rId960" Type="http://schemas.openxmlformats.org/officeDocument/2006/relationships/oleObject" Target="embeddings/oleObject472.bin"/><Relationship Id="rId961" Type="http://schemas.openxmlformats.org/officeDocument/2006/relationships/image" Target="media/image481.wmf"/><Relationship Id="rId962" Type="http://schemas.openxmlformats.org/officeDocument/2006/relationships/oleObject" Target="embeddings/oleObject473.bin"/><Relationship Id="rId963" Type="http://schemas.openxmlformats.org/officeDocument/2006/relationships/image" Target="media/image482.wmf"/><Relationship Id="rId964" Type="http://schemas.openxmlformats.org/officeDocument/2006/relationships/oleObject" Target="embeddings/oleObject474.bin"/><Relationship Id="rId965" Type="http://schemas.openxmlformats.org/officeDocument/2006/relationships/image" Target="media/image483.wmf"/><Relationship Id="rId966" Type="http://schemas.openxmlformats.org/officeDocument/2006/relationships/oleObject" Target="embeddings/oleObject475.bin"/><Relationship Id="rId967" Type="http://schemas.openxmlformats.org/officeDocument/2006/relationships/image" Target="media/image484.wmf"/><Relationship Id="rId968" Type="http://schemas.openxmlformats.org/officeDocument/2006/relationships/oleObject" Target="embeddings/oleObject476.bin"/><Relationship Id="rId969" Type="http://schemas.openxmlformats.org/officeDocument/2006/relationships/image" Target="media/image485.wmf"/><Relationship Id="rId970" Type="http://schemas.openxmlformats.org/officeDocument/2006/relationships/oleObject" Target="embeddings/oleObject477.bin"/><Relationship Id="rId971" Type="http://schemas.openxmlformats.org/officeDocument/2006/relationships/image" Target="media/image486.wmf"/><Relationship Id="rId972" Type="http://schemas.openxmlformats.org/officeDocument/2006/relationships/oleObject" Target="embeddings/oleObject478.bin"/><Relationship Id="rId973" Type="http://schemas.openxmlformats.org/officeDocument/2006/relationships/image" Target="media/image487.wmf"/><Relationship Id="rId974" Type="http://schemas.openxmlformats.org/officeDocument/2006/relationships/oleObject" Target="embeddings/oleObject479.bin"/><Relationship Id="rId975" Type="http://schemas.openxmlformats.org/officeDocument/2006/relationships/image" Target="media/image488.wmf"/><Relationship Id="rId976" Type="http://schemas.openxmlformats.org/officeDocument/2006/relationships/oleObject" Target="embeddings/oleObject480.bin"/><Relationship Id="rId977" Type="http://schemas.openxmlformats.org/officeDocument/2006/relationships/image" Target="media/image489.wmf"/><Relationship Id="rId978" Type="http://schemas.openxmlformats.org/officeDocument/2006/relationships/oleObject" Target="embeddings/oleObject481.bin"/><Relationship Id="rId979" Type="http://schemas.openxmlformats.org/officeDocument/2006/relationships/image" Target="media/image490.wmf"/><Relationship Id="rId980" Type="http://schemas.openxmlformats.org/officeDocument/2006/relationships/oleObject" Target="embeddings/oleObject482.bin"/><Relationship Id="rId981" Type="http://schemas.openxmlformats.org/officeDocument/2006/relationships/image" Target="media/image491.wmf"/><Relationship Id="rId982" Type="http://schemas.openxmlformats.org/officeDocument/2006/relationships/oleObject" Target="embeddings/oleObject483.bin"/><Relationship Id="rId983" Type="http://schemas.openxmlformats.org/officeDocument/2006/relationships/image" Target="media/image492.wmf"/><Relationship Id="rId984" Type="http://schemas.openxmlformats.org/officeDocument/2006/relationships/oleObject" Target="embeddings/oleObject484.bin"/><Relationship Id="rId985" Type="http://schemas.openxmlformats.org/officeDocument/2006/relationships/image" Target="media/image493.wmf"/><Relationship Id="rId986" Type="http://schemas.openxmlformats.org/officeDocument/2006/relationships/oleObject" Target="embeddings/oleObject485.bin"/><Relationship Id="rId987" Type="http://schemas.openxmlformats.org/officeDocument/2006/relationships/image" Target="media/image494.wmf"/><Relationship Id="rId988" Type="http://schemas.openxmlformats.org/officeDocument/2006/relationships/oleObject" Target="embeddings/oleObject486.bin"/><Relationship Id="rId989" Type="http://schemas.openxmlformats.org/officeDocument/2006/relationships/image" Target="media/image495.wmf"/><Relationship Id="rId990" Type="http://schemas.openxmlformats.org/officeDocument/2006/relationships/oleObject" Target="embeddings/oleObject487.bin"/><Relationship Id="rId991" Type="http://schemas.openxmlformats.org/officeDocument/2006/relationships/image" Target="media/image496.wmf"/><Relationship Id="rId992" Type="http://schemas.openxmlformats.org/officeDocument/2006/relationships/oleObject" Target="embeddings/oleObject488.bin"/><Relationship Id="rId993" Type="http://schemas.openxmlformats.org/officeDocument/2006/relationships/image" Target="media/image497.wmf"/><Relationship Id="rId994" Type="http://schemas.openxmlformats.org/officeDocument/2006/relationships/oleObject" Target="embeddings/oleObject489.bin"/><Relationship Id="rId995" Type="http://schemas.openxmlformats.org/officeDocument/2006/relationships/image" Target="media/image498.wmf"/><Relationship Id="rId996" Type="http://schemas.openxmlformats.org/officeDocument/2006/relationships/oleObject" Target="embeddings/oleObject490.bin"/><Relationship Id="rId997" Type="http://schemas.openxmlformats.org/officeDocument/2006/relationships/image" Target="media/image499.wmf"/><Relationship Id="rId998" Type="http://schemas.openxmlformats.org/officeDocument/2006/relationships/oleObject" Target="embeddings/oleObject491.bin"/><Relationship Id="rId999" Type="http://schemas.openxmlformats.org/officeDocument/2006/relationships/image" Target="media/image500.wmf"/><Relationship Id="rId1000" Type="http://schemas.openxmlformats.org/officeDocument/2006/relationships/oleObject" Target="embeddings/oleObject492.bin"/><Relationship Id="rId1001" Type="http://schemas.openxmlformats.org/officeDocument/2006/relationships/image" Target="media/image501.wmf"/><Relationship Id="rId1002" Type="http://schemas.openxmlformats.org/officeDocument/2006/relationships/oleObject" Target="embeddings/oleObject493.bin"/><Relationship Id="rId1003" Type="http://schemas.openxmlformats.org/officeDocument/2006/relationships/image" Target="media/image502.wmf"/><Relationship Id="rId1004" Type="http://schemas.openxmlformats.org/officeDocument/2006/relationships/oleObject" Target="embeddings/oleObject494.bin"/><Relationship Id="rId1005" Type="http://schemas.openxmlformats.org/officeDocument/2006/relationships/image" Target="media/image503.wmf"/><Relationship Id="rId1006" Type="http://schemas.openxmlformats.org/officeDocument/2006/relationships/oleObject" Target="embeddings/oleObject495.bin"/><Relationship Id="rId1007" Type="http://schemas.openxmlformats.org/officeDocument/2006/relationships/image" Target="media/image504.wmf"/><Relationship Id="rId1008" Type="http://schemas.openxmlformats.org/officeDocument/2006/relationships/oleObject" Target="embeddings/oleObject496.bin"/><Relationship Id="rId1009" Type="http://schemas.openxmlformats.org/officeDocument/2006/relationships/image" Target="media/image505.wmf"/><Relationship Id="rId1010" Type="http://schemas.openxmlformats.org/officeDocument/2006/relationships/oleObject" Target="embeddings/oleObject497.bin"/><Relationship Id="rId1011" Type="http://schemas.openxmlformats.org/officeDocument/2006/relationships/image" Target="media/image506.wmf"/><Relationship Id="rId1012" Type="http://schemas.openxmlformats.org/officeDocument/2006/relationships/oleObject" Target="embeddings/oleObject498.bin"/><Relationship Id="rId1013" Type="http://schemas.openxmlformats.org/officeDocument/2006/relationships/image" Target="media/image507.wmf"/><Relationship Id="rId1014" Type="http://schemas.openxmlformats.org/officeDocument/2006/relationships/image" Target="media/image508.png"/><Relationship Id="rId1015" Type="http://schemas.openxmlformats.org/officeDocument/2006/relationships/image" Target="media/image509.png"/><Relationship Id="rId1016" Type="http://schemas.openxmlformats.org/officeDocument/2006/relationships/oleObject" Target="embeddings/oleObject499.bin"/><Relationship Id="rId1017" Type="http://schemas.openxmlformats.org/officeDocument/2006/relationships/image" Target="media/image510.wmf"/><Relationship Id="rId1018" Type="http://schemas.openxmlformats.org/officeDocument/2006/relationships/oleObject" Target="embeddings/oleObject500.bin"/><Relationship Id="rId1019" Type="http://schemas.openxmlformats.org/officeDocument/2006/relationships/image" Target="media/image511.wmf"/><Relationship Id="rId1020" Type="http://schemas.openxmlformats.org/officeDocument/2006/relationships/oleObject" Target="embeddings/oleObject501.bin"/><Relationship Id="rId1021" Type="http://schemas.openxmlformats.org/officeDocument/2006/relationships/image" Target="media/image512.wmf"/><Relationship Id="rId1022" Type="http://schemas.openxmlformats.org/officeDocument/2006/relationships/oleObject" Target="embeddings/oleObject502.bin"/><Relationship Id="rId1023" Type="http://schemas.openxmlformats.org/officeDocument/2006/relationships/image" Target="media/image513.wmf"/><Relationship Id="rId1024" Type="http://schemas.openxmlformats.org/officeDocument/2006/relationships/oleObject" Target="embeddings/oleObject503.bin"/><Relationship Id="rId1025" Type="http://schemas.openxmlformats.org/officeDocument/2006/relationships/image" Target="media/image514.wmf"/><Relationship Id="rId1026" Type="http://schemas.openxmlformats.org/officeDocument/2006/relationships/oleObject" Target="embeddings/oleObject504.bin"/><Relationship Id="rId1027" Type="http://schemas.openxmlformats.org/officeDocument/2006/relationships/image" Target="media/image515.wmf"/><Relationship Id="rId1028" Type="http://schemas.openxmlformats.org/officeDocument/2006/relationships/oleObject" Target="embeddings/oleObject505.bin"/><Relationship Id="rId1029" Type="http://schemas.openxmlformats.org/officeDocument/2006/relationships/image" Target="media/image516.wmf"/><Relationship Id="rId1030" Type="http://schemas.openxmlformats.org/officeDocument/2006/relationships/oleObject" Target="embeddings/oleObject506.bin"/><Relationship Id="rId1031" Type="http://schemas.openxmlformats.org/officeDocument/2006/relationships/image" Target="media/image517.wmf"/><Relationship Id="rId1032" Type="http://schemas.openxmlformats.org/officeDocument/2006/relationships/oleObject" Target="embeddings/oleObject507.bin"/><Relationship Id="rId1033" Type="http://schemas.openxmlformats.org/officeDocument/2006/relationships/image" Target="media/image518.wmf"/><Relationship Id="rId1034" Type="http://schemas.openxmlformats.org/officeDocument/2006/relationships/oleObject" Target="embeddings/oleObject508.bin"/><Relationship Id="rId1035" Type="http://schemas.openxmlformats.org/officeDocument/2006/relationships/image" Target="media/image519.wmf"/><Relationship Id="rId1036" Type="http://schemas.openxmlformats.org/officeDocument/2006/relationships/oleObject" Target="embeddings/oleObject509.bin"/><Relationship Id="rId1037" Type="http://schemas.openxmlformats.org/officeDocument/2006/relationships/image" Target="media/image520.wmf"/><Relationship Id="rId1038" Type="http://schemas.openxmlformats.org/officeDocument/2006/relationships/oleObject" Target="embeddings/oleObject510.bin"/><Relationship Id="rId1039" Type="http://schemas.openxmlformats.org/officeDocument/2006/relationships/image" Target="media/image521.wmf"/><Relationship Id="rId1040" Type="http://schemas.openxmlformats.org/officeDocument/2006/relationships/oleObject" Target="embeddings/oleObject511.bin"/><Relationship Id="rId1041" Type="http://schemas.openxmlformats.org/officeDocument/2006/relationships/image" Target="media/image522.wmf"/><Relationship Id="rId1042" Type="http://schemas.openxmlformats.org/officeDocument/2006/relationships/oleObject" Target="embeddings/oleObject512.bin"/><Relationship Id="rId1043" Type="http://schemas.openxmlformats.org/officeDocument/2006/relationships/image" Target="media/image523.wmf"/><Relationship Id="rId1044" Type="http://schemas.openxmlformats.org/officeDocument/2006/relationships/oleObject" Target="embeddings/oleObject513.bin"/><Relationship Id="rId1045" Type="http://schemas.openxmlformats.org/officeDocument/2006/relationships/image" Target="media/image524.wmf"/><Relationship Id="rId1046" Type="http://schemas.openxmlformats.org/officeDocument/2006/relationships/oleObject" Target="embeddings/oleObject514.bin"/><Relationship Id="rId1047" Type="http://schemas.openxmlformats.org/officeDocument/2006/relationships/image" Target="media/image525.wmf"/><Relationship Id="rId1048" Type="http://schemas.openxmlformats.org/officeDocument/2006/relationships/oleObject" Target="embeddings/oleObject515.bin"/><Relationship Id="rId1049" Type="http://schemas.openxmlformats.org/officeDocument/2006/relationships/image" Target="media/image526.wmf"/><Relationship Id="rId1050" Type="http://schemas.openxmlformats.org/officeDocument/2006/relationships/oleObject" Target="embeddings/oleObject516.bin"/><Relationship Id="rId1051" Type="http://schemas.openxmlformats.org/officeDocument/2006/relationships/image" Target="media/image527.wmf"/><Relationship Id="rId1052" Type="http://schemas.openxmlformats.org/officeDocument/2006/relationships/oleObject" Target="embeddings/oleObject517.bin"/><Relationship Id="rId1053" Type="http://schemas.openxmlformats.org/officeDocument/2006/relationships/image" Target="media/image528.wmf"/><Relationship Id="rId1054" Type="http://schemas.openxmlformats.org/officeDocument/2006/relationships/oleObject" Target="embeddings/oleObject518.bin"/><Relationship Id="rId1055" Type="http://schemas.openxmlformats.org/officeDocument/2006/relationships/image" Target="media/image529.wmf"/><Relationship Id="rId1056" Type="http://schemas.openxmlformats.org/officeDocument/2006/relationships/oleObject" Target="embeddings/oleObject519.bin"/><Relationship Id="rId1057" Type="http://schemas.openxmlformats.org/officeDocument/2006/relationships/image" Target="media/image530.wmf"/><Relationship Id="rId1058" Type="http://schemas.openxmlformats.org/officeDocument/2006/relationships/oleObject" Target="embeddings/oleObject520.bin"/><Relationship Id="rId1059" Type="http://schemas.openxmlformats.org/officeDocument/2006/relationships/image" Target="media/image531.wmf"/><Relationship Id="rId1060" Type="http://schemas.openxmlformats.org/officeDocument/2006/relationships/image" Target="media/image124.png"/><Relationship Id="rId1061" Type="http://schemas.openxmlformats.org/officeDocument/2006/relationships/oleObject" Target="embeddings/oleObject521.bin"/><Relationship Id="rId1062" Type="http://schemas.openxmlformats.org/officeDocument/2006/relationships/image" Target="media/image532.wmf"/><Relationship Id="rId1063" Type="http://schemas.openxmlformats.org/officeDocument/2006/relationships/oleObject" Target="embeddings/oleObject522.bin"/><Relationship Id="rId1064" Type="http://schemas.openxmlformats.org/officeDocument/2006/relationships/image" Target="media/image533.wmf"/><Relationship Id="rId1065" Type="http://schemas.openxmlformats.org/officeDocument/2006/relationships/oleObject" Target="embeddings/oleObject523.bin"/><Relationship Id="rId1066" Type="http://schemas.openxmlformats.org/officeDocument/2006/relationships/image" Target="media/image534.wmf"/><Relationship Id="rId1067" Type="http://schemas.openxmlformats.org/officeDocument/2006/relationships/oleObject" Target="embeddings/oleObject524.bin"/><Relationship Id="rId1068" Type="http://schemas.openxmlformats.org/officeDocument/2006/relationships/image" Target="media/image535.wmf"/><Relationship Id="rId1069" Type="http://schemas.openxmlformats.org/officeDocument/2006/relationships/oleObject" Target="embeddings/oleObject525.bin"/><Relationship Id="rId1070" Type="http://schemas.openxmlformats.org/officeDocument/2006/relationships/image" Target="media/image536.wmf"/><Relationship Id="rId1071" Type="http://schemas.openxmlformats.org/officeDocument/2006/relationships/oleObject" Target="embeddings/oleObject526.bin"/><Relationship Id="rId1072" Type="http://schemas.openxmlformats.org/officeDocument/2006/relationships/image" Target="media/image537.wmf"/><Relationship Id="rId1073" Type="http://schemas.openxmlformats.org/officeDocument/2006/relationships/oleObject" Target="embeddings/oleObject527.bin"/><Relationship Id="rId1074" Type="http://schemas.openxmlformats.org/officeDocument/2006/relationships/image" Target="media/image538.wmf"/><Relationship Id="rId1075" Type="http://schemas.openxmlformats.org/officeDocument/2006/relationships/oleObject" Target="embeddings/oleObject528.bin"/><Relationship Id="rId1076" Type="http://schemas.openxmlformats.org/officeDocument/2006/relationships/image" Target="media/image539.wmf"/><Relationship Id="rId1077" Type="http://schemas.openxmlformats.org/officeDocument/2006/relationships/oleObject" Target="embeddings/oleObject529.bin"/><Relationship Id="rId1078" Type="http://schemas.openxmlformats.org/officeDocument/2006/relationships/image" Target="media/image540.wmf"/><Relationship Id="rId1079" Type="http://schemas.openxmlformats.org/officeDocument/2006/relationships/oleObject" Target="embeddings/oleObject530.bin"/><Relationship Id="rId1080" Type="http://schemas.openxmlformats.org/officeDocument/2006/relationships/image" Target="media/image541.wmf"/><Relationship Id="rId1081" Type="http://schemas.openxmlformats.org/officeDocument/2006/relationships/oleObject" Target="embeddings/oleObject531.bin"/><Relationship Id="rId1082" Type="http://schemas.openxmlformats.org/officeDocument/2006/relationships/image" Target="media/image542.wmf"/><Relationship Id="rId1083" Type="http://schemas.openxmlformats.org/officeDocument/2006/relationships/oleObject" Target="embeddings/oleObject532.bin"/><Relationship Id="rId1084" Type="http://schemas.openxmlformats.org/officeDocument/2006/relationships/image" Target="media/image543.wmf"/><Relationship Id="rId1085" Type="http://schemas.openxmlformats.org/officeDocument/2006/relationships/oleObject" Target="embeddings/oleObject533.bin"/><Relationship Id="rId1086" Type="http://schemas.openxmlformats.org/officeDocument/2006/relationships/image" Target="media/image544.wmf"/><Relationship Id="rId1087" Type="http://schemas.openxmlformats.org/officeDocument/2006/relationships/oleObject" Target="embeddings/oleObject534.bin"/><Relationship Id="rId1088" Type="http://schemas.openxmlformats.org/officeDocument/2006/relationships/image" Target="media/image545.wmf"/><Relationship Id="rId1089" Type="http://schemas.openxmlformats.org/officeDocument/2006/relationships/oleObject" Target="embeddings/oleObject535.bin"/><Relationship Id="rId1090" Type="http://schemas.openxmlformats.org/officeDocument/2006/relationships/image" Target="media/image546.wmf"/><Relationship Id="rId1091" Type="http://schemas.openxmlformats.org/officeDocument/2006/relationships/oleObject" Target="embeddings/oleObject536.bin"/><Relationship Id="rId1092" Type="http://schemas.openxmlformats.org/officeDocument/2006/relationships/image" Target="media/image547.wmf"/><Relationship Id="rId1093" Type="http://schemas.openxmlformats.org/officeDocument/2006/relationships/oleObject" Target="embeddings/oleObject537.bin"/><Relationship Id="rId1094" Type="http://schemas.openxmlformats.org/officeDocument/2006/relationships/image" Target="media/image548.wmf"/><Relationship Id="rId1095" Type="http://schemas.openxmlformats.org/officeDocument/2006/relationships/oleObject" Target="embeddings/oleObject538.bin"/><Relationship Id="rId1096" Type="http://schemas.openxmlformats.org/officeDocument/2006/relationships/image" Target="media/image549.wmf"/><Relationship Id="rId1097" Type="http://schemas.openxmlformats.org/officeDocument/2006/relationships/oleObject" Target="embeddings/oleObject539.bin"/><Relationship Id="rId1098" Type="http://schemas.openxmlformats.org/officeDocument/2006/relationships/image" Target="media/image550.wmf"/><Relationship Id="rId1099" Type="http://schemas.openxmlformats.org/officeDocument/2006/relationships/oleObject" Target="embeddings/oleObject540.bin"/><Relationship Id="rId1100" Type="http://schemas.openxmlformats.org/officeDocument/2006/relationships/image" Target="media/image551.wmf"/><Relationship Id="rId1101" Type="http://schemas.openxmlformats.org/officeDocument/2006/relationships/oleObject" Target="embeddings/oleObject541.bin"/><Relationship Id="rId1102" Type="http://schemas.openxmlformats.org/officeDocument/2006/relationships/image" Target="media/image552.wmf"/><Relationship Id="rId1103" Type="http://schemas.openxmlformats.org/officeDocument/2006/relationships/oleObject" Target="embeddings/oleObject542.bin"/><Relationship Id="rId1104" Type="http://schemas.openxmlformats.org/officeDocument/2006/relationships/image" Target="media/image553.wmf"/><Relationship Id="rId1105" Type="http://schemas.openxmlformats.org/officeDocument/2006/relationships/oleObject" Target="embeddings/oleObject543.bin"/><Relationship Id="rId1106" Type="http://schemas.openxmlformats.org/officeDocument/2006/relationships/image" Target="media/image554.wmf"/><Relationship Id="rId1107" Type="http://schemas.openxmlformats.org/officeDocument/2006/relationships/oleObject" Target="embeddings/oleObject544.bin"/><Relationship Id="rId1108" Type="http://schemas.openxmlformats.org/officeDocument/2006/relationships/image" Target="media/image555.wmf"/><Relationship Id="rId1109" Type="http://schemas.openxmlformats.org/officeDocument/2006/relationships/oleObject" Target="embeddings/oleObject545.bin"/><Relationship Id="rId1110" Type="http://schemas.openxmlformats.org/officeDocument/2006/relationships/image" Target="media/image556.wmf"/><Relationship Id="rId1111" Type="http://schemas.openxmlformats.org/officeDocument/2006/relationships/oleObject" Target="embeddings/oleObject546.bin"/><Relationship Id="rId1112" Type="http://schemas.openxmlformats.org/officeDocument/2006/relationships/image" Target="media/image557.wmf"/><Relationship Id="rId1113" Type="http://schemas.openxmlformats.org/officeDocument/2006/relationships/oleObject" Target="embeddings/oleObject547.bin"/><Relationship Id="rId1114" Type="http://schemas.openxmlformats.org/officeDocument/2006/relationships/image" Target="media/image558.wmf"/><Relationship Id="rId1115" Type="http://schemas.openxmlformats.org/officeDocument/2006/relationships/oleObject" Target="embeddings/oleObject548.bin"/><Relationship Id="rId1116" Type="http://schemas.openxmlformats.org/officeDocument/2006/relationships/image" Target="media/image559.wmf"/><Relationship Id="rId1117" Type="http://schemas.openxmlformats.org/officeDocument/2006/relationships/oleObject" Target="embeddings/oleObject549.bin"/><Relationship Id="rId1118" Type="http://schemas.openxmlformats.org/officeDocument/2006/relationships/image" Target="media/image560.wmf"/><Relationship Id="rId1119" Type="http://schemas.openxmlformats.org/officeDocument/2006/relationships/oleObject" Target="embeddings/oleObject550.bin"/><Relationship Id="rId1120" Type="http://schemas.openxmlformats.org/officeDocument/2006/relationships/image" Target="media/image561.wmf"/><Relationship Id="rId1121" Type="http://schemas.openxmlformats.org/officeDocument/2006/relationships/oleObject" Target="embeddings/oleObject551.bin"/><Relationship Id="rId1122" Type="http://schemas.openxmlformats.org/officeDocument/2006/relationships/image" Target="media/image562.wmf"/><Relationship Id="rId1123" Type="http://schemas.openxmlformats.org/officeDocument/2006/relationships/oleObject" Target="embeddings/oleObject552.bin"/><Relationship Id="rId1124" Type="http://schemas.openxmlformats.org/officeDocument/2006/relationships/image" Target="media/image563.wmf"/><Relationship Id="rId1125" Type="http://schemas.openxmlformats.org/officeDocument/2006/relationships/oleObject" Target="embeddings/oleObject553.bin"/><Relationship Id="rId1126" Type="http://schemas.openxmlformats.org/officeDocument/2006/relationships/image" Target="media/image564.wmf"/><Relationship Id="rId1127" Type="http://schemas.openxmlformats.org/officeDocument/2006/relationships/oleObject" Target="embeddings/oleObject554.bin"/><Relationship Id="rId1128" Type="http://schemas.openxmlformats.org/officeDocument/2006/relationships/image" Target="media/image565.wmf"/><Relationship Id="rId1129" Type="http://schemas.openxmlformats.org/officeDocument/2006/relationships/oleObject" Target="embeddings/oleObject555.bin"/><Relationship Id="rId1130" Type="http://schemas.openxmlformats.org/officeDocument/2006/relationships/image" Target="media/image566.wmf"/><Relationship Id="rId1131" Type="http://schemas.openxmlformats.org/officeDocument/2006/relationships/oleObject" Target="embeddings/oleObject556.bin"/><Relationship Id="rId1132" Type="http://schemas.openxmlformats.org/officeDocument/2006/relationships/image" Target="media/image567.wmf"/><Relationship Id="rId1133" Type="http://schemas.openxmlformats.org/officeDocument/2006/relationships/oleObject" Target="embeddings/oleObject557.bin"/><Relationship Id="rId1134" Type="http://schemas.openxmlformats.org/officeDocument/2006/relationships/image" Target="media/image568.wmf"/><Relationship Id="rId1135" Type="http://schemas.openxmlformats.org/officeDocument/2006/relationships/oleObject" Target="embeddings/oleObject558.bin"/><Relationship Id="rId1136" Type="http://schemas.openxmlformats.org/officeDocument/2006/relationships/image" Target="media/image569.wmf"/><Relationship Id="rId1137" Type="http://schemas.openxmlformats.org/officeDocument/2006/relationships/oleObject" Target="embeddings/oleObject559.bin"/><Relationship Id="rId1138" Type="http://schemas.openxmlformats.org/officeDocument/2006/relationships/image" Target="media/image570.wmf"/><Relationship Id="rId1139" Type="http://schemas.openxmlformats.org/officeDocument/2006/relationships/oleObject" Target="embeddings/oleObject560.bin"/><Relationship Id="rId1140" Type="http://schemas.openxmlformats.org/officeDocument/2006/relationships/image" Target="media/image571.wmf"/><Relationship Id="rId1141" Type="http://schemas.openxmlformats.org/officeDocument/2006/relationships/header" Target="header1.xml"/><Relationship Id="rId1142" Type="http://schemas.openxmlformats.org/officeDocument/2006/relationships/footer" Target="footer1.xml"/><Relationship Id="rId1143" Type="http://schemas.openxmlformats.org/officeDocument/2006/relationships/numbering" Target="numbering.xml"/><Relationship Id="rId1144" Type="http://schemas.openxmlformats.org/officeDocument/2006/relationships/fontTable" Target="fontTable.xml"/><Relationship Id="rId11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真题-解析版.dotm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2016-06-09T09:48:00Z</dcterms:created>
  <dc:creator>coffee</dc:creator>
  <dc:description/>
  <dc:language>en-US</dc:language>
  <cp:lastModifiedBy>tuzi</cp:lastModifiedBy>
  <cp:lastPrinted>2016-06-09T02:07:00Z</cp:lastPrinted>
  <dcterms:modified xsi:type="dcterms:W3CDTF">2018-05-28T11:33:45Z</dcterms:modified>
  <cp:revision>20</cp:revision>
  <dc:subject/>
  <dc:title>2016高考解析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MTWinEqns">
    <vt:bool>1</vt:bool>
  </property>
</Properties>
</file>